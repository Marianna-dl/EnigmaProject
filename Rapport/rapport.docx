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20A" w:rsidRDefault="00B7520A">
      <w:pPr>
        <w:pStyle w:val="Sansinterligne"/>
        <w:rPr>
          <w:sz w:val="24"/>
          <w:szCs w:val="24"/>
        </w:rPr>
      </w:pPr>
    </w:p>
    <w:p w:rsidR="00B7520A" w:rsidRDefault="00B7520A" w:rsidP="00B7520A"/>
    <w:sdt>
      <w:sdtPr>
        <w:id w:val="-1621524816"/>
        <w:docPartObj>
          <w:docPartGallery w:val="Cover Pages"/>
          <w:docPartUnique/>
        </w:docPartObj>
      </w:sdtPr>
      <w:sdtEndPr>
        <w:rPr>
          <w:caps/>
          <w:color w:val="4F81BD" w:themeColor="accent1"/>
          <w:sz w:val="64"/>
          <w:szCs w:val="64"/>
        </w:rPr>
      </w:sdtEndPr>
      <w:sdtContent>
        <w:p w:rsidR="00037E3A" w:rsidRDefault="00037E3A" w:rsidP="00B7520A">
          <w:r>
            <w:rPr>
              <w:noProof/>
            </w:rPr>
            <mc:AlternateContent>
              <mc:Choice Requires="wpg">
                <w:drawing>
                  <wp:anchor distT="0" distB="0" distL="114300" distR="114300" simplePos="0" relativeHeight="251629056" behindDoc="1" locked="0" layoutInCell="1" allowOverlap="1" wp14:anchorId="7B1D78A6" wp14:editId="34AA6AC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838325" cy="9125712"/>
                    <wp:effectExtent l="0" t="0" r="9525" b="8890"/>
                    <wp:wrapNone/>
                    <wp:docPr id="5" name="Groupe 5"/>
                    <wp:cNvGraphicFramePr/>
                    <a:graphic xmlns:a="http://schemas.openxmlformats.org/drawingml/2006/main">
                      <a:graphicData uri="http://schemas.microsoft.com/office/word/2010/wordprocessingGroup">
                        <wpg:wgp>
                          <wpg:cNvGrpSpPr/>
                          <wpg:grpSpPr>
                            <a:xfrm>
                              <a:off x="0" y="0"/>
                              <a:ext cx="1838325"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e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358C" w:rsidRDefault="00CC358C" w:rsidP="00037E3A">
                                  <w:pPr>
                                    <w:pStyle w:val="Sansinterligne"/>
                                    <w:jc w:val="center"/>
                                    <w:rPr>
                                      <w:color w:val="FFFFFF" w:themeColor="background1"/>
                                      <w:sz w:val="28"/>
                                      <w:szCs w:val="28"/>
                                    </w:rPr>
                                  </w:pPr>
                                  <w:r>
                                    <w:rPr>
                                      <w:color w:val="FFFFFF" w:themeColor="background1"/>
                                      <w:sz w:val="28"/>
                                      <w:szCs w:val="28"/>
                                    </w:rPr>
                                    <w:t>2014-2015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e 8"/>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B1D78A6" id="Groupe 5" o:spid="_x0000_s1026" style="position:absolute;margin-left:0;margin-top:0;width:144.75pt;height:718.55pt;z-index:-251687424;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mWKSQAANAEAQAOAAAAZHJzL2Uyb0RvYy54bWzsXduOG0eSfV9g/4HoxwXWYl1YJBsjDwz5&#10;ggG8M8a4F36m2GyxMWySS1Jqeb9+T0RkVkUyI7PaIu215dKDit2MPhUZeYkTkbe//PXj02b0YXU4&#10;Pu62r2+KL8Y3o9V2ubt/3L57ffPfd9/+5+xmdDwttveLzW67en3z8+p489cv//3f/vK8v12Vu/Vu&#10;c786jACyPd4+71/frE+n/e2rV8flevW0OH6x26+2+PJhd3hanPDj4d2r+8PiGehPm1fleNy8et4d&#10;7veH3XJ1POK3X8uXN18y/sPDann6x8PDcXUabV7fQLcT/3/g/9/S/6++/Mvi9t1hsV8/Lp0ai0/Q&#10;4mnxuMVLW6ivF6fF6P3hMYJ6elwedsfdw+mL5e7p1e7h4XG54jKgNMX4rDTfHXbv91yWd7fP7/at&#10;mWDaMzt9Muzy7x9+OIwe71/fTG5G28UTqojfuhpNyDbP+3e3EPnusP9x/8PB/eKd/ETF/fhweKIn&#10;CjL6yFb9ubXq6uNptMQvi1k1q0rAL/HdvCgn06IUuy/XqJzo75brb9xflsW8njSotrO/fOVf/Ir0&#10;a9V53qMNHTszHS8z04/rxX7F1j+SDZyZGm+mf6JtLbbvNqtRI5ZiqdZMx9sjLPZiG6GgVWyitqCL&#10;2/3hePputXsa0YfXNwe8nRvc4sP3xxMqBqJehF563G0e77993Gz4B+pNqzebw+jDAv3g9JHtj78I&#10;pDZbkt3u6K8EkH4DE/ui8KfTz5sVyW22/1w9oOGggktWhLts95LFcrnangr5ar24X8m7J2P8I3vR&#10;271a/BMDEvID3t9iOwAvKSAeW2CcPP3pint8+8fjnGLyx+1f8Jt321P7x0+P293BAtigVO7NIu+N&#10;JKYhK73d3f+M9nLYyXhz3C+/fUS1fb84nn5YHDDAoE1j0MS3693hf29GzxiAXt8c/+f94rC6GW3+&#10;tkXTnRd1TSMW/1BPpiV+OOhv3upvtu+f3uxQtwWG2/2SP5L8aeM/Phx2Tz9hrPyK3oqvFtsl3v36&#10;Znk6+B/enGRgxGi7XH31FYthlNovTt9vf9wvCZysRM3s7uNPi8PetcUTevrfd767LG7PmqTI0l9u&#10;d1+9P+0eHrm9dnZy9kPXpQHnN+jDU9+Hf0ATXbyDYxpNP6EPF3XTzCbOh/jRLhizJpNyPOGBNN2T&#10;17un1Q+bxYmGmsh21OPp10PffLhW3zx9fPsR3bdrflfspm0XLWblbIafpI/iw+fTP53DbbmB84vg&#10;eQF9mEmH+kX0YdqA0t2MQBPqshiPo641nkxrEiA6UM+LcVXyWxa3LZGYjZsablQQillHNDylKKpx&#10;U04rwagKvKZk9932z3NKkSju/Ky487i41G+Zm3y/W/7rONru3qzBF1ZfHffw3TSYkhMJCZYYtSU0&#10;nua0/KqoC6gfl88PPsW4nk5hNraQKp2yUAqiY10pkKSJfoMRu6AuxOz0W4QCq9Hm8e1hNcJvXU8G&#10;PyPmRSY/7tneYtyWk0mHJ0o2evv8X7t78NwFfBGPuWcktmrmjTNyUxbNDNQVYCAXns/Oq2bquFoz&#10;hwPwfMbjLN8LVaM/8r4QTeEeRI3bxL0ryh0K9fC0AR34j1ej8eh5VJSOGL9rReDPlch6RJyAtelE&#10;0B5akWpuw6DBtzLFpByZQLUSmtU2EMrdAlXj2gYCR26FUCYbCU64FaqLqY2EUaUVSiKhL7ZCsI+N&#10;RC2olZo2tk6FNjdGigTUSyxeBCafpbTSNk8ppW0+qRI6aZun2pI2uVIIHbttnIu1hBMYMT5uXYPF&#10;J9BFBJ3Cp/e7I8Vs1Hoxzt55Mgwpat0JYRm07ioe9FgqIwyjELInTnlkFJyEmcChJHlhtCcS5tG6&#10;V5iaDJfwZUWEsxHxlxWycKUsXlbMwpWzCAoqZXD1RDHheZ7jAA7y+uatjBlg8lS9ZHn6OHqGF8KQ&#10;M1rDnWJcod8/7T6s7nYscTqLzPGu7tvNVktV6IKwFEYWV7/+a//cM9hMioxxIyvGOgEOo8LL5GRM&#10;hH7+df4pr52K6dCfs3C+EOBt5DxSaAI28ZXsX+Wf8kppOedAy83uuBJssj+/pK0TqkrlOILQvI2U&#10;ewJ4qlEX9P7y+J/iuq8Xx7W8g99PhljcIgu1vedP69Xi/hv3+bR43MhnNpUL4iTpocj1rxbm+gD2&#10;dB6+XjFk5eSHBPOufL9dkEq+yKA8PBaRfa9JeZBdmHnKMx9PZkJpFOWZ1YWnlXU5HVfMu1Hvl1Me&#10;jGvctDo+o30weamy4eGanJQnThizWl8+I1ceowTud27DYDhqYaqpjaOd75ycr6EOhoQWp0ngaN9b&#10;QMgECuhOwXwgLpmmO1DGRgroTjFOGCngO2ksbe6GyUWsVch3kmoFJk9BBTafJQqojV7YdQf/0VVM&#10;OUkAaaOnNNI2V20SPWBgTgY1/AMwpyRTLRxHLAKSSN65JcSfRLTQZYho0fDx6URLdGtV86TDP4V8&#10;VGj2oE/zPEVpRApjUZbu0NBKaG7YY18v1C98KcaYF8nRdA5RRRnUk3CViM29o/Ev808pKVwFqeYZ&#10;tP/SPwcuhozIwMV+yZSrn8VwDMslNym0M7gYRzvX5mKpBJ1PP5X457kY5ozn1RXzT3Fy6ZyMFeU0&#10;ylFpesAONIbRbIz8pwWjqQE79BhGE4MpMR8LRxODiohBjKN5QTFJAWliUHAWK0bSxKDiLJalUsDG&#10;yoRSARmrkaKyi0dtsWWbku+L1QrYWFNRns7US9t8wiTRwAqtTslDE0vbfZYqo7b8vCZuZ2IFph8z&#10;pTYU08aH/0lZjGZOW4sV1cRuE6Vu6khBENe3dKOESYeGdKPZwkrd4gkmhaZroKgSVUCrJ7p3lk0S&#10;TddBMU6VVFdCgRmFlG66FqaJSih1JczrVF8if96WAElM02iVroLpPFXKStdAqjorXQHpHlBp+5eJ&#10;yqSVGa3y6Z5ZaetzIj5us8TNWqj0gIEAuxNLDD2Ur2qh0qMYdOjEEgWsQ8Mn2kOt7Z5C0mbXI/0Q&#10;KtlZ9M8vVEpGVjQOg67fYaSVJGg+V08DLYv7OKZHHD2ZxX000COOzsriPvzpEUeHZPEgKkwW1YUv&#10;dxjRXlJUGtEIHYPWi8RdUTEuvUjcFRVjz4vEXVExvrxEnMYX0h1jyIvEXVHroKiXh9ekBsJr9tif&#10;Hl9LWc7z9mE8ibES5Z166/gv/dPF4CyEUdkZxX/rny5+FWPAD2TFiEzglfA8WTE3gQFnlxWbSP3C&#10;v2bFZvJSkLSsWDGGR4NyxL/yguRFSRDUKi/oWpQnX8kcAeiSQ0TuWtqeN69/OjOP3avBdbKCUykL&#10;aExWDJM/0gTyr3UF7qsPNyz21S68PazX21TEIj3tTpp5TxO2+8Iwh3XFpZqf/RwWOoqRN+H+f+28&#10;SYW1UTPpv/WsQVjjFsr4vMm0qGm8oLVjiAEx4+Wd50VzWDXFWFhyhuFHT1BpPk0seDbhMVmLYOhv&#10;2XsCBdZrRRIoOnzhUCjWRQcvDcV6hjI6cilp3imG0YFLUVF0bODAwK3GBS0hinF01FLyRJiBEyRM&#10;bH3CdMm4sBUKsyWmQkGuZMK5EksjbemERqGlKRS2gLStEzYKJq5m44SxaaaiszalDmJrY6qgk4E2&#10;tk5hhsRGCvIjs0nC3kF2hGLgWKUgNTKDBUwzldreCY20vZNWwvrOzgKUVzQ00m274blLo+Kw2LQD&#10;ovDXANLWTjalIBdCqZAYKMiE1KnGHSRCOENpIOlBJNnfwjSIPaYFWZCiouyMYaUgCYLOZJYutHcC&#10;SJs7NUBqe6sRckg2DMkGoa9DsiFat/kHSDZcnA7AOEjZABqfrGQAfQ0e6OP81LLGMzEfVPqni/QF&#10;q8lHluSFmHn2xb4shnE6G4AKGPxCVkqiVLihrJRgwetlpdxqVXjZvBgGbRTT+YV05O7F8gXA6E5g&#10;eHcuundYfZoxVl8xZdDoM5kYts/8bj1wX13S3A63jJ5kguT8eppZosUOQfsQtBv7yxOLHdDSjKCd&#10;O+HVg/amwjYl6ZplVRT4zJG0D9rLuq79Xps59tpcceFpHJGfB+0N5jbP4nodtBc8BRbDaMJdU3Rj&#10;4OjgpuTFDjEOxoUuukNQbgLp4IbZdhEDabZdYjLdBNJsW+ZnYyDNtkteDGsULQjdpzwFHSMFwXvF&#10;u2MsqNDcCXsH8Tu25NrlIwemzJnC0kafoGZMW9GSuA6rTtRfEMRPeD2HVUZteNqahZlxw17a9E1B&#10;6yYMrDCMR7BvYgWBPFASWIHtZZlDrFcQy0/mtMTW0iuwfZFoE8EihwnHlxaWtj3aoF1E3eTrJmUu&#10;bXpZt22UUFseB1nYJQxC+pqXSsRQQVBfpowVBPUlLwgxoPQgk+zTQVQvK5gMKN3ksfczUUBt9kTn&#10;CdY2UDTuqm+IxodofIjGsb7A2kX5/xGNXxxek4ei+Jo6uBVfh1OHqfDaLX2p8+EduSuKj9p9+j78&#10;9k8XhkMjiGEszAaLbuoW7CUrRpwTaGAmWTGaZCI5sI68nJvjBaPIy9FCLOCBLeTlsNGS5MAEeuTE&#10;Kt1A7I3mn26C3E25w4Pn8bBZlfVDq82F5LCumCWvntuCAK+aRavhzVFYeMysGOXnSaynBbhwA54u&#10;ixY2YW+uIZAeAumXB9LoLEYgza342oE0Tk6p3ez3FAts3KaAbgfnpKxm6B88+z2eXzGOliVremI7&#10;CqOzUTRmkp9HMYjmtzwhF28C1UFFSbFOjKKpbQJF81qmyDGKDiYwxw5eG5VIRxLEjmMQHUYwN/b5&#10;1j/zBsKLiQjszDzkEhpCGORLfYX4sd4/xUXSfHS/lHMu7cJMj+GfgjX4Fn9C3nA6QO8hoIkkLcYt&#10;w7cwbby2b8FqqWrqmn8xqegszzBJW80oB8e+BasYr5mjlRd1G//PfYvQeO19dNqK92A4ZTsM7Vqw&#10;6389ikG0a7FBtGfhI4dikMCzSM7rvDjas3A+NUbRnsUG0Z6F99/EIEFOVrI356oEGVlyUIIy5G7s&#10;sN3FrncwmwRCvH3gYn9G8RXiatj+08NqtAc4qnaxv3c9/ikuSIQQ9uXCOBfttS3BQ/inQEFlvK9n&#10;yfTg8gaX9+JzrxMuD6Ol4fI433NtlzfBvCSls9GwJ81sjkMVZbz085JNOWnnJXGIZDO+zmrias5x&#10;zJxTE9qrnfu9qSSctIh2fEkc7ftokDdwtO+rJrTSFWjn3kK7P2xaNYG0/6sKcqMGkPaA2GJqAmkX&#10;WPLBhAaQ9oIFb8Q2yhb4wRLO0tQpcIWoW1srovrtJCBNwdhY2uIlT9xZemmj48jJBJa2eskTihaW&#10;tntR0eSkYa5gcrLCNnLT8sEK43lKLW36elzaUMHcJGJxU6tgarLmxeFGCYM1xrwy1ChgODPJYbsF&#10;pQ3PC98tKG33hmfILKjA7ol+XOr23kxpNtGC0i0+0bCCfdfTmma9DaRgXjLRl4NpSWAkkHRz5xRH&#10;PCpQJN12iSlzUUsnbfNE8wzWGk95FYWFpE2esFMwKZm0OO0MaTXnBRlGOwg2XDe8Kt9QilLpLRTP&#10;mxtQwYZrhFS2zYMN1w2xfwtKG12WP1haaaOnvAytHlOqJwa+Wlsdm/QSaumWXlWJVoXNhd0biybR&#10;a8AtO6kSa0rMtk6HorTaIx1q6zXRrrTEWgQbS7f2EudUmKanyaT2jQXOz7CxtOnLGa3wMKoRx8Qr&#10;LJz9ZmNp21dwJzaWtn3KT9A20Fb5iheLWGpp03O0bDQuOtOpg0q1rkZbXrWtIcT8JSFmcsu5Sz3e&#10;IRWjItK0OFol2O3dRcfPptHRuBjdJ1V7dtdLeDgs1v8jLtZPNgI3qXzZyQBpdNeA4bRe0t7Ja1GL&#10;xGTyi8RdA27TGvkGTL6H0OFdXoLupu/v2lOEe9BdUdurRHrEXVEnLyuqOw/grt0znkd3B/jdYThX&#10;Rb0480W+h1Jf5F6s3Bd/DxP7jFVqUcm5nM9V+afkrBDYcoW1uWr/tX86Mdo+iZfiXAApq//aP0UM&#10;QSmLIe7MyxGRARxiyrycO1MB8WJWDpEi4yEWzMsRxcd7Eedl5XDaIokhhsuKYaaMxXo2qbi9CHSv&#10;VdZ4UhOIq7JibgMKGHxWDMyH6gu9PfdOeaVjMmi6vjr9U6pV+jTimCyWmBYxSlZK9OrT3q11QmyR&#10;BfOrdWSWOal/A0pJ1dmzOIk6Htd6vlGC6bMcuHxWObB4lgNPz8qBoYtcy0C89f3TdS6KEaAf+HUe&#10;bwbOTnJyNnHSKmDNLNfTZ8CIWawnj54aboaFQsNCoZcvFEKLNDLb3N5/xcx2M8ds7vlkLm5n9KeL&#10;VuPpvO3EF52SwfkiHjZ0xvo8HsRtj9TDtYgOwzl9FYEEIThFzQYKenIbnnK6IkIJgm8+wzDWBU6j&#10;RSk4bxXB6LibN7UYyqCuWxg+cFDGU11qHXPLRnsDJ8hlyyqqSJ8wkz2jZIeFpK2MTA1yCjFSYGeE&#10;+DaStrSk0WKkwNYNbbGxdAqszamvGEmbu0Ai2EbSBk8AaYPPEhoFCWy7+sP0dQpHW9vuGEHumjIl&#10;zkDwaX/m1WLJUNCejE+LC1H482ZK0I4Q411waxAd8oFYjZqlFasJcfZ0MhWpCQnvYWvCOXsOvKdh&#10;DsyvZ7G+W4OPATXLI91ywGKWp69kAmKb4ieSbNMx+qKNlj259U8huW6lBQaxrG5C6Gc+8vYY/umw&#10;WLH2OEb/pX/q2MZXkf9uYK0Da305a4XXNFgrR8vXZq3NeDrtlrfPG1BUZop+PUY9L9sliGNEeD5U&#10;vJy1cl/T5OyctSLKzpBWmX+PQDSbwsQelpRHKAGV4kXyEYpmUgkUTaOYbEQgmkQR1xBNPj+qcbnT&#10;Q83TnrfJBT7PJeJaG/uB1z9dygPNA76lRyr0sh5hGMKHIfzFQzhRongIx28xol17CFdL6prZdNbe&#10;zeyHcBz+4YfwpqELdqED+uzFIzin5HMDOFZZZAZwCocjCD18y9W1EYYevinnEGHowbumRVOxHnrw&#10;NvXQYzev4YoxdPRLDiDSQ8e+fOlFjBGkGkyQINFAXkRAPj8vkgwqYWcM2Xd+riA/h2YHrBd7KDQH&#10;OCiY/uKgjFsJ9PFexT/FP0lQ1lax/9I/RUjio54ZJ/FhyHdIZ/cI/jnEKofhAq8vni6/wIvCcMPR&#10;MRm+uqOb4ahpjKoYDvBhMsHCHPYv3tHpg6hnU5eAv4ank+RBztUVMqGsRXQ2knxMDBI4O86wxyja&#10;23HeN4YJ/B2n2GMY7fA4pR3DaJeHteDIjcYw2uclTo7VXg8INk7g97AI1bJO4PnSSNrMhX3mL7Gf&#10;dmaA73k3ihYeY0Vp6NhElExqgZhaWEDa1uTTDRxta05Di6kHr/6HXbB3McVAK+HML1rCxSSDJ3SS&#10;JMNlTntWX7hsLRbg5BgEaU3J2rb9eoLhn0I0sIbjJWLUUYHWLt7yIP4pYC4p3cOShiD+c94Xh/vj&#10;392+O+x/3BONCz7i+nZ3uShtZxFu8t1h936/GuEXaMwkD6Hv6K9/AA2E06aP3++W/zqOtrs3a9y7&#10;vPrquF8tT2jZ3PzP/6R9pfy9D6V3Dw+jjzRd0rh+Uc9wu6+/19PTlKIaNyVWW/G+btw4Opk1TNMR&#10;Aa3/ESE09XyOhT9MdJbrbz6eRkt6xbSe0rpk3hreTKfzs8RsZx/SkIjY83E/+vi02eLT/vj6Zn06&#10;7W9fvTou16unxfEqTBAlMpggF+3aTBDjzdSZeFJgF6EcZNwdylLMZ+2dJMQKr5f0KPyyjm7b+3ne&#10;uvY59E5EkxQ51TKG0SSlmFDq2gDSdBDXcuKMxhhIk5RqTITQANIkBRg2kqYpNV/zbiBpTphE0qwQ&#10;GLZOASvELbRm6QJaiINtE1AvsXjACws+gdIoX0AMKeFkmDwghnwXiAWkbU7E0ALSJldmGpjhn5cZ&#10;UjPh9BPGlU+nhu4APIwsWUKHu+aIgmHcyIqxTpDDqPAyORkTk5wUN6bxa9G7s3QTYy3RzZ5z7dCJ&#10;iEbmqeuvTxCpshab/Xox+rDY0Pl5+OeKx3539WYD5wybHHebx/tvHzcb+ovNdvRMq/Hpc/BF+zcC&#10;d/oo6chf/ob94Xj6enFcCw6/g9Ra3IIlbe/503q1uP/GfT4tHjfymasPGpM7PzJ3ok9vd/c/g3EN&#10;Jw594olDdACWQZy49V6bOFXYJonTHrl7zOa455G7uSJOkjdjXllXDaaWXIP1FHf5/nj6brV74rb9&#10;ASuduLm0i+c6yoPu1aZK2NnF2aRz4uQWtqeSaLQn08i3aN6EZZ/rkQGjaRP2Wpo4mjbNKRtn4GgP&#10;zlvtDX20By+mCYUC0sS7TQ0kTZqgjK1SQJoK0D2zcAFrSmNp1oQFpDaUNngxpUyhYamANVWpBqBt&#10;jiNfE1Da6ikkbXU+0t/SSVs9BaSNrhQaCNgfloAlZxYxItFAeNcuguS5RdT0ZWs4qScTX6MWSMNk&#10;t0zTmnXrvg2zXKKbrBhgv3u3I7BQyJ2kM88n/Ny2MgxGWXLFesMeruckX4pBhu3WJ0fb0oms4YQ7&#10;OIkknLvR210rmhRzE5r5kg6cbuB0p7uPPy0OyAsyTRVy6n5ADuy3SobBsxmcjoOla3O6Lt04GRfj&#10;CrsJmZP5dCMutkbwJZnCeTk+SxRisPtURidjk2Zr54QOB3iJLh0t1AwDZ3E8j2IUzS+mJTiBAaMJ&#10;He/1iWECbsEXzhg4mlowDYtxNLPANUq2PufMIobRvAJrV81SBVyOCEoMExA54ieuUBg3WxK+WHte&#10;3jkyfLIuSZAB885H3ewAk/4SdUfu0ocEeWHUEAn79EBeWJIOd35xTF7YeW2foMgLk0lJjzaxwOKw&#10;Fp4X7NNAxfBsHRr4p7t4uu0Iusn8QNLx0asg1dWzpwD+6WbFxCzuoq8kmoBhtWzOJYvQOVu45gJY&#10;Dh+H1Mho87ctJmPmRU07z0/8Q40b1PHDQX/zVn+zff/0Zod8Ekbbz/2ae7rc03CjTAKv7UbRcyqf&#10;GinHZX0+p4SZuhllYuWkf5xLeMXciOzAz7nSpnZzhAlXysF6DKN9KR9lZ+AEvlSuSeNdHlqd0JnS&#10;nJIBpJ0p73Z1JwtoIO1NS569MYC0N8VMGNIQcckCf8r3eBtAgUPFeV0mUuBSkRGzCxecSgmalcAK&#10;DC5X08U1FyRH0OwSWNrocpSdVURtdYwjCSxt98mM720z9NKGpzlI217a9I1cJxdj0RjWJgDpCDcT&#10;C/6zk0LpbNsH51IWWHhlY2nbN+NEGSnb2uklqbe4dVFHb6UmctmkUUZte1w7Z6ulTV9PU2pp00tq&#10;0dBKW76aE4s0WkRwNKW7Mi/q0MHZlBWfLWpBabqOCw3NAgaHU5bMkC2owO6JJh+cTlnIjZqx2WmH&#10;aFs5nMeLTRWcTkk82ak08GQ7ELB5cjIUGM7EowDCiqjcdSZ37cRoPj5x15ffSdQucQmR4xS6sPw7&#10;uUC3V9zl1u5avp9X5g96ZR5sgnQrdfALYjFJVvYcb0WOiGMxH3z6GMw/JRZzW9jBb7JhFp1MCrSq&#10;57Z5nKfEYjJXl4zswElYDheFZN8KvsFyYBR5ObdoE2whL+eKASbQIydttxuIvdH80wWyWNhJ5YUH&#10;z+O59D28c1bOcXp43qyYS5LDq2bF3JV58JhZMTpEGmWAN8yKuQWv8HRZsSEeH9Lav4+0NrisEY9z&#10;6712PI5Fm0hXy1CA46QRnFMf6ZYq4DcYmSQcxxF66EqS0rp4pYKMizpo1UEKcckpjxFaQvPkF1y8&#10;NyXqHqNoilzyMdtR0K/jkgSKZsdynFaEokMSOUE8KhFMG3Ds2Co6GOms8icn2ELJLsgsUzQFNoPG&#10;8elkhjDgfaSBJQmDY6o9UpQdIZKSJxWDhxo81O/DQ2HcMjwUc79re6hijLN1hcNjL2qNTR2hh4KD&#10;IoLHCWMkj6/noeRgV+1/zj2U3OisJbSHkmScKNvlk6FqO+LL9X08eadBtIOyQbR/wk4H3HYXgQT+&#10;SZJm56po/4S8moWi/ZMkPc9BtH+S6/siVYL8sGSSzlGC7DC5OSnQn9zNJRMUdh7pYq9IGyzgFWH7&#10;T/eKaDHkyPKhlgj1nPFG2gCqbQk+gPVPCWTRWSDUs81ycJyD4/x9OE4Ml4bj5KDr2o4TS5IKd6h4&#10;rfc3+iVLuOkWi5ac56SZ2DaZelFwR1eoYTu+pG60Wzv3nlMox7Fm5xy1+0ziaA/KEV6Moz1o1fB5&#10;BbE+2onKDXIxkPaiOOrCLpj2o9hQh5gzBtKOtJyTEzQspH0pVqLYSIE3LXn60IAKHCrdTGVqFUy3&#10;0kSxqRbRq5azlGWZwNJGR9NLYGmr022Itl7a7oUcpRFXYHgJoNwhF1ueEpit9rT83S6jtn3NU+ZG&#10;LQbTrakiBrOtMhVpQQVtPdGygpOUJ6kSBpOtJW28MBpEMNfayA2TsbFooqQzVqLj0E0KrRCuF7Xr&#10;sNR2TymlrT7lw7QNUwVTrQmkYKYVGLZONPXSap5oCRTWtzJTPpfS0ilo7bbJg3nWdOm0yVOlCy1O&#10;s9uWTtricoxN3GnCWwDlora4HcS3ABpNijY7tpaa8AHmhlY00dBK4XpGs3ViVqkTwtW0dgFprqSF&#10;4pUAllZ6hKl5Z7allbY6zgpIqKXtXvHCCQtL273AtZ92EXVbL/mYdgOLFhG3RSx5o5FRxvAWQN6P&#10;ZWFpy5c4ksfUK7wFEM7SbFt0nUin1yxRRpqkaqWKpF7a9hWnYK0yatvzgg6riNr0VZNgHrgaqlNL&#10;7vuNm3xwCyD0sa0V3wIoSEOkak/U25FqOrBFk0U49+c92z5pmWHFQ2q1hlsHcNfmHHqWX2DIoCbW&#10;Hu2YFx9uAUzZfbgF8ERbQChVtl+c1nSeALkxnleCU7BSaPw9Gp9f9J/alujl8qskENlyU25bss+M&#10;+adkyOiIRmrxOP0htx0BUSmL9W2BQMgpcnJeUnriy81pIWDMvhehIuPRLYQ5/RAGslzVs3qItjhy&#10;ShDvz+G51/atWPFTDz1vpZgINkZglX0phdIk1rPKSMAQMmTBnFRLQHy1+6dUv1gDgUwWS+rgZW9s&#10;etYqUQDMtsjPZvprAGHhXD3h+j+uzvZ0KV88/5RiIk3MYn1HqrjFeiDz2beCxjMeiHpWDhRd5JAa&#10;yJUC9JvlinY/g1ffP6UYpbsmAuQ5iwfazHg9661AiVms56JQP96cv3PYjIQ6XdwO57T8dnt6qX/G&#10;GXL8FjXxK2bIJ/NxPT4/p2WCc1rAFmlqGWeg0cWC0sUvyo9TqkGoai45XshpA1pER/OURolBMMR0&#10;0TflUAwUHcdTFB+jBDE8pZoMFB3BYy+CBYPxs1XGXSbI/kAXSUfvnLCKtdGhe1HxicmxaYKcuKwM&#10;c6sEurmFMCPOm3OMggUZcT7EJlYpyIcDwzZRsP0ISXPLRsGJdgXSF6axaQdra8qCUsWGTtrcBWeK&#10;rdJpgyeAtMHdZYJRvQV5cMr0xwqFWXCa0jf0CbYc2R0jSIErmCHhMiRchNreoanJuJyP5N22grv2&#10;ugYWv3jRBJo+hXzUuq2QT3T0niMV8AnHlRVHyYhKGCnms6S0njj6pxBIt2eo7zJBoegYULNgLuTq&#10;LiTz7/JPeSeZAD7SdfCk/n5fBzhptgQuvuyJuESqh55LMRFp5F4YVpEv2sB9YbOB+/KZzr/ReTY0&#10;iWlwXx7ers59sZOI3DgF6mWJtSJnyyqDKwnraRt9X859uTiaBaLULb0hD4+In5tex9009X3JlYRE&#10;yWIUTX1LXvgfqaK5L+YqLRRNxpiyRCCainXl+fwIy+WuEzVPewov8ZzUZ6gN53NNLlvSIzU4gmGZ&#10;4O9imSCtUzEcAfOmqzuCbpkg7kjAETluVZ5fJqgvNsRFCz5terEfiAP0MzcQH0mg3QDlLiKIIAEy&#10;xfAdY2gnYGJoF8ArPmIM7QIoExPpoT1ATS4gxtCROLmRCEPH4XIrQLTBLEh7mCBB0qNT5PPzRcl5&#10;c9gZ7uF3cbHhJTvnXYTFrSQZYImQtLWkkISaLwqJ2gXBPibyTwn7Bnc5uMvfh7vEuG+4Sx4vr+4u&#10;saTQzTU2RUUeU4IV7y6nOLQALoS3o131IFBJh+TiJjdzr0XOPWYMErhMTmVLOk2jaJ/JmewYRntN&#10;vnnGUEa7TVnTHQV62nHi5h0kjWNttOdEohuLGiMY7TuBYOME3lPuWYyAAv+ZRtJmLiiyjFUKJg34&#10;4iGjaMGcgSzHj1XSpuYzsywgbWtiBoZC2tZEDRzMwA3+sIl1VB1y2hdsi0cr4Vw2Ot2n57IdVeGG&#10;m2QhLhfcTql6ZuGfLrGM0QnsDdfl5PK3pDWkuvbrQfxTwNxKnj4x6oNAwyqn3DtpYIBUz6k4A0Ma&#10;GFIfQ+ouEeTz09tbFvn3z+/oiHX44sNiv35cfr04LfTP/Be3q3K33m3uV4cv/08AAAAA//8DAFBL&#10;AwQUAAYACAAAACEAwBC4YN0AAAAGAQAADwAAAGRycy9kb3ducmV2LnhtbEyPwU7DMBBE70j8g7VI&#10;3KiTQpo2xKkQEhICLrRcenPjbRw1Xkex06Z/z8IFLiOtZjTztlxPrhMnHELrSUE6S0Ag1d601Cj4&#10;2r7cLUGEqMnozhMquGCAdXV9VerC+DN94mkTG8ElFAqtwMbYF1KG2qLTYeZ7JPYOfnA68jk00gz6&#10;zOWuk/MkWUinW+IFq3t8tlgfN6NT8HbBMd++pnaRf2RJnR1374fQK3V7Mz09gog4xb8w/OAzOlTM&#10;tPcjmSA6BfxI/FX25stVBmLPoYf7PAVZlfI/fvUNAAD//wMAUEsBAi0AFAAGAAgAAAAhALaDOJL+&#10;AAAA4QEAABMAAAAAAAAAAAAAAAAAAAAAAFtDb250ZW50X1R5cGVzXS54bWxQSwECLQAUAAYACAAA&#10;ACEAOP0h/9YAAACUAQAACwAAAAAAAAAAAAAAAAAvAQAAX3JlbHMvLnJlbHNQSwECLQAUAAYACAAA&#10;ACEABAgplikkAADQBAEADgAAAAAAAAAAAAAAAAAuAgAAZHJzL2Uyb0RvYy54bWxQSwECLQAUAAYA&#10;CAAAACEAwBC4YN0AAAAGAQAADwAAAAAAAAAAAAAAAACDJgAAZHJzL2Rvd25yZXYueG1sUEsFBgAA&#10;AAAEAAQA8wAAAI0nA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WXMIA&#10;AADaAAAADwAAAGRycy9kb3ducmV2LnhtbESPT4vCMBTE7wt+h/AEb2uqB+lWoxRhYcWTfxC8PZpn&#10;W2xeahJt9ttvFhb2OMzMb5jVJppOvMj51rKC2TQDQVxZ3XKt4Hz6fM9B+ICssbNMCr7Jw2Y9elth&#10;oe3AB3odQy0ShH2BCpoQ+kJKXzVk0E9tT5y8m3UGQ5KultrhkOCmk/MsW0iDLaeFBnvaNlTdj0+j&#10;YLsbLmWX7651bj7KfZQHVz6iUpNxLJcgAsXwH/5rf2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BZc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2Kj8IA&#10;AADaAAAADwAAAGRycy9kb3ducmV2LnhtbESPT2sCMRTE70K/Q3gFb5qtiJatUdriXzypbenxsXnd&#10;LN28LEnU9dsbQfA4zMxvmMmstbU4kQ+VYwUv/QwEceF0xaWCr8Oi9woiRGSNtWNScKEAs+lTZ4K5&#10;dmfe0WkfS5EgHHJUYGJscilDYchi6LuGOHl/zluMSfpSao/nBLe1HGTZSFqsOC0YbOjTUPG/P1oF&#10;22Npfg40+na/q6X8iH44H2zWSnWf2/c3EJHa+Ajf22utYAy3K+kGy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TYqPwgAAANoAAAAPAAAAAAAAAAAAAAAAAJgCAABkcnMvZG93&#10;bnJldi54bWxQSwUGAAAAAAQABAD1AAAAhwMAAAAA&#10;" adj="18883" fillcolor="#4f81bd [3204]" stroked="f" strokeweight="2pt">
                      <v:textbox inset=",0,14.4pt,0">
                        <w:txbxContent>
                          <w:p w:rsidR="00CC358C" w:rsidRDefault="00CC358C" w:rsidP="00037E3A">
                            <w:pPr>
                              <w:pStyle w:val="Sansinterligne"/>
                              <w:jc w:val="center"/>
                              <w:rPr>
                                <w:color w:val="FFFFFF" w:themeColor="background1"/>
                                <w:sz w:val="28"/>
                                <w:szCs w:val="28"/>
                              </w:rPr>
                            </w:pPr>
                            <w:r>
                              <w:rPr>
                                <w:color w:val="FFFFFF" w:themeColor="background1"/>
                                <w:sz w:val="28"/>
                                <w:szCs w:val="28"/>
                              </w:rPr>
                              <w:t>2014-2015</w:t>
                            </w:r>
                          </w:p>
                        </w:txbxContent>
                      </v:textbox>
                    </v:shape>
                    <v:group id="Groupe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e libre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1f497d [3215]" strokecolor="#1f497d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1f497d [3215]" strokecolor="#1f497d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1f497d [3215]" strokecolor="#1f497d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e libre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728" behindDoc="0" locked="0" layoutInCell="1" allowOverlap="1" wp14:anchorId="08CFDC92" wp14:editId="294D72F4">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1868170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58C" w:rsidRDefault="00CC358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Projet </w:t>
                                    </w:r>
                                    <w:proofErr w:type="spellStart"/>
                                    <w:r>
                                      <w:rPr>
                                        <w:rFonts w:asciiTheme="majorHAnsi" w:eastAsiaTheme="majorEastAsia" w:hAnsiTheme="majorHAnsi" w:cstheme="majorBidi"/>
                                        <w:color w:val="262626" w:themeColor="text1" w:themeTint="D9"/>
                                        <w:sz w:val="72"/>
                                        <w:szCs w:val="72"/>
                                      </w:rPr>
                                      <w:t>Enigma</w:t>
                                    </w:r>
                                    <w:proofErr w:type="spellEnd"/>
                                  </w:sdtContent>
                                </w:sdt>
                              </w:p>
                              <w:p w:rsidR="00CC358C" w:rsidRDefault="00CC358C">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Compte-Rendu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CFDC92" id="_x0000_t202" coordsize="21600,21600" o:spt="202" path="m,l,21600r21600,l21600,xe">
                    <v:stroke joinstyle="miter"/>
                    <v:path gradientshapeok="t" o:connecttype="rect"/>
                  </v:shapetype>
                  <v:shape id="Zone de texte 1" o:spid="_x0000_s1055" type="#_x0000_t202" style="position:absolute;margin-left:0;margin-top:0;width:4in;height:84.25pt;z-index:2516577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CC358C" w:rsidRDefault="00CC358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Projet </w:t>
                              </w:r>
                              <w:proofErr w:type="spellStart"/>
                              <w:r>
                                <w:rPr>
                                  <w:rFonts w:asciiTheme="majorHAnsi" w:eastAsiaTheme="majorEastAsia" w:hAnsiTheme="majorHAnsi" w:cstheme="majorBidi"/>
                                  <w:color w:val="262626" w:themeColor="text1" w:themeTint="D9"/>
                                  <w:sz w:val="72"/>
                                  <w:szCs w:val="72"/>
                                </w:rPr>
                                <w:t>Enigma</w:t>
                              </w:r>
                              <w:proofErr w:type="spellEnd"/>
                            </w:sdtContent>
                          </w:sdt>
                        </w:p>
                        <w:p w:rsidR="00CC358C" w:rsidRDefault="00CC358C">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Compte-Rendu</w:t>
                              </w:r>
                            </w:sdtContent>
                          </w:sdt>
                        </w:p>
                      </w:txbxContent>
                    </v:textbox>
                    <w10:wrap anchorx="page" anchory="page"/>
                  </v:shape>
                </w:pict>
              </mc:Fallback>
            </mc:AlternateContent>
          </w:r>
        </w:p>
        <w:p w:rsidR="00070B3E" w:rsidRDefault="00037E3A" w:rsidP="000D004D">
          <w:pPr>
            <w:spacing w:line="216" w:lineRule="auto"/>
            <w:rPr>
              <w:caps/>
              <w:color w:val="4F81BD" w:themeColor="accent1"/>
              <w:sz w:val="64"/>
              <w:szCs w:val="64"/>
            </w:rPr>
          </w:pPr>
          <w:r w:rsidRPr="00037E3A">
            <w:rPr>
              <w:caps/>
              <w:noProof/>
              <w:color w:val="4F81BD" w:themeColor="accent1"/>
              <w:sz w:val="64"/>
              <w:szCs w:val="64"/>
            </w:rPr>
            <mc:AlternateContent>
              <mc:Choice Requires="wps">
                <w:drawing>
                  <wp:anchor distT="45720" distB="45720" distL="114300" distR="114300" simplePos="0" relativeHeight="251699712" behindDoc="0" locked="0" layoutInCell="1" allowOverlap="1" wp14:anchorId="1B3FD109" wp14:editId="7A430A4D">
                    <wp:simplePos x="0" y="0"/>
                    <wp:positionH relativeFrom="column">
                      <wp:posOffset>2342515</wp:posOffset>
                    </wp:positionH>
                    <wp:positionV relativeFrom="paragraph">
                      <wp:posOffset>4255770</wp:posOffset>
                    </wp:positionV>
                    <wp:extent cx="3829050" cy="1076325"/>
                    <wp:effectExtent l="0" t="0" r="19050"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07632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CC358C" w:rsidRDefault="00CC358C" w:rsidP="00037E3A">
                                <w:pPr>
                                  <w:jc w:val="center"/>
                                  <w:rPr>
                                    <w:sz w:val="26"/>
                                  </w:rPr>
                                </w:pPr>
                                <w:r>
                                  <w:rPr>
                                    <w:sz w:val="26"/>
                                  </w:rPr>
                                  <w:t>DUT Informatique (S4)</w:t>
                                </w:r>
                              </w:p>
                              <w:p w:rsidR="00CC358C" w:rsidRDefault="00CC358C" w:rsidP="00037E3A">
                                <w:pPr>
                                  <w:jc w:val="center"/>
                                  <w:rPr>
                                    <w:sz w:val="26"/>
                                  </w:rPr>
                                </w:pPr>
                              </w:p>
                              <w:p w:rsidR="00CC358C" w:rsidRPr="00037E3A" w:rsidRDefault="00CC358C" w:rsidP="00037E3A">
                                <w:pPr>
                                  <w:rPr>
                                    <w:sz w:val="26"/>
                                  </w:rPr>
                                </w:pPr>
                                <w:r w:rsidRPr="00037E3A">
                                  <w:rPr>
                                    <w:sz w:val="26"/>
                                  </w:rPr>
                                  <w:t>TROUVE Robin</w:t>
                                </w:r>
                              </w:p>
                              <w:p w:rsidR="00CC358C" w:rsidRPr="00037E3A" w:rsidRDefault="00CC358C" w:rsidP="00037E3A">
                                <w:pPr>
                                  <w:rPr>
                                    <w:sz w:val="26"/>
                                  </w:rPr>
                                </w:pPr>
                                <w:r w:rsidRPr="00037E3A">
                                  <w:rPr>
                                    <w:sz w:val="26"/>
                                  </w:rPr>
                                  <w:t xml:space="preserve">KISSI </w:t>
                                </w:r>
                                <w:proofErr w:type="spellStart"/>
                                <w:r w:rsidRPr="00037E3A">
                                  <w:rPr>
                                    <w:sz w:val="26"/>
                                  </w:rPr>
                                  <w:t>Naïm</w:t>
                                </w:r>
                                <w:proofErr w:type="spellEnd"/>
                              </w:p>
                              <w:p w:rsidR="00CC358C" w:rsidRPr="00037E3A" w:rsidRDefault="00CC358C" w:rsidP="00037E3A">
                                <w:r w:rsidRPr="00037E3A">
                                  <w:rPr>
                                    <w:sz w:val="26"/>
                                  </w:rPr>
                                  <w:t>DE LIMA Marianna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FD109" id="Zone de texte 2" o:spid="_x0000_s1056" type="#_x0000_t202" style="position:absolute;margin-left:184.45pt;margin-top:335.1pt;width:301.5pt;height:84.7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UrVwIAAPQEAAAOAAAAZHJzL2Uyb0RvYy54bWysVMlu2zAQvRfoPxC815JlO4tgOUidpiiQ&#10;LmjaS280F4sIxVFJxpL79R1StuqkQA5FLwSpmfdm3ixaXvWNITvpvAZb0ekkp0RaDkLbbUW/f7t9&#10;c0GJD8wKZsDKiu6lp1er16+WXVvKAmowQjqCJNaXXVvROoS2zDLPa9kwP4FWWjQqcA0L+HTbTDjW&#10;IXtjsiLPz7IOnGgdcOk9fr0ZjHSV+JWSPHxWystATEUxt5BOl85NPLPVkpVbx9pa80Ma7B+yaJi2&#10;GHSkumGBkUen/6JqNHfgQYUJhyYDpTSXSQOqmebP1NzXrJVJCxbHt2OZ/P+j5Z92XxzRoqKzBSWW&#10;NdijH9gpIiQJsg+SFLFGXetLdL1v0Tn0b6HHXie9vr0D/uCJhXXN7FZeOwddLZnAHKcRmZ1ABx4f&#10;STbdRxAYiz0GSES9ck0sIJaEIDv2aj/2B/MgHD/OLorLfIEmjrZpfn42KxYpBiuP8Nb58F5CQ+Kl&#10;og4HINGz3Z0PMR1WHl1iNGPj6cFocauNSY84enJtHNkxHJrNdpDxzCtKfGdFGp/AtBnuyB4Zk+Yo&#10;8yA47I0con2VCouNUoqhek9jiYdjLGPRM0IUZjWCDiV/CjLhCDr4RphMoz8C85ejjd4pItgwAhtt&#10;wb0MVoP/UfWgNTY99Js+TdY4QRsQe+y9g2EN8beBlxrcL0o6XMGK+p+PzElKzAeL83M5nc/jzqbH&#10;fHFe4MOdWjanFmY5UlU0UDJc1yHtedRk4RrnTOk0ATG3IZNDzrhaaTAOv4G4u6fv5PXnZ7X6DQAA&#10;//8DAFBLAwQUAAYACAAAACEAYPRD6uAAAAALAQAADwAAAGRycy9kb3ducmV2LnhtbEyPsU7DMBCG&#10;dyTewTokNmq3QXGSxqmiChBLB1rY3dhNImI72G4S3p5jgvHuPv33/eVuMQOZtA+9swLWKwZE28ap&#10;3rYC3k/PDxmQEKVVcnBWC/jWAXbV7U0pC+Vm+6anY2wJhthQSAFdjGNBaWg6bWRYuVFbvF2cNzLi&#10;6FuqvJwx3Ax0w1hKjewtfujkqPedbj6PVyPAT/NX/fS4Z/7ED+bjJTnUrzwKcX+31FsgUS/xD4Zf&#10;fVSHCp3O7mpVIIOAJM1yRAWknG2AIJHzNW7OArIk50Crkv7vUP0AAAD//wMAUEsBAi0AFAAGAAgA&#10;AAAhALaDOJL+AAAA4QEAABMAAAAAAAAAAAAAAAAAAAAAAFtDb250ZW50X1R5cGVzXS54bWxQSwEC&#10;LQAUAAYACAAAACEAOP0h/9YAAACUAQAACwAAAAAAAAAAAAAAAAAvAQAAX3JlbHMvLnJlbHNQSwEC&#10;LQAUAAYACAAAACEAwHM1K1cCAAD0BAAADgAAAAAAAAAAAAAAAAAuAgAAZHJzL2Uyb0RvYy54bWxQ&#10;SwECLQAUAAYACAAAACEAYPRD6uAAAAALAQAADwAAAAAAAAAAAAAAAACxBAAAZHJzL2Rvd25yZXYu&#10;eG1sUEsFBgAAAAAEAAQA8wAAAL4FAAAAAA==&#10;" fillcolor="white [3201]" strokecolor="white [3212]" strokeweight="2pt">
                    <v:textbox>
                      <w:txbxContent>
                        <w:p w:rsidR="00CC358C" w:rsidRDefault="00CC358C" w:rsidP="00037E3A">
                          <w:pPr>
                            <w:jc w:val="center"/>
                            <w:rPr>
                              <w:sz w:val="26"/>
                            </w:rPr>
                          </w:pPr>
                          <w:r>
                            <w:rPr>
                              <w:sz w:val="26"/>
                            </w:rPr>
                            <w:t>DUT Informatique (S4)</w:t>
                          </w:r>
                        </w:p>
                        <w:p w:rsidR="00CC358C" w:rsidRDefault="00CC358C" w:rsidP="00037E3A">
                          <w:pPr>
                            <w:jc w:val="center"/>
                            <w:rPr>
                              <w:sz w:val="26"/>
                            </w:rPr>
                          </w:pPr>
                        </w:p>
                        <w:p w:rsidR="00CC358C" w:rsidRPr="00037E3A" w:rsidRDefault="00CC358C" w:rsidP="00037E3A">
                          <w:pPr>
                            <w:rPr>
                              <w:sz w:val="26"/>
                            </w:rPr>
                          </w:pPr>
                          <w:r w:rsidRPr="00037E3A">
                            <w:rPr>
                              <w:sz w:val="26"/>
                            </w:rPr>
                            <w:t>TROUVE Robin</w:t>
                          </w:r>
                        </w:p>
                        <w:p w:rsidR="00CC358C" w:rsidRPr="00037E3A" w:rsidRDefault="00CC358C" w:rsidP="00037E3A">
                          <w:pPr>
                            <w:rPr>
                              <w:sz w:val="26"/>
                            </w:rPr>
                          </w:pPr>
                          <w:r w:rsidRPr="00037E3A">
                            <w:rPr>
                              <w:sz w:val="26"/>
                            </w:rPr>
                            <w:t xml:space="preserve">KISSI </w:t>
                          </w:r>
                          <w:proofErr w:type="spellStart"/>
                          <w:r w:rsidRPr="00037E3A">
                            <w:rPr>
                              <w:sz w:val="26"/>
                            </w:rPr>
                            <w:t>Naïm</w:t>
                          </w:r>
                          <w:proofErr w:type="spellEnd"/>
                        </w:p>
                        <w:p w:rsidR="00CC358C" w:rsidRPr="00037E3A" w:rsidRDefault="00CC358C" w:rsidP="00037E3A">
                          <w:r w:rsidRPr="00037E3A">
                            <w:rPr>
                              <w:sz w:val="26"/>
                            </w:rPr>
                            <w:t>DE LIMA Marianna</w:t>
                          </w:r>
                        </w:p>
                      </w:txbxContent>
                    </v:textbox>
                    <w10:wrap type="square"/>
                  </v:shape>
                </w:pict>
              </mc:Fallback>
            </mc:AlternateContent>
          </w:r>
          <w:r w:rsidRPr="00037E3A">
            <w:rPr>
              <w:caps/>
              <w:noProof/>
              <w:color w:val="4F81BD" w:themeColor="accent1"/>
              <w:sz w:val="64"/>
              <w:szCs w:val="64"/>
            </w:rPr>
            <mc:AlternateContent>
              <mc:Choice Requires="wps">
                <w:drawing>
                  <wp:anchor distT="45720" distB="45720" distL="114300" distR="114300" simplePos="0" relativeHeight="251694592" behindDoc="0" locked="0" layoutInCell="1" allowOverlap="1" wp14:anchorId="78EF2979" wp14:editId="0A1710C1">
                    <wp:simplePos x="0" y="0"/>
                    <wp:positionH relativeFrom="column">
                      <wp:posOffset>1561465</wp:posOffset>
                    </wp:positionH>
                    <wp:positionV relativeFrom="paragraph">
                      <wp:posOffset>8990330</wp:posOffset>
                    </wp:positionV>
                    <wp:extent cx="1857375" cy="9906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9906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CC358C" w:rsidRDefault="00CC358C">
                                <w:pPr>
                                  <w:rPr>
                                    <w:sz w:val="26"/>
                                  </w:rPr>
                                </w:pPr>
                                <w:r>
                                  <w:rPr>
                                    <w:sz w:val="26"/>
                                    <w:u w:val="single" w:color="000000"/>
                                  </w:rPr>
                                  <w:t>Encadré par</w:t>
                                </w:r>
                                <w:r>
                                  <w:rPr>
                                    <w:sz w:val="26"/>
                                  </w:rPr>
                                  <w:t>:</w:t>
                                </w:r>
                              </w:p>
                              <w:p w:rsidR="00CC358C" w:rsidRDefault="00CC358C">
                                <w:pPr>
                                  <w:rPr>
                                    <w:sz w:val="26"/>
                                  </w:rPr>
                                </w:pPr>
                              </w:p>
                              <w:p w:rsidR="00CC358C" w:rsidRDefault="00CC358C">
                                <w:r>
                                  <w:rPr>
                                    <w:sz w:val="26"/>
                                  </w:rPr>
                                  <w:t>M. ROY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F2979" id="_x0000_s1057" type="#_x0000_t202" style="position:absolute;margin-left:122.95pt;margin-top:707.9pt;width:146.25pt;height:78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hDWQIAAPQEAAAOAAAAZHJzL2Uyb0RvYy54bWysVMlu2zAQvRfoPxC815IdO44Fy0HqNEWB&#10;dEHTXnqjuVhEKI5K0pbcr++QslUnBXIoeiFIzbw382bR8rqrDdlL5zXYko5HOSXSchDabkv6/dvd&#10;mytKfGBWMANWlvQgPb1evX61bJtCTqACI6QjSGJ90TYlrUJoiizzvJI18yNopEWjAlezgE+3zYRj&#10;LbLXJpvk+WXWghONAy69x6+3vZGuEr9SkofPSnkZiCkp5hbS6dK5iWe2WrJi61hTaX5Mg/1DFjXT&#10;FoMOVLcsMLJz+i+qWnMHHlQYcagzUEpzmTSgmnH+TM1DxRqZtGBxfDOUyf8/Wv5p/8URLUo6Gc8p&#10;sazGJv3AVhEhSZBdkGQSi9Q2vkDfhwa9Q/cWOmx2Euybe+CPnlhYV8xu5Y1z0FaSCUxyHJHZGbTn&#10;8ZFk034EgbHYLkAi6pSrYwWxJgTZsVmHoUGYB+Ex5NVsfjGfUcLRtljkl3nqYMaKE7pxPryXUJN4&#10;KanDAUjsbH/vQ8yGFSeXGMzYeHowWtxpY9Ijjp5cG0f2DIdms+1VPPOKCt9ZkcYnMG36O7JHxiQ5&#10;qjzqDQcj+2hfpcJio5JJX7ynscTjKZax6BkhCrMaQMeKPwWZcAIdfSNMptEfgPnL0QbvFBFsGIC1&#10;tuBeBqve/6S61xp7HrpNlybr4jRAGxAHbL2Dfg3xt4GXCtwvSlpcwZL6nzvmJCXmg8XxWYyn07iz&#10;6TGdzSf4cOeWzbmFWY5UJQ2U9Nd1SHseNVm4wTFTOk1AzK3P5JgzrlYajONvIO7u+Tt5/flZrX4D&#10;AAD//wMAUEsDBBQABgAIAAAAIQD9/AHq4QAAAA0BAAAPAAAAZHJzL2Rvd25yZXYueG1sTI/BTsMw&#10;EETvSPyDtUjcqJM2ISHEqaIKEJceaOHuxksSEdvBdpPw9yynctyZp9mZcrvogU3ofG+NgHgVAUPT&#10;WNWbVsD78fkuB+aDNEoO1qCAH/Swra6vSlkoO5s3nA6hZRRifCEFdCGMBee+6VBLv7IjGvI+rdMy&#10;0OlarpycKVwPfB1F91zL3tCHTo6467D5Opy1ADfN3/VTsovcMdvrj5fNvn7NghC3N0v9CCzgEi4w&#10;/NWn6lBRp5M9G+XZIGCdpA+EkpHEKY0gJN3kCbATSWkW58Crkv9fUf0CAAD//wMAUEsBAi0AFAAG&#10;AAgAAAAhALaDOJL+AAAA4QEAABMAAAAAAAAAAAAAAAAAAAAAAFtDb250ZW50X1R5cGVzXS54bWxQ&#10;SwECLQAUAAYACAAAACEAOP0h/9YAAACUAQAACwAAAAAAAAAAAAAAAAAvAQAAX3JlbHMvLnJlbHNQ&#10;SwECLQAUAAYACAAAACEAqE9oQ1kCAAD0BAAADgAAAAAAAAAAAAAAAAAuAgAAZHJzL2Uyb0RvYy54&#10;bWxQSwECLQAUAAYACAAAACEA/fwB6uEAAAANAQAADwAAAAAAAAAAAAAAAACzBAAAZHJzL2Rvd25y&#10;ZXYueG1sUEsFBgAAAAAEAAQA8wAAAMEFAAAAAA==&#10;" fillcolor="white [3201]" strokecolor="white [3212]" strokeweight="2pt">
                    <v:textbox>
                      <w:txbxContent>
                        <w:p w:rsidR="00CC358C" w:rsidRDefault="00CC358C">
                          <w:pPr>
                            <w:rPr>
                              <w:sz w:val="26"/>
                            </w:rPr>
                          </w:pPr>
                          <w:r>
                            <w:rPr>
                              <w:sz w:val="26"/>
                              <w:u w:val="single" w:color="000000"/>
                            </w:rPr>
                            <w:t>Encadré par</w:t>
                          </w:r>
                          <w:r>
                            <w:rPr>
                              <w:sz w:val="26"/>
                            </w:rPr>
                            <w:t>:</w:t>
                          </w:r>
                        </w:p>
                        <w:p w:rsidR="00CC358C" w:rsidRDefault="00CC358C">
                          <w:pPr>
                            <w:rPr>
                              <w:sz w:val="26"/>
                            </w:rPr>
                          </w:pPr>
                        </w:p>
                        <w:p w:rsidR="00CC358C" w:rsidRDefault="00CC358C">
                          <w:r>
                            <w:rPr>
                              <w:sz w:val="26"/>
                            </w:rPr>
                            <w:t>M. ROY</w:t>
                          </w:r>
                        </w:p>
                      </w:txbxContent>
                    </v:textbox>
                    <w10:wrap type="square"/>
                  </v:shape>
                </w:pict>
              </mc:Fallback>
            </mc:AlternateContent>
          </w:r>
          <w:r>
            <w:rPr>
              <w:rFonts w:ascii="Calibri" w:eastAsia="Calibri" w:hAnsi="Calibri" w:cs="Calibri"/>
              <w:noProof/>
              <w:position w:val="-151"/>
              <w:sz w:val="22"/>
            </w:rPr>
            <w:drawing>
              <wp:anchor distT="0" distB="0" distL="114300" distR="114300" simplePos="0" relativeHeight="251684352" behindDoc="0" locked="0" layoutInCell="1" allowOverlap="1" wp14:anchorId="31EA7117" wp14:editId="0A0142F2">
                <wp:simplePos x="0" y="0"/>
                <wp:positionH relativeFrom="column">
                  <wp:posOffset>5752465</wp:posOffset>
                </wp:positionH>
                <wp:positionV relativeFrom="paragraph">
                  <wp:posOffset>8990330</wp:posOffset>
                </wp:positionV>
                <wp:extent cx="1565275" cy="1012825"/>
                <wp:effectExtent l="0" t="0" r="0" b="0"/>
                <wp:wrapThrough wrapText="bothSides">
                  <wp:wrapPolygon edited="0">
                    <wp:start x="0" y="0"/>
                    <wp:lineTo x="0" y="21126"/>
                    <wp:lineTo x="21293" y="21126"/>
                    <wp:lineTo x="21293" y="0"/>
                    <wp:lineTo x="0" y="0"/>
                  </wp:wrapPolygon>
                </wp:wrapThrough>
                <wp:docPr id="17374" name="Picture 17374"/>
                <wp:cNvGraphicFramePr/>
                <a:graphic xmlns:a="http://schemas.openxmlformats.org/drawingml/2006/main">
                  <a:graphicData uri="http://schemas.openxmlformats.org/drawingml/2006/picture">
                    <pic:pic xmlns:pic="http://schemas.openxmlformats.org/drawingml/2006/picture">
                      <pic:nvPicPr>
                        <pic:cNvPr id="17374" name="Picture 17374"/>
                        <pic:cNvPicPr/>
                      </pic:nvPicPr>
                      <pic:blipFill>
                        <a:blip r:embed="rId10">
                          <a:extLst>
                            <a:ext uri="{28A0092B-C50C-407E-A947-70E740481C1C}">
                              <a14:useLocalDpi xmlns:a14="http://schemas.microsoft.com/office/drawing/2010/main" val="0"/>
                            </a:ext>
                          </a:extLst>
                        </a:blip>
                        <a:stretch>
                          <a:fillRect/>
                        </a:stretch>
                      </pic:blipFill>
                      <pic:spPr>
                        <a:xfrm>
                          <a:off x="0" y="0"/>
                          <a:ext cx="1565275" cy="1012825"/>
                        </a:xfrm>
                        <a:prstGeom prst="rect">
                          <a:avLst/>
                        </a:prstGeom>
                      </pic:spPr>
                    </pic:pic>
                  </a:graphicData>
                </a:graphic>
                <wp14:sizeRelH relativeFrom="page">
                  <wp14:pctWidth>0</wp14:pctWidth>
                </wp14:sizeRelH>
                <wp14:sizeRelV relativeFrom="page">
                  <wp14:pctHeight>0</wp14:pctHeight>
                </wp14:sizeRelV>
              </wp:anchor>
            </w:drawing>
          </w:r>
        </w:p>
      </w:sdtContent>
    </w:sdt>
    <w:p w:rsidR="00070B3E" w:rsidRDefault="00070B3E">
      <w:pPr>
        <w:rPr>
          <w:caps/>
          <w:color w:val="4F81BD" w:themeColor="accent1"/>
          <w:sz w:val="64"/>
          <w:szCs w:val="64"/>
        </w:rPr>
      </w:pPr>
      <w:r>
        <w:rPr>
          <w:caps/>
          <w:color w:val="4F81BD" w:themeColor="accent1"/>
          <w:sz w:val="64"/>
          <w:szCs w:val="64"/>
        </w:rPr>
        <w:br w:type="page"/>
      </w:r>
    </w:p>
    <w:p w:rsidR="001B3206" w:rsidRDefault="00070B3E" w:rsidP="00070B3E">
      <w:pPr>
        <w:spacing w:line="216" w:lineRule="auto"/>
        <w:jc w:val="center"/>
        <w:rPr>
          <w:rFonts w:ascii="Times New Roman" w:hAnsi="Times New Roman" w:cs="Times New Roman"/>
          <w:sz w:val="44"/>
          <w:szCs w:val="44"/>
        </w:rPr>
      </w:pPr>
      <w:r w:rsidRPr="00070B3E">
        <w:rPr>
          <w:rFonts w:ascii="Times New Roman" w:hAnsi="Times New Roman" w:cs="Times New Roman"/>
          <w:sz w:val="44"/>
          <w:szCs w:val="44"/>
        </w:rPr>
        <w:lastRenderedPageBreak/>
        <w:t>Sommaire</w:t>
      </w:r>
    </w:p>
    <w:p w:rsidR="00F85417" w:rsidRDefault="00F85417" w:rsidP="00074B9E">
      <w:pPr>
        <w:spacing w:line="216" w:lineRule="auto"/>
        <w:rPr>
          <w:rFonts w:ascii="Times New Roman" w:hAnsi="Times New Roman" w:cs="Times New Roman"/>
          <w:sz w:val="44"/>
          <w:szCs w:val="44"/>
        </w:rPr>
      </w:pPr>
    </w:p>
    <w:p w:rsidR="00112541" w:rsidRPr="00A53474" w:rsidRDefault="00112541" w:rsidP="00074B9E">
      <w:pPr>
        <w:spacing w:line="216" w:lineRule="auto"/>
        <w:rPr>
          <w:rFonts w:ascii="Times New Roman" w:hAnsi="Times New Roman" w:cs="Times New Roman"/>
          <w:sz w:val="28"/>
          <w:szCs w:val="28"/>
        </w:rPr>
      </w:pPr>
    </w:p>
    <w:p w:rsidR="00074B9E" w:rsidRDefault="00074B9E" w:rsidP="00EE5ED0">
      <w:pPr>
        <w:pStyle w:val="Paragraphedeliste"/>
        <w:ind w:left="360"/>
        <w:rPr>
          <w:b/>
          <w:sz w:val="28"/>
          <w:szCs w:val="28"/>
        </w:rPr>
      </w:pPr>
      <w:r w:rsidRPr="00A53474">
        <w:rPr>
          <w:b/>
          <w:sz w:val="28"/>
          <w:szCs w:val="28"/>
        </w:rPr>
        <w:t>Introduction</w:t>
      </w:r>
      <w:r w:rsidR="00A53474">
        <w:rPr>
          <w:b/>
          <w:sz w:val="28"/>
          <w:szCs w:val="28"/>
        </w:rPr>
        <w:t xml:space="preserve"> </w:t>
      </w:r>
      <w:r w:rsidR="00C02A4A">
        <w:rPr>
          <w:b/>
          <w:sz w:val="28"/>
          <w:szCs w:val="28"/>
        </w:rPr>
        <w:t>. . . . . . . . . . . . . . . . . . . . . . . . . . . . . . . . . . . . . . . . . . . . . . . . . . . . . . . . . . . . . . . . . . . . . .</w:t>
      </w:r>
      <w:r w:rsidR="007327E4">
        <w:rPr>
          <w:b/>
          <w:sz w:val="28"/>
          <w:szCs w:val="28"/>
        </w:rPr>
        <w:t xml:space="preserve"> .</w:t>
      </w:r>
      <w:r w:rsidR="00C02A4A">
        <w:rPr>
          <w:b/>
          <w:sz w:val="28"/>
          <w:szCs w:val="28"/>
        </w:rPr>
        <w:t xml:space="preserve"> </w:t>
      </w:r>
      <w:r w:rsidR="0099687D">
        <w:rPr>
          <w:b/>
          <w:sz w:val="28"/>
          <w:szCs w:val="28"/>
        </w:rPr>
        <w:t>.</w:t>
      </w:r>
      <w:r w:rsidR="00A53474">
        <w:rPr>
          <w:b/>
          <w:sz w:val="28"/>
          <w:szCs w:val="28"/>
        </w:rPr>
        <w:t>2</w:t>
      </w:r>
    </w:p>
    <w:p w:rsidR="00D90AB5" w:rsidRDefault="00D90AB5" w:rsidP="00EE5ED0">
      <w:pPr>
        <w:pStyle w:val="Paragraphedeliste"/>
        <w:ind w:left="360"/>
        <w:rPr>
          <w:b/>
          <w:sz w:val="28"/>
          <w:szCs w:val="28"/>
        </w:rPr>
      </w:pPr>
    </w:p>
    <w:p w:rsidR="00545DA9" w:rsidRPr="00A53474" w:rsidRDefault="00545DA9" w:rsidP="00EE5ED0">
      <w:pPr>
        <w:pStyle w:val="Paragraphedeliste"/>
        <w:ind w:left="360"/>
        <w:rPr>
          <w:b/>
          <w:sz w:val="28"/>
          <w:szCs w:val="28"/>
        </w:rPr>
      </w:pPr>
    </w:p>
    <w:p w:rsidR="00074B9E" w:rsidRDefault="00074B9E" w:rsidP="00074B9E">
      <w:pPr>
        <w:pStyle w:val="Paragraphedeliste"/>
        <w:numPr>
          <w:ilvl w:val="0"/>
          <w:numId w:val="1"/>
        </w:numPr>
        <w:rPr>
          <w:b/>
          <w:sz w:val="28"/>
          <w:szCs w:val="28"/>
        </w:rPr>
      </w:pPr>
      <w:proofErr w:type="spellStart"/>
      <w:r w:rsidRPr="00A53474">
        <w:rPr>
          <w:b/>
          <w:sz w:val="28"/>
          <w:szCs w:val="28"/>
        </w:rPr>
        <w:t>Enigma</w:t>
      </w:r>
      <w:proofErr w:type="spellEnd"/>
      <w:r w:rsidRPr="00A53474">
        <w:rPr>
          <w:b/>
          <w:sz w:val="28"/>
          <w:szCs w:val="28"/>
        </w:rPr>
        <w:t> : Machine de cryptage</w:t>
      </w:r>
      <w:r w:rsidR="007327E4">
        <w:rPr>
          <w:b/>
          <w:sz w:val="28"/>
          <w:szCs w:val="28"/>
        </w:rPr>
        <w:t xml:space="preserve"> . . . . . . . . . . . . . . . . . . . . . . . . . . . . . . . . . . . . . . . . . . . . . . . </w:t>
      </w:r>
      <w:r w:rsidR="00927390">
        <w:rPr>
          <w:b/>
          <w:sz w:val="28"/>
          <w:szCs w:val="28"/>
        </w:rPr>
        <w:t>. .</w:t>
      </w:r>
      <w:r w:rsidR="007327E4">
        <w:rPr>
          <w:b/>
          <w:sz w:val="28"/>
          <w:szCs w:val="28"/>
        </w:rPr>
        <w:t xml:space="preserve"> . . . . . . 3</w:t>
      </w:r>
      <w:r w:rsidR="0099687D">
        <w:rPr>
          <w:b/>
          <w:sz w:val="28"/>
          <w:szCs w:val="28"/>
        </w:rPr>
        <w:t xml:space="preserve"> </w:t>
      </w:r>
    </w:p>
    <w:p w:rsidR="00112541" w:rsidRPr="00A53474" w:rsidRDefault="00112541" w:rsidP="00112541">
      <w:pPr>
        <w:pStyle w:val="Paragraphedeliste"/>
        <w:ind w:left="360"/>
        <w:rPr>
          <w:b/>
          <w:sz w:val="28"/>
          <w:szCs w:val="28"/>
        </w:rPr>
      </w:pPr>
    </w:p>
    <w:p w:rsidR="00022A26" w:rsidRDefault="00927390" w:rsidP="00022A26">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Création d’</w:t>
      </w:r>
      <w:proofErr w:type="spellStart"/>
      <w:r w:rsidR="00074B9E" w:rsidRPr="00A53474">
        <w:rPr>
          <w:sz w:val="28"/>
          <w:szCs w:val="28"/>
        </w:rPr>
        <w:t>Enigma</w:t>
      </w:r>
      <w:proofErr w:type="spellEnd"/>
      <w:r w:rsidR="00C101A8">
        <w:rPr>
          <w:sz w:val="28"/>
          <w:szCs w:val="28"/>
        </w:rPr>
        <w:t xml:space="preserve"> </w:t>
      </w:r>
      <w:r w:rsidR="007327E4">
        <w:rPr>
          <w:b/>
          <w:sz w:val="28"/>
          <w:szCs w:val="28"/>
        </w:rPr>
        <w:t xml:space="preserve">. . . . . . . . . . . . . . . . . . . . . . . . . . . . . . . . . . . . . . . . . . . </w:t>
      </w:r>
      <w:r w:rsidR="00C101A8">
        <w:rPr>
          <w:b/>
          <w:sz w:val="28"/>
          <w:szCs w:val="28"/>
        </w:rPr>
        <w:t>. . . . . . . . . . . . . . .</w:t>
      </w:r>
      <w:r w:rsidRPr="00927390">
        <w:rPr>
          <w:b/>
          <w:sz w:val="28"/>
          <w:szCs w:val="28"/>
        </w:rPr>
        <w:t xml:space="preserve"> </w:t>
      </w:r>
      <w:r>
        <w:rPr>
          <w:b/>
          <w:sz w:val="28"/>
          <w:szCs w:val="28"/>
        </w:rPr>
        <w:t>. .</w:t>
      </w:r>
      <w:r w:rsidRPr="00927390">
        <w:rPr>
          <w:b/>
          <w:sz w:val="28"/>
          <w:szCs w:val="28"/>
        </w:rPr>
        <w:t xml:space="preserve"> </w:t>
      </w:r>
      <w:r w:rsidR="00C101A8">
        <w:rPr>
          <w:b/>
          <w:sz w:val="28"/>
          <w:szCs w:val="28"/>
        </w:rPr>
        <w:t xml:space="preserve">. . . . </w:t>
      </w:r>
      <w:r w:rsidR="007327E4">
        <w:rPr>
          <w:b/>
          <w:sz w:val="28"/>
          <w:szCs w:val="28"/>
        </w:rPr>
        <w:t>3</w:t>
      </w:r>
    </w:p>
    <w:p w:rsidR="00022A26" w:rsidRDefault="00022A26" w:rsidP="00022A26">
      <w:pPr>
        <w:pStyle w:val="Paragraphedeliste"/>
        <w:numPr>
          <w:ilvl w:val="2"/>
          <w:numId w:val="1"/>
        </w:numPr>
        <w:spacing w:line="360" w:lineRule="auto"/>
        <w:rPr>
          <w:sz w:val="28"/>
          <w:szCs w:val="28"/>
        </w:rPr>
      </w:pPr>
      <w:r w:rsidRPr="00927390">
        <w:rPr>
          <w:sz w:val="28"/>
          <w:szCs w:val="28"/>
        </w:rPr>
        <w:t xml:space="preserve"> </w:t>
      </w:r>
      <w:r w:rsidR="00927390" w:rsidRPr="00927390">
        <w:rPr>
          <w:sz w:val="28"/>
          <w:szCs w:val="28"/>
        </w:rPr>
        <w:fldChar w:fldCharType="begin"/>
      </w:r>
      <w:r w:rsidR="00927390" w:rsidRPr="00927390">
        <w:rPr>
          <w:sz w:val="28"/>
          <w:szCs w:val="28"/>
        </w:rPr>
        <w:instrText xml:space="preserve"> REF remise_contexte \h </w:instrText>
      </w:r>
      <w:r w:rsidR="00927390" w:rsidRPr="00927390">
        <w:rPr>
          <w:sz w:val="28"/>
          <w:szCs w:val="28"/>
        </w:rPr>
      </w:r>
      <w:r w:rsidR="00927390" w:rsidRPr="00927390">
        <w:rPr>
          <w:sz w:val="28"/>
          <w:szCs w:val="28"/>
        </w:rPr>
        <w:instrText xml:space="preserve"> \* MERGEFORMAT </w:instrText>
      </w:r>
      <w:r w:rsidR="00927390" w:rsidRPr="00927390">
        <w:rPr>
          <w:sz w:val="28"/>
          <w:szCs w:val="28"/>
        </w:rPr>
        <w:fldChar w:fldCharType="separate"/>
      </w:r>
      <w:r w:rsidR="007207F8" w:rsidRPr="007207F8">
        <w:rPr>
          <w:rFonts w:cs="Times-Roman"/>
          <w:sz w:val="28"/>
          <w:szCs w:val="28"/>
        </w:rPr>
        <w:t>Remise en contexte</w:t>
      </w:r>
      <w:r w:rsidR="007207F8" w:rsidRPr="007207F8">
        <w:rPr>
          <w:rFonts w:ascii="Times-Roman" w:hAnsi="Times-Roman" w:cs="Times-Roman"/>
          <w:sz w:val="32"/>
          <w:szCs w:val="32"/>
        </w:rPr>
        <w:t xml:space="preserve">  </w:t>
      </w:r>
      <w:r w:rsidR="00927390" w:rsidRPr="00927390">
        <w:rPr>
          <w:sz w:val="28"/>
          <w:szCs w:val="28"/>
        </w:rPr>
        <w:fldChar w:fldCharType="end"/>
      </w:r>
      <w:r w:rsidR="0099687D">
        <w:rPr>
          <w:b/>
          <w:sz w:val="28"/>
          <w:szCs w:val="28"/>
        </w:rPr>
        <w:t xml:space="preserve"> . . . . . . . . . . . . . . . . . . . . . . . . . . . . . . . . . . . . . . . . . . . . . . . .</w:t>
      </w:r>
      <w:r w:rsidR="00927390" w:rsidRPr="00927390">
        <w:rPr>
          <w:b/>
          <w:sz w:val="28"/>
          <w:szCs w:val="28"/>
        </w:rPr>
        <w:t xml:space="preserve"> </w:t>
      </w:r>
      <w:r w:rsidR="00927390">
        <w:rPr>
          <w:b/>
          <w:sz w:val="28"/>
          <w:szCs w:val="28"/>
        </w:rPr>
        <w:t>. . .</w:t>
      </w:r>
      <w:r w:rsidR="0099687D">
        <w:rPr>
          <w:b/>
          <w:sz w:val="28"/>
          <w:szCs w:val="28"/>
        </w:rPr>
        <w:t xml:space="preserve"> </w:t>
      </w:r>
      <w:r w:rsidR="00927390">
        <w:rPr>
          <w:b/>
          <w:sz w:val="28"/>
          <w:szCs w:val="28"/>
        </w:rPr>
        <w:t>. .</w:t>
      </w:r>
      <w:r w:rsidR="00927390" w:rsidRPr="00927390">
        <w:rPr>
          <w:b/>
          <w:sz w:val="28"/>
          <w:szCs w:val="28"/>
        </w:rPr>
        <w:t xml:space="preserve"> </w:t>
      </w:r>
      <w:r w:rsidR="00927390">
        <w:rPr>
          <w:b/>
          <w:sz w:val="28"/>
          <w:szCs w:val="28"/>
        </w:rPr>
        <w:t>. .</w:t>
      </w:r>
      <w:r w:rsidR="00927390" w:rsidRPr="00927390">
        <w:rPr>
          <w:b/>
          <w:sz w:val="28"/>
          <w:szCs w:val="28"/>
        </w:rPr>
        <w:t xml:space="preserve"> </w:t>
      </w:r>
      <w:r w:rsidR="00927390">
        <w:rPr>
          <w:b/>
          <w:sz w:val="28"/>
          <w:szCs w:val="28"/>
        </w:rPr>
        <w:t>. .</w:t>
      </w:r>
      <w:r w:rsidR="00927390">
        <w:rPr>
          <w:b/>
          <w:sz w:val="28"/>
          <w:szCs w:val="28"/>
        </w:rPr>
        <w:t xml:space="preserve"> </w:t>
      </w:r>
      <w:r w:rsidR="0099687D">
        <w:rPr>
          <w:b/>
          <w:sz w:val="28"/>
          <w:szCs w:val="28"/>
        </w:rPr>
        <w:t>3</w:t>
      </w:r>
    </w:p>
    <w:p w:rsidR="00022A26" w:rsidRPr="00022A26" w:rsidRDefault="00022A26" w:rsidP="0099687D">
      <w:pPr>
        <w:pStyle w:val="Paragraphedeliste"/>
        <w:numPr>
          <w:ilvl w:val="2"/>
          <w:numId w:val="1"/>
        </w:numPr>
        <w:spacing w:line="360" w:lineRule="auto"/>
        <w:ind w:right="40"/>
        <w:rPr>
          <w:sz w:val="28"/>
          <w:szCs w:val="28"/>
        </w:rPr>
      </w:pPr>
      <w:r w:rsidRPr="00927390">
        <w:rPr>
          <w:sz w:val="28"/>
          <w:szCs w:val="28"/>
        </w:rPr>
        <w:t xml:space="preserve"> </w:t>
      </w:r>
      <w:r w:rsidR="00927390" w:rsidRPr="00927390">
        <w:rPr>
          <w:sz w:val="28"/>
          <w:szCs w:val="28"/>
        </w:rPr>
        <w:fldChar w:fldCharType="begin"/>
      </w:r>
      <w:r w:rsidR="00927390" w:rsidRPr="00927390">
        <w:rPr>
          <w:sz w:val="28"/>
          <w:szCs w:val="28"/>
        </w:rPr>
        <w:instrText xml:space="preserve"> REF utilisation \h </w:instrText>
      </w:r>
      <w:r w:rsidR="00927390" w:rsidRPr="00927390">
        <w:rPr>
          <w:sz w:val="28"/>
          <w:szCs w:val="28"/>
        </w:rPr>
      </w:r>
      <w:r w:rsidR="00927390" w:rsidRPr="00927390">
        <w:rPr>
          <w:sz w:val="28"/>
          <w:szCs w:val="28"/>
        </w:rPr>
        <w:instrText xml:space="preserve"> \* MERGEFORMAT </w:instrText>
      </w:r>
      <w:r w:rsidR="00927390" w:rsidRPr="00927390">
        <w:rPr>
          <w:sz w:val="28"/>
          <w:szCs w:val="28"/>
        </w:rPr>
        <w:fldChar w:fldCharType="separate"/>
      </w:r>
      <w:r w:rsidR="007207F8" w:rsidRPr="007207F8">
        <w:rPr>
          <w:rFonts w:cs="Times-Roman"/>
          <w:sz w:val="28"/>
          <w:szCs w:val="28"/>
        </w:rPr>
        <w:t>Utilisation d’</w:t>
      </w:r>
      <w:proofErr w:type="spellStart"/>
      <w:r w:rsidR="007207F8" w:rsidRPr="007207F8">
        <w:rPr>
          <w:rFonts w:cs="Times-Roman"/>
          <w:sz w:val="28"/>
          <w:szCs w:val="28"/>
        </w:rPr>
        <w:t>Enigma</w:t>
      </w:r>
      <w:proofErr w:type="spellEnd"/>
      <w:r w:rsidR="007207F8" w:rsidRPr="007207F8">
        <w:rPr>
          <w:rFonts w:cs="Times-Roman"/>
          <w:sz w:val="28"/>
          <w:szCs w:val="28"/>
        </w:rPr>
        <w:t xml:space="preserve">  </w:t>
      </w:r>
      <w:r w:rsidR="00927390" w:rsidRPr="00927390">
        <w:rPr>
          <w:sz w:val="28"/>
          <w:szCs w:val="28"/>
        </w:rPr>
        <w:fldChar w:fldCharType="end"/>
      </w:r>
      <w:r w:rsidR="0099687D">
        <w:rPr>
          <w:b/>
          <w:sz w:val="28"/>
          <w:szCs w:val="28"/>
        </w:rPr>
        <w:t>. . . . . . . . . . . . . . . . . . . . . . . . . . . . . . . . . . . . . . . . . . . . . . . . . . . . . . . . . 4</w:t>
      </w:r>
    </w:p>
    <w:p w:rsidR="00074B9E" w:rsidRDefault="00A53474" w:rsidP="001B1463">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Fonctionnement d’</w:t>
      </w:r>
      <w:proofErr w:type="spellStart"/>
      <w:r w:rsidR="00074B9E" w:rsidRPr="00A53474">
        <w:rPr>
          <w:sz w:val="28"/>
          <w:szCs w:val="28"/>
        </w:rPr>
        <w:t>Enigma</w:t>
      </w:r>
      <w:proofErr w:type="spellEnd"/>
      <w:r w:rsidR="0099687D">
        <w:rPr>
          <w:b/>
          <w:sz w:val="28"/>
          <w:szCs w:val="28"/>
        </w:rPr>
        <w:t xml:space="preserve"> . . . . . . . . . . . . . . . . . . . . . . . . . . . . . . . . . . . . . . . . . . . . . . . . . . . . . . . .  </w:t>
      </w:r>
      <w:r w:rsidR="007F5327">
        <w:rPr>
          <w:b/>
          <w:sz w:val="28"/>
          <w:szCs w:val="28"/>
        </w:rPr>
        <w:t>5</w:t>
      </w:r>
    </w:p>
    <w:p w:rsidR="00D33754" w:rsidRDefault="00D33754" w:rsidP="00D33754">
      <w:pPr>
        <w:pStyle w:val="Paragraphedeliste"/>
        <w:numPr>
          <w:ilvl w:val="2"/>
          <w:numId w:val="1"/>
        </w:numPr>
        <w:spacing w:line="360" w:lineRule="auto"/>
        <w:rPr>
          <w:sz w:val="28"/>
          <w:szCs w:val="28"/>
        </w:rPr>
      </w:pPr>
      <w:r w:rsidRPr="00777403">
        <w:rPr>
          <w:sz w:val="28"/>
          <w:szCs w:val="28"/>
        </w:rPr>
        <w:t xml:space="preserve"> </w:t>
      </w:r>
      <w:r w:rsidR="00777403" w:rsidRPr="00777403">
        <w:rPr>
          <w:sz w:val="28"/>
          <w:szCs w:val="28"/>
        </w:rPr>
        <w:fldChar w:fldCharType="begin"/>
      </w:r>
      <w:r w:rsidR="00777403" w:rsidRPr="00777403">
        <w:rPr>
          <w:sz w:val="28"/>
          <w:szCs w:val="28"/>
        </w:rPr>
        <w:instrText xml:space="preserve"> REF rotors \h </w:instrText>
      </w:r>
      <w:r w:rsidR="00777403" w:rsidRPr="00777403">
        <w:rPr>
          <w:sz w:val="28"/>
          <w:szCs w:val="28"/>
        </w:rPr>
      </w:r>
      <w:r w:rsidR="00777403" w:rsidRPr="00777403">
        <w:rPr>
          <w:sz w:val="28"/>
          <w:szCs w:val="28"/>
        </w:rPr>
        <w:instrText xml:space="preserve"> \* MERGEFORMAT </w:instrText>
      </w:r>
      <w:r w:rsidR="00777403" w:rsidRPr="00777403">
        <w:rPr>
          <w:sz w:val="28"/>
          <w:szCs w:val="28"/>
        </w:rPr>
        <w:fldChar w:fldCharType="separate"/>
      </w:r>
      <w:r w:rsidR="007207F8" w:rsidRPr="007207F8">
        <w:rPr>
          <w:sz w:val="28"/>
          <w:szCs w:val="28"/>
        </w:rPr>
        <w:t>Les rotors</w:t>
      </w:r>
      <w:r w:rsidR="00777403" w:rsidRPr="00777403">
        <w:rPr>
          <w:sz w:val="28"/>
          <w:szCs w:val="28"/>
        </w:rPr>
        <w:fldChar w:fldCharType="end"/>
      </w:r>
      <w:r w:rsidR="00777403">
        <w:rPr>
          <w:sz w:val="28"/>
          <w:szCs w:val="28"/>
        </w:rPr>
        <w:t xml:space="preserve"> </w:t>
      </w:r>
      <w:r w:rsidR="007F5327">
        <w:rPr>
          <w:b/>
          <w:sz w:val="28"/>
          <w:szCs w:val="28"/>
        </w:rPr>
        <w:t xml:space="preserve">. . . . . . . . . . . . . . . . . . . . . . . . . . . . . . . . . . . . . . . . . . . . . . . . . . . . . . . . . . . . . . . . . . </w:t>
      </w:r>
      <w:r w:rsidR="00C65326">
        <w:rPr>
          <w:b/>
          <w:sz w:val="28"/>
          <w:szCs w:val="28"/>
        </w:rPr>
        <w:t>.</w:t>
      </w:r>
      <w:r w:rsidR="007F5327">
        <w:rPr>
          <w:b/>
          <w:sz w:val="28"/>
          <w:szCs w:val="28"/>
        </w:rPr>
        <w:t xml:space="preserve"> 5</w:t>
      </w:r>
    </w:p>
    <w:p w:rsidR="00D33754" w:rsidRDefault="00D33754" w:rsidP="00D33754">
      <w:pPr>
        <w:pStyle w:val="Paragraphedeliste"/>
        <w:numPr>
          <w:ilvl w:val="2"/>
          <w:numId w:val="1"/>
        </w:numPr>
        <w:spacing w:line="360" w:lineRule="auto"/>
        <w:rPr>
          <w:sz w:val="28"/>
          <w:szCs w:val="28"/>
        </w:rPr>
      </w:pPr>
      <w:r>
        <w:rPr>
          <w:sz w:val="28"/>
          <w:szCs w:val="28"/>
        </w:rPr>
        <w:t xml:space="preserve"> </w:t>
      </w:r>
      <w:r w:rsidR="00777403">
        <w:rPr>
          <w:sz w:val="28"/>
          <w:szCs w:val="28"/>
        </w:rPr>
        <w:t xml:space="preserve">Le </w:t>
      </w:r>
      <w:r w:rsidR="00777403" w:rsidRPr="00777403">
        <w:rPr>
          <w:sz w:val="28"/>
          <w:szCs w:val="28"/>
        </w:rPr>
        <w:fldChar w:fldCharType="begin"/>
      </w:r>
      <w:r w:rsidR="00777403" w:rsidRPr="00777403">
        <w:rPr>
          <w:sz w:val="28"/>
          <w:szCs w:val="28"/>
        </w:rPr>
        <w:instrText xml:space="preserve"> REF plugboard \h </w:instrText>
      </w:r>
      <w:r w:rsidR="00777403" w:rsidRPr="00777403">
        <w:rPr>
          <w:sz w:val="28"/>
          <w:szCs w:val="28"/>
        </w:rPr>
      </w:r>
      <w:r w:rsidR="00777403" w:rsidRPr="00777403">
        <w:rPr>
          <w:sz w:val="28"/>
          <w:szCs w:val="28"/>
        </w:rPr>
        <w:instrText xml:space="preserve"> \* MERGEFORMAT </w:instrText>
      </w:r>
      <w:r w:rsidR="00777403" w:rsidRPr="00777403">
        <w:rPr>
          <w:sz w:val="28"/>
          <w:szCs w:val="28"/>
        </w:rPr>
        <w:fldChar w:fldCharType="separate"/>
      </w:r>
      <w:proofErr w:type="spellStart"/>
      <w:r w:rsidR="007207F8" w:rsidRPr="007207F8">
        <w:rPr>
          <w:sz w:val="28"/>
          <w:szCs w:val="28"/>
        </w:rPr>
        <w:t>plugboard</w:t>
      </w:r>
      <w:proofErr w:type="spellEnd"/>
      <w:r w:rsidR="00777403" w:rsidRPr="00777403">
        <w:rPr>
          <w:sz w:val="28"/>
          <w:szCs w:val="28"/>
        </w:rPr>
        <w:fldChar w:fldCharType="end"/>
      </w:r>
      <w:r w:rsidR="007F5327">
        <w:rPr>
          <w:b/>
          <w:sz w:val="28"/>
          <w:szCs w:val="28"/>
        </w:rPr>
        <w:t xml:space="preserve">. . . . . . . . . . . . . . . . . . . . . . . . . . . . . . . . . . . . . . . . . . . . . . . . . . . . . . . . . . . . . . . . </w:t>
      </w:r>
      <w:r w:rsidR="00C65326">
        <w:rPr>
          <w:b/>
          <w:sz w:val="28"/>
          <w:szCs w:val="28"/>
        </w:rPr>
        <w:t>.</w:t>
      </w:r>
      <w:r w:rsidR="007F5327">
        <w:rPr>
          <w:b/>
          <w:sz w:val="28"/>
          <w:szCs w:val="28"/>
        </w:rPr>
        <w:t>6</w:t>
      </w:r>
    </w:p>
    <w:p w:rsidR="00D33754" w:rsidRPr="00A53474" w:rsidRDefault="00777403" w:rsidP="00D33754">
      <w:pPr>
        <w:pStyle w:val="Paragraphedeliste"/>
        <w:numPr>
          <w:ilvl w:val="2"/>
          <w:numId w:val="1"/>
        </w:numPr>
        <w:spacing w:line="360" w:lineRule="auto"/>
        <w:rPr>
          <w:sz w:val="28"/>
          <w:szCs w:val="28"/>
        </w:rPr>
      </w:pPr>
      <w:r>
        <w:rPr>
          <w:sz w:val="28"/>
          <w:szCs w:val="28"/>
        </w:rPr>
        <w:t xml:space="preserve">Le </w:t>
      </w:r>
      <w:r w:rsidRPr="00777403">
        <w:rPr>
          <w:sz w:val="28"/>
          <w:szCs w:val="28"/>
        </w:rPr>
        <w:fldChar w:fldCharType="begin"/>
      </w:r>
      <w:r w:rsidRPr="00777403">
        <w:rPr>
          <w:b/>
          <w:sz w:val="28"/>
          <w:szCs w:val="28"/>
        </w:rPr>
        <w:instrText xml:space="preserve"> REF réflecteur \h </w:instrText>
      </w:r>
      <w:r w:rsidRPr="00777403">
        <w:rPr>
          <w:sz w:val="28"/>
          <w:szCs w:val="28"/>
        </w:rPr>
      </w:r>
      <w:r w:rsidRPr="00777403">
        <w:rPr>
          <w:sz w:val="28"/>
          <w:szCs w:val="28"/>
        </w:rPr>
        <w:instrText xml:space="preserve"> \* MERGEFORMAT </w:instrText>
      </w:r>
      <w:r w:rsidRPr="00777403">
        <w:rPr>
          <w:sz w:val="28"/>
          <w:szCs w:val="28"/>
        </w:rPr>
        <w:fldChar w:fldCharType="separate"/>
      </w:r>
      <w:r w:rsidR="007207F8" w:rsidRPr="007207F8">
        <w:rPr>
          <w:sz w:val="28"/>
          <w:szCs w:val="28"/>
        </w:rPr>
        <w:t>réflecteur</w:t>
      </w:r>
      <w:r w:rsidRPr="00777403">
        <w:rPr>
          <w:sz w:val="28"/>
          <w:szCs w:val="28"/>
        </w:rPr>
        <w:fldChar w:fldCharType="end"/>
      </w:r>
      <w:r w:rsidR="0018262B">
        <w:rPr>
          <w:b/>
          <w:sz w:val="28"/>
          <w:szCs w:val="28"/>
        </w:rPr>
        <w:t>. . . . . . . . . . . . . . . . . . . . . . . . . . . . . . . . . . . . . . . . . . . . . . . . . . . . . . . . . . . . . . . . .</w:t>
      </w:r>
      <w:r w:rsidR="00C65326" w:rsidRPr="00C65326">
        <w:rPr>
          <w:b/>
          <w:sz w:val="28"/>
          <w:szCs w:val="28"/>
        </w:rPr>
        <w:t xml:space="preserve"> </w:t>
      </w:r>
      <w:r w:rsidR="00C65326">
        <w:rPr>
          <w:b/>
          <w:sz w:val="28"/>
          <w:szCs w:val="28"/>
        </w:rPr>
        <w:t>.</w:t>
      </w:r>
      <w:r w:rsidR="0018262B">
        <w:rPr>
          <w:b/>
          <w:sz w:val="28"/>
          <w:szCs w:val="28"/>
        </w:rPr>
        <w:t>7</w:t>
      </w:r>
    </w:p>
    <w:p w:rsidR="00074B9E" w:rsidRPr="00A53474" w:rsidRDefault="00EE5ED0" w:rsidP="001B1463">
      <w:pPr>
        <w:pStyle w:val="Paragraphedeliste"/>
        <w:numPr>
          <w:ilvl w:val="1"/>
          <w:numId w:val="1"/>
        </w:numPr>
        <w:spacing w:line="360" w:lineRule="auto"/>
        <w:rPr>
          <w:sz w:val="28"/>
          <w:szCs w:val="28"/>
        </w:rPr>
      </w:pPr>
      <w:r w:rsidRPr="00A53474">
        <w:rPr>
          <w:sz w:val="28"/>
          <w:szCs w:val="28"/>
        </w:rPr>
        <w:t> </w:t>
      </w:r>
      <w:r w:rsidR="00777403" w:rsidRPr="00777403">
        <w:rPr>
          <w:sz w:val="28"/>
          <w:szCs w:val="28"/>
        </w:rPr>
        <w:fldChar w:fldCharType="begin"/>
      </w:r>
      <w:r w:rsidR="00777403" w:rsidRPr="00777403">
        <w:rPr>
          <w:sz w:val="28"/>
          <w:szCs w:val="28"/>
        </w:rPr>
        <w:instrText xml:space="preserve"> REF Cryptanalyse \h </w:instrText>
      </w:r>
      <w:r w:rsidR="00777403" w:rsidRPr="00777403">
        <w:rPr>
          <w:sz w:val="28"/>
          <w:szCs w:val="28"/>
        </w:rPr>
      </w:r>
      <w:r w:rsidR="00777403" w:rsidRPr="00777403">
        <w:rPr>
          <w:sz w:val="28"/>
          <w:szCs w:val="28"/>
        </w:rPr>
        <w:instrText xml:space="preserve"> \* MERGEFORMAT </w:instrText>
      </w:r>
      <w:r w:rsidR="00777403" w:rsidRPr="00777403">
        <w:rPr>
          <w:sz w:val="28"/>
          <w:szCs w:val="28"/>
        </w:rPr>
        <w:fldChar w:fldCharType="separate"/>
      </w:r>
      <w:r w:rsidR="007207F8" w:rsidRPr="007207F8">
        <w:rPr>
          <w:sz w:val="28"/>
          <w:szCs w:val="28"/>
        </w:rPr>
        <w:t xml:space="preserve">Cryptanalyse </w:t>
      </w:r>
      <w:r w:rsidR="00777403" w:rsidRPr="00777403">
        <w:rPr>
          <w:sz w:val="28"/>
          <w:szCs w:val="28"/>
        </w:rPr>
        <w:fldChar w:fldCharType="end"/>
      </w:r>
      <w:r w:rsidRPr="00A53474">
        <w:rPr>
          <w:sz w:val="28"/>
          <w:szCs w:val="28"/>
        </w:rPr>
        <w:t>par Turing</w:t>
      </w:r>
      <w:r w:rsidR="0018262B">
        <w:rPr>
          <w:sz w:val="28"/>
          <w:szCs w:val="28"/>
        </w:rPr>
        <w:t xml:space="preserve"> </w:t>
      </w:r>
      <w:r w:rsidR="0018262B">
        <w:rPr>
          <w:b/>
          <w:sz w:val="28"/>
          <w:szCs w:val="28"/>
        </w:rPr>
        <w:t>. . . . . . . . . . . . . . . . . . . . . . . . . . . . . . . . . . . . . . . . . . .</w:t>
      </w:r>
      <w:r w:rsidR="00777403">
        <w:rPr>
          <w:b/>
          <w:sz w:val="28"/>
          <w:szCs w:val="28"/>
        </w:rPr>
        <w:t xml:space="preserve"> . . . . . . . . . . . . . . . </w:t>
      </w:r>
      <w:r w:rsidR="00C65326">
        <w:rPr>
          <w:b/>
          <w:sz w:val="28"/>
          <w:szCs w:val="28"/>
        </w:rPr>
        <w:t>.</w:t>
      </w:r>
      <w:r w:rsidR="0018262B">
        <w:rPr>
          <w:b/>
          <w:sz w:val="28"/>
          <w:szCs w:val="28"/>
        </w:rPr>
        <w:t>9</w:t>
      </w:r>
    </w:p>
    <w:p w:rsidR="00A53474" w:rsidRDefault="00A53474" w:rsidP="00EE5ED0">
      <w:pPr>
        <w:pStyle w:val="Paragraphedeliste"/>
        <w:ind w:left="792"/>
        <w:rPr>
          <w:sz w:val="28"/>
          <w:szCs w:val="28"/>
        </w:rPr>
      </w:pPr>
    </w:p>
    <w:p w:rsidR="00545DA9" w:rsidRPr="00A53474" w:rsidRDefault="00545DA9" w:rsidP="00EE5ED0">
      <w:pPr>
        <w:pStyle w:val="Paragraphedeliste"/>
        <w:ind w:left="792"/>
        <w:rPr>
          <w:sz w:val="28"/>
          <w:szCs w:val="28"/>
        </w:rPr>
      </w:pPr>
    </w:p>
    <w:p w:rsidR="00074B9E" w:rsidRDefault="00EE5ED0" w:rsidP="00074B9E">
      <w:pPr>
        <w:pStyle w:val="Paragraphedeliste"/>
        <w:numPr>
          <w:ilvl w:val="0"/>
          <w:numId w:val="1"/>
        </w:numPr>
        <w:rPr>
          <w:b/>
          <w:sz w:val="28"/>
          <w:szCs w:val="28"/>
        </w:rPr>
      </w:pPr>
      <w:proofErr w:type="spellStart"/>
      <w:r w:rsidRPr="00A53474">
        <w:rPr>
          <w:b/>
          <w:sz w:val="28"/>
          <w:szCs w:val="28"/>
        </w:rPr>
        <w:t>Enigma</w:t>
      </w:r>
      <w:proofErr w:type="spellEnd"/>
      <w:r w:rsidRPr="00A53474">
        <w:rPr>
          <w:b/>
          <w:sz w:val="28"/>
          <w:szCs w:val="28"/>
        </w:rPr>
        <w:t xml:space="preserve"> : </w:t>
      </w:r>
      <w:r w:rsidR="00074B9E" w:rsidRPr="00A53474">
        <w:rPr>
          <w:b/>
          <w:sz w:val="28"/>
          <w:szCs w:val="28"/>
        </w:rPr>
        <w:t>Simulation informatique</w:t>
      </w:r>
      <w:r w:rsidR="00926235">
        <w:rPr>
          <w:b/>
          <w:sz w:val="28"/>
          <w:szCs w:val="28"/>
        </w:rPr>
        <w:t xml:space="preserve"> </w:t>
      </w:r>
      <w:r w:rsidR="00F80662">
        <w:rPr>
          <w:b/>
          <w:sz w:val="28"/>
          <w:szCs w:val="28"/>
        </w:rPr>
        <w:t xml:space="preserve"> . . . . . . . . . . . . . . . . . . . . . . . . . . . . . . . . . . . . . . . . . . . . . . . . </w:t>
      </w:r>
      <w:r w:rsidR="00926235">
        <w:rPr>
          <w:b/>
          <w:sz w:val="28"/>
          <w:szCs w:val="28"/>
        </w:rPr>
        <w:t xml:space="preserve">. . </w:t>
      </w:r>
      <w:r w:rsidR="009F3978">
        <w:rPr>
          <w:b/>
          <w:sz w:val="28"/>
          <w:szCs w:val="28"/>
        </w:rPr>
        <w:t>10</w:t>
      </w:r>
    </w:p>
    <w:p w:rsidR="00112541" w:rsidRPr="00A53474" w:rsidRDefault="00112541" w:rsidP="00112541">
      <w:pPr>
        <w:pStyle w:val="Paragraphedeliste"/>
        <w:ind w:left="360"/>
        <w:rPr>
          <w:b/>
          <w:sz w:val="28"/>
          <w:szCs w:val="28"/>
        </w:rPr>
      </w:pPr>
    </w:p>
    <w:p w:rsidR="00E13F2A" w:rsidRDefault="00A53474" w:rsidP="00E13F2A">
      <w:pPr>
        <w:pStyle w:val="Paragraphedeliste"/>
        <w:numPr>
          <w:ilvl w:val="1"/>
          <w:numId w:val="1"/>
        </w:numPr>
        <w:spacing w:line="360" w:lineRule="auto"/>
        <w:rPr>
          <w:sz w:val="28"/>
          <w:szCs w:val="28"/>
        </w:rPr>
      </w:pPr>
      <w:r>
        <w:rPr>
          <w:sz w:val="28"/>
          <w:szCs w:val="28"/>
        </w:rPr>
        <w:t xml:space="preserve"> </w:t>
      </w:r>
      <w:r w:rsidR="00953C71" w:rsidRPr="00A53474">
        <w:rPr>
          <w:sz w:val="28"/>
          <w:szCs w:val="28"/>
        </w:rPr>
        <w:t>Organisation</w:t>
      </w:r>
      <w:r w:rsidR="00902BA9" w:rsidRPr="00A53474">
        <w:rPr>
          <w:sz w:val="28"/>
          <w:szCs w:val="28"/>
        </w:rPr>
        <w:t xml:space="preserve"> du </w:t>
      </w:r>
      <w:r w:rsidR="00926235">
        <w:rPr>
          <w:sz w:val="28"/>
          <w:szCs w:val="28"/>
        </w:rPr>
        <w:t xml:space="preserve">projet </w:t>
      </w:r>
      <w:r w:rsidR="00926235">
        <w:rPr>
          <w:b/>
          <w:sz w:val="28"/>
          <w:szCs w:val="28"/>
        </w:rPr>
        <w:t xml:space="preserve">. . . . . . . . . . . . . . . . . . . . . . . . . . . . . . . . . . . . . . . . . . . . . . . . . . . . . . . . . . .  </w:t>
      </w:r>
      <w:r w:rsidR="007951E3">
        <w:rPr>
          <w:b/>
          <w:sz w:val="28"/>
          <w:szCs w:val="28"/>
        </w:rPr>
        <w:t>10</w:t>
      </w:r>
    </w:p>
    <w:p w:rsidR="00021757" w:rsidRPr="00021757" w:rsidRDefault="00C65326" w:rsidP="00021757">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Choix \h </w:instrText>
      </w:r>
      <w:r w:rsidRPr="00C65326">
        <w:rPr>
          <w:sz w:val="28"/>
          <w:szCs w:val="28"/>
        </w:rPr>
      </w:r>
      <w:r>
        <w:rPr>
          <w:sz w:val="28"/>
          <w:szCs w:val="28"/>
        </w:rPr>
        <w:instrText xml:space="preserve"> \* MERGEFORMAT </w:instrText>
      </w:r>
      <w:r w:rsidRPr="00C65326">
        <w:rPr>
          <w:sz w:val="28"/>
          <w:szCs w:val="28"/>
        </w:rPr>
        <w:fldChar w:fldCharType="separate"/>
      </w:r>
      <w:r w:rsidR="007207F8" w:rsidRPr="007207F8">
        <w:rPr>
          <w:sz w:val="28"/>
          <w:szCs w:val="28"/>
        </w:rPr>
        <w:t>Choix</w:t>
      </w:r>
      <w:r w:rsidR="007207F8" w:rsidRPr="007207F8">
        <w:rPr>
          <w:sz w:val="32"/>
          <w:szCs w:val="32"/>
        </w:rPr>
        <w:t xml:space="preserve"> </w:t>
      </w:r>
      <w:r w:rsidRPr="00C65326">
        <w:rPr>
          <w:sz w:val="28"/>
          <w:szCs w:val="28"/>
        </w:rPr>
        <w:fldChar w:fldCharType="end"/>
      </w:r>
      <w:r w:rsidR="00021757">
        <w:rPr>
          <w:sz w:val="28"/>
          <w:szCs w:val="28"/>
        </w:rPr>
        <w:t>et contraintes</w:t>
      </w:r>
      <w:r w:rsidR="00926235">
        <w:rPr>
          <w:b/>
          <w:sz w:val="28"/>
          <w:szCs w:val="28"/>
        </w:rPr>
        <w:t xml:space="preserve"> . . . . . . . . . . . . . . . . . . . . . . . . . . . . . . . . . . . . . . . . . . . . . . . . . . . . . . . . .  </w:t>
      </w:r>
      <w:r w:rsidR="007951E3">
        <w:rPr>
          <w:b/>
          <w:sz w:val="28"/>
          <w:szCs w:val="28"/>
        </w:rPr>
        <w:t>10</w:t>
      </w:r>
    </w:p>
    <w:p w:rsidR="00E13F2A" w:rsidRDefault="00C65326" w:rsidP="00E13F2A">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Outils \h </w:instrText>
      </w:r>
      <w:r w:rsidRPr="00C65326">
        <w:rPr>
          <w:sz w:val="28"/>
          <w:szCs w:val="28"/>
        </w:rPr>
      </w:r>
      <w:r>
        <w:rPr>
          <w:sz w:val="28"/>
          <w:szCs w:val="28"/>
        </w:rPr>
        <w:instrText xml:space="preserve"> \* MERGEFORMAT </w:instrText>
      </w:r>
      <w:r w:rsidRPr="00C65326">
        <w:rPr>
          <w:sz w:val="28"/>
          <w:szCs w:val="28"/>
        </w:rPr>
        <w:fldChar w:fldCharType="separate"/>
      </w:r>
      <w:r w:rsidR="007207F8" w:rsidRPr="007207F8">
        <w:rPr>
          <w:sz w:val="28"/>
          <w:szCs w:val="28"/>
        </w:rPr>
        <w:t>Outils</w:t>
      </w:r>
      <w:r w:rsidR="007207F8" w:rsidRPr="007207F8">
        <w:rPr>
          <w:sz w:val="32"/>
          <w:szCs w:val="32"/>
        </w:rPr>
        <w:t xml:space="preserve"> </w:t>
      </w:r>
      <w:r w:rsidRPr="00C65326">
        <w:rPr>
          <w:sz w:val="28"/>
          <w:szCs w:val="28"/>
        </w:rPr>
        <w:fldChar w:fldCharType="end"/>
      </w:r>
      <w:r w:rsidR="00E13F2A">
        <w:rPr>
          <w:sz w:val="28"/>
          <w:szCs w:val="28"/>
        </w:rPr>
        <w:t>de travail</w:t>
      </w:r>
      <w:r w:rsidR="00926235">
        <w:rPr>
          <w:b/>
          <w:sz w:val="28"/>
          <w:szCs w:val="28"/>
        </w:rPr>
        <w:t xml:space="preserve"> . . . . . . . . . . . . . . . . . . . . . . . . . . . . . . . . . . . . . . . . . . . . . . .</w:t>
      </w:r>
      <w:r w:rsidR="00137144">
        <w:rPr>
          <w:b/>
          <w:sz w:val="28"/>
          <w:szCs w:val="28"/>
        </w:rPr>
        <w:t xml:space="preserve"> . . . . . . . . . . . . . .  12</w:t>
      </w:r>
    </w:p>
    <w:p w:rsidR="006D07E1" w:rsidRDefault="00C65326" w:rsidP="00E13F2A">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Gestion \h </w:instrText>
      </w:r>
      <w:r w:rsidRPr="00C65326">
        <w:rPr>
          <w:sz w:val="28"/>
          <w:szCs w:val="28"/>
        </w:rPr>
      </w:r>
      <w:r>
        <w:rPr>
          <w:sz w:val="28"/>
          <w:szCs w:val="28"/>
        </w:rPr>
        <w:instrText xml:space="preserve"> \* MERGEFORMAT </w:instrText>
      </w:r>
      <w:r w:rsidRPr="00C65326">
        <w:rPr>
          <w:sz w:val="28"/>
          <w:szCs w:val="28"/>
        </w:rPr>
        <w:fldChar w:fldCharType="separate"/>
      </w:r>
      <w:r w:rsidR="007207F8" w:rsidRPr="007207F8">
        <w:rPr>
          <w:sz w:val="28"/>
          <w:szCs w:val="28"/>
        </w:rPr>
        <w:t>Gestion</w:t>
      </w:r>
      <w:r w:rsidR="007207F8" w:rsidRPr="007207F8">
        <w:rPr>
          <w:sz w:val="32"/>
          <w:szCs w:val="32"/>
        </w:rPr>
        <w:t xml:space="preserve"> </w:t>
      </w:r>
      <w:r w:rsidRPr="00C65326">
        <w:rPr>
          <w:sz w:val="28"/>
          <w:szCs w:val="28"/>
        </w:rPr>
        <w:fldChar w:fldCharType="end"/>
      </w:r>
      <w:r w:rsidR="003E1A22">
        <w:rPr>
          <w:sz w:val="28"/>
          <w:szCs w:val="28"/>
        </w:rPr>
        <w:t>de l’équipe</w:t>
      </w:r>
      <w:r w:rsidR="00BB1179">
        <w:rPr>
          <w:b/>
          <w:sz w:val="28"/>
          <w:szCs w:val="28"/>
        </w:rPr>
        <w:t xml:space="preserve"> . . . . . . . . . . . . . . . . . . . . . . . . . . . . . . . . . . . . . . . . . . . .</w:t>
      </w:r>
      <w:r w:rsidR="00137144">
        <w:rPr>
          <w:b/>
          <w:sz w:val="28"/>
          <w:szCs w:val="28"/>
        </w:rPr>
        <w:t xml:space="preserve"> . . . . . . . . . . . . . .  12</w:t>
      </w:r>
      <w:r w:rsidR="007B43A6">
        <w:rPr>
          <w:sz w:val="28"/>
          <w:szCs w:val="28"/>
        </w:rPr>
        <w:t xml:space="preserve"> </w:t>
      </w:r>
    </w:p>
    <w:p w:rsidR="00545DA9" w:rsidRDefault="009E489C" w:rsidP="00545DA9">
      <w:pPr>
        <w:pStyle w:val="Paragraphedeliste"/>
        <w:numPr>
          <w:ilvl w:val="1"/>
          <w:numId w:val="1"/>
        </w:numPr>
        <w:spacing w:line="360" w:lineRule="auto"/>
        <w:rPr>
          <w:sz w:val="28"/>
          <w:szCs w:val="28"/>
        </w:rPr>
      </w:pPr>
      <w:r>
        <w:rPr>
          <w:sz w:val="28"/>
          <w:szCs w:val="28"/>
        </w:rPr>
        <w:t xml:space="preserve"> </w:t>
      </w:r>
      <w:r w:rsidR="00EE5ED0" w:rsidRPr="00A53474">
        <w:rPr>
          <w:sz w:val="28"/>
          <w:szCs w:val="28"/>
        </w:rPr>
        <w:t>Représentation d’</w:t>
      </w:r>
      <w:proofErr w:type="spellStart"/>
      <w:r w:rsidR="00EE5ED0" w:rsidRPr="00A53474">
        <w:rPr>
          <w:sz w:val="28"/>
          <w:szCs w:val="28"/>
        </w:rPr>
        <w:t>Enigma</w:t>
      </w:r>
      <w:proofErr w:type="spellEnd"/>
      <w:r w:rsidR="00EE5ED0" w:rsidRPr="00A53474">
        <w:rPr>
          <w:sz w:val="28"/>
          <w:szCs w:val="28"/>
        </w:rPr>
        <w:t xml:space="preserve"> </w:t>
      </w:r>
      <w:r w:rsidR="00BB1179">
        <w:rPr>
          <w:b/>
          <w:sz w:val="28"/>
          <w:szCs w:val="28"/>
        </w:rPr>
        <w:t xml:space="preserve"> . . . . . . . . . . . . . . . . . . . . . . . . . . . . . . . . . . . . . . . . . .</w:t>
      </w:r>
      <w:r w:rsidR="00137144">
        <w:rPr>
          <w:b/>
          <w:sz w:val="28"/>
          <w:szCs w:val="28"/>
        </w:rPr>
        <w:t xml:space="preserve"> . . . . . . . . . . . . . .  15</w:t>
      </w:r>
    </w:p>
    <w:p w:rsidR="00545DA9" w:rsidRDefault="00545DA9" w:rsidP="00545DA9">
      <w:pPr>
        <w:pStyle w:val="Paragraphedeliste"/>
        <w:numPr>
          <w:ilvl w:val="2"/>
          <w:numId w:val="1"/>
        </w:numPr>
        <w:spacing w:line="360" w:lineRule="auto"/>
        <w:rPr>
          <w:sz w:val="28"/>
          <w:szCs w:val="28"/>
        </w:rPr>
      </w:pPr>
      <w:r>
        <w:rPr>
          <w:sz w:val="28"/>
          <w:szCs w:val="28"/>
        </w:rPr>
        <w:t xml:space="preserve"> </w:t>
      </w:r>
      <w:r w:rsidR="00C65326" w:rsidRPr="00C65326">
        <w:rPr>
          <w:sz w:val="28"/>
          <w:szCs w:val="28"/>
        </w:rPr>
        <w:fldChar w:fldCharType="begin"/>
      </w:r>
      <w:r w:rsidR="00C65326" w:rsidRPr="00C65326">
        <w:rPr>
          <w:sz w:val="28"/>
          <w:szCs w:val="28"/>
        </w:rPr>
        <w:instrText xml:space="preserve"> REF Conception \h </w:instrText>
      </w:r>
      <w:r w:rsidR="00C65326" w:rsidRPr="00C65326">
        <w:rPr>
          <w:sz w:val="28"/>
          <w:szCs w:val="28"/>
        </w:rPr>
      </w:r>
      <w:r w:rsidR="00C65326">
        <w:rPr>
          <w:sz w:val="28"/>
          <w:szCs w:val="28"/>
        </w:rPr>
        <w:instrText xml:space="preserve"> \* MERGEFORMAT </w:instrText>
      </w:r>
      <w:r w:rsidR="00C65326" w:rsidRPr="00C65326">
        <w:rPr>
          <w:sz w:val="28"/>
          <w:szCs w:val="28"/>
        </w:rPr>
        <w:fldChar w:fldCharType="separate"/>
      </w:r>
      <w:r w:rsidR="007207F8" w:rsidRPr="007207F8">
        <w:rPr>
          <w:sz w:val="28"/>
          <w:szCs w:val="28"/>
        </w:rPr>
        <w:t>Conception</w:t>
      </w:r>
      <w:r w:rsidR="007207F8" w:rsidRPr="007207F8">
        <w:rPr>
          <w:sz w:val="32"/>
          <w:szCs w:val="32"/>
        </w:rPr>
        <w:t xml:space="preserve"> </w:t>
      </w:r>
      <w:r w:rsidR="00C65326" w:rsidRPr="00C65326">
        <w:rPr>
          <w:sz w:val="28"/>
          <w:szCs w:val="28"/>
        </w:rPr>
        <w:fldChar w:fldCharType="end"/>
      </w:r>
      <w:r w:rsidR="007916BD">
        <w:rPr>
          <w:sz w:val="28"/>
          <w:szCs w:val="28"/>
        </w:rPr>
        <w:t xml:space="preserve">UML </w:t>
      </w:r>
      <w:r w:rsidR="00BB1179">
        <w:rPr>
          <w:b/>
          <w:sz w:val="28"/>
          <w:szCs w:val="28"/>
        </w:rPr>
        <w:t xml:space="preserve">. . . . . . . . . . . . . . . . . . . . . . . . . . . . . . . . . . . . . . . . . . . . . . . . . . . . . . . . . . . </w:t>
      </w:r>
      <w:r w:rsidR="00B1700E">
        <w:rPr>
          <w:b/>
          <w:sz w:val="28"/>
          <w:szCs w:val="28"/>
        </w:rPr>
        <w:t xml:space="preserve">. </w:t>
      </w:r>
      <w:r w:rsidR="00137144">
        <w:rPr>
          <w:b/>
          <w:sz w:val="28"/>
          <w:szCs w:val="28"/>
        </w:rPr>
        <w:t xml:space="preserve"> 15</w:t>
      </w:r>
    </w:p>
    <w:p w:rsidR="00545DA9" w:rsidRPr="00545DA9" w:rsidRDefault="00545DA9" w:rsidP="00545DA9">
      <w:pPr>
        <w:pStyle w:val="Paragraphedeliste"/>
        <w:numPr>
          <w:ilvl w:val="2"/>
          <w:numId w:val="1"/>
        </w:numPr>
        <w:spacing w:line="360" w:lineRule="auto"/>
        <w:rPr>
          <w:sz w:val="28"/>
          <w:szCs w:val="28"/>
        </w:rPr>
      </w:pPr>
      <w:r>
        <w:rPr>
          <w:sz w:val="28"/>
          <w:szCs w:val="28"/>
        </w:rPr>
        <w:t xml:space="preserve"> </w:t>
      </w:r>
      <w:r w:rsidR="007916BD">
        <w:rPr>
          <w:sz w:val="28"/>
          <w:szCs w:val="28"/>
        </w:rPr>
        <w:t>Logique de fonctionnement</w:t>
      </w:r>
    </w:p>
    <w:p w:rsidR="00F85417" w:rsidRDefault="00A53474" w:rsidP="001B1463">
      <w:pPr>
        <w:pStyle w:val="Paragraphedeliste"/>
        <w:numPr>
          <w:ilvl w:val="1"/>
          <w:numId w:val="1"/>
        </w:numPr>
        <w:spacing w:line="360" w:lineRule="auto"/>
        <w:rPr>
          <w:sz w:val="28"/>
          <w:szCs w:val="28"/>
        </w:rPr>
      </w:pPr>
      <w:r>
        <w:rPr>
          <w:sz w:val="28"/>
          <w:szCs w:val="28"/>
        </w:rPr>
        <w:t xml:space="preserve"> </w:t>
      </w:r>
      <w:r w:rsidR="0060710A" w:rsidRPr="00A53474">
        <w:rPr>
          <w:sz w:val="28"/>
          <w:szCs w:val="28"/>
        </w:rPr>
        <w:t>Difficultés rencontrées</w:t>
      </w:r>
      <w:r w:rsidR="00782802" w:rsidRPr="00A53474">
        <w:rPr>
          <w:sz w:val="28"/>
          <w:szCs w:val="28"/>
        </w:rPr>
        <w:t xml:space="preserve"> et solutions retenues</w:t>
      </w:r>
    </w:p>
    <w:p w:rsidR="00D90AB5" w:rsidRDefault="00D90AB5" w:rsidP="00D90AB5">
      <w:pPr>
        <w:pStyle w:val="Paragraphedeliste"/>
        <w:ind w:left="792"/>
        <w:rPr>
          <w:sz w:val="28"/>
          <w:szCs w:val="28"/>
        </w:rPr>
      </w:pPr>
    </w:p>
    <w:p w:rsidR="00545DA9" w:rsidRPr="00A53474" w:rsidRDefault="00545DA9" w:rsidP="00D90AB5">
      <w:pPr>
        <w:pStyle w:val="Paragraphedeliste"/>
        <w:ind w:left="792"/>
        <w:rPr>
          <w:sz w:val="28"/>
          <w:szCs w:val="28"/>
        </w:rPr>
      </w:pPr>
    </w:p>
    <w:p w:rsidR="00A53474" w:rsidRPr="00E13F2A" w:rsidRDefault="00953C71" w:rsidP="00A53474">
      <w:pPr>
        <w:pStyle w:val="Paragraphedeliste"/>
        <w:numPr>
          <w:ilvl w:val="0"/>
          <w:numId w:val="1"/>
        </w:numPr>
        <w:rPr>
          <w:b/>
          <w:sz w:val="28"/>
          <w:szCs w:val="28"/>
        </w:rPr>
      </w:pPr>
      <w:r w:rsidRPr="00A53474">
        <w:rPr>
          <w:b/>
          <w:sz w:val="28"/>
          <w:szCs w:val="28"/>
        </w:rPr>
        <w:t>Manuel utilisateur </w:t>
      </w:r>
    </w:p>
    <w:p w:rsidR="00545DA9" w:rsidRPr="00A53474" w:rsidRDefault="00545DA9" w:rsidP="00D90AB5">
      <w:pPr>
        <w:pStyle w:val="Paragraphedeliste"/>
        <w:ind w:left="360"/>
        <w:rPr>
          <w:b/>
          <w:sz w:val="28"/>
          <w:szCs w:val="28"/>
        </w:rPr>
      </w:pPr>
    </w:p>
    <w:p w:rsidR="00545DA9" w:rsidRDefault="00AC621D" w:rsidP="00EE5ED0">
      <w:pPr>
        <w:pStyle w:val="Paragraphedeliste"/>
        <w:ind w:left="360"/>
        <w:rPr>
          <w:b/>
          <w:sz w:val="28"/>
          <w:szCs w:val="28"/>
        </w:rPr>
      </w:pPr>
      <w:r>
        <w:rPr>
          <w:b/>
          <w:sz w:val="28"/>
          <w:szCs w:val="28"/>
        </w:rPr>
        <w:t>Bilan</w:t>
      </w:r>
    </w:p>
    <w:p w:rsidR="00545DA9" w:rsidRPr="00A53474" w:rsidRDefault="00545DA9" w:rsidP="00EE5ED0">
      <w:pPr>
        <w:pStyle w:val="Paragraphedeliste"/>
        <w:ind w:left="360"/>
        <w:rPr>
          <w:b/>
          <w:sz w:val="28"/>
          <w:szCs w:val="28"/>
        </w:rPr>
      </w:pPr>
    </w:p>
    <w:p w:rsidR="00074B9E" w:rsidRPr="00A53474" w:rsidRDefault="00074B9E" w:rsidP="00EE5ED0">
      <w:pPr>
        <w:pStyle w:val="Paragraphedeliste"/>
        <w:ind w:left="360"/>
        <w:rPr>
          <w:b/>
          <w:sz w:val="28"/>
          <w:szCs w:val="28"/>
        </w:rPr>
      </w:pPr>
      <w:r w:rsidRPr="00A53474">
        <w:rPr>
          <w:b/>
          <w:sz w:val="28"/>
          <w:szCs w:val="28"/>
        </w:rPr>
        <w:t>Annexes</w:t>
      </w:r>
    </w:p>
    <w:p w:rsidR="00B7520A" w:rsidRDefault="00B7520A" w:rsidP="00EE5ED0">
      <w:pPr>
        <w:pStyle w:val="Paragraphedeliste"/>
        <w:ind w:left="360"/>
        <w:rPr>
          <w:b/>
          <w:sz w:val="28"/>
          <w:szCs w:val="28"/>
        </w:rPr>
      </w:pPr>
    </w:p>
    <w:p w:rsidR="00B7520A" w:rsidRDefault="00B7520A">
      <w:pPr>
        <w:rPr>
          <w:b/>
          <w:sz w:val="28"/>
          <w:szCs w:val="28"/>
        </w:rPr>
      </w:pPr>
    </w:p>
    <w:p w:rsidR="006519B4" w:rsidRDefault="006519B4" w:rsidP="004644D3">
      <w:pPr>
        <w:spacing w:line="216" w:lineRule="auto"/>
        <w:ind w:left="567"/>
        <w:jc w:val="center"/>
        <w:rPr>
          <w:rFonts w:ascii="Times New Roman" w:hAnsi="Times New Roman" w:cs="Times New Roman"/>
          <w:sz w:val="44"/>
          <w:szCs w:val="44"/>
        </w:rPr>
      </w:pPr>
    </w:p>
    <w:p w:rsidR="006519B4" w:rsidRDefault="006519B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B7520A" w:rsidRPr="007D7CCF" w:rsidRDefault="00B7520A" w:rsidP="00B7520A">
      <w:pPr>
        <w:spacing w:line="216" w:lineRule="auto"/>
        <w:jc w:val="center"/>
        <w:rPr>
          <w:rFonts w:ascii="Times New Roman" w:hAnsi="Times New Roman" w:cs="Times New Roman"/>
          <w:color w:val="002060"/>
          <w:sz w:val="44"/>
          <w:szCs w:val="44"/>
        </w:rPr>
      </w:pPr>
      <w:r w:rsidRPr="007D7CCF">
        <w:rPr>
          <w:rFonts w:ascii="Times New Roman" w:hAnsi="Times New Roman" w:cs="Times New Roman"/>
          <w:color w:val="002060"/>
          <w:sz w:val="44"/>
          <w:szCs w:val="44"/>
        </w:rPr>
        <w:t>Introduction</w:t>
      </w:r>
    </w:p>
    <w:p w:rsidR="00B7520A" w:rsidRDefault="00B7520A" w:rsidP="00B7520A">
      <w:pPr>
        <w:spacing w:line="216" w:lineRule="auto"/>
        <w:jc w:val="center"/>
        <w:rPr>
          <w:rFonts w:ascii="Times New Roman" w:hAnsi="Times New Roman" w:cs="Times New Roman"/>
          <w:sz w:val="44"/>
          <w:szCs w:val="44"/>
        </w:rPr>
      </w:pPr>
    </w:p>
    <w:p w:rsidR="00B80BE3" w:rsidRDefault="00B80BE3" w:rsidP="001848DF">
      <w:pPr>
        <w:spacing w:line="216" w:lineRule="auto"/>
        <w:ind w:left="567" w:right="465"/>
        <w:jc w:val="both"/>
        <w:rPr>
          <w:rFonts w:ascii="Times New Roman" w:hAnsi="Times New Roman" w:cs="Times New Roman"/>
          <w:sz w:val="44"/>
          <w:szCs w:val="44"/>
        </w:rPr>
      </w:pPr>
    </w:p>
    <w:p w:rsidR="00B7520A" w:rsidRDefault="00B80BE3" w:rsidP="001848DF">
      <w:pPr>
        <w:ind w:left="567" w:right="465" w:firstLine="282"/>
        <w:jc w:val="both"/>
        <w:rPr>
          <w:rFonts w:ascii="Times New Roman" w:hAnsi="Times New Roman" w:cs="Times New Roman"/>
        </w:rPr>
      </w:pPr>
      <w:r>
        <w:rPr>
          <w:rFonts w:ascii="Times New Roman" w:hAnsi="Times New Roman" w:cs="Times New Roman"/>
        </w:rPr>
        <w:t xml:space="preserve">Dans </w:t>
      </w:r>
      <w:r w:rsidR="004644D3">
        <w:rPr>
          <w:rFonts w:ascii="Times New Roman" w:hAnsi="Times New Roman" w:cs="Times New Roman"/>
        </w:rPr>
        <w:t>le cadre</w:t>
      </w:r>
      <w:r>
        <w:rPr>
          <w:rFonts w:ascii="Times New Roman" w:hAnsi="Times New Roman" w:cs="Times New Roman"/>
        </w:rPr>
        <w:t xml:space="preserve"> de notre DUT Informatique</w:t>
      </w:r>
      <w:r w:rsidR="004644D3">
        <w:rPr>
          <w:rFonts w:ascii="Times New Roman" w:hAnsi="Times New Roman" w:cs="Times New Roman"/>
        </w:rPr>
        <w:t>, en semestre 4</w:t>
      </w:r>
      <w:r>
        <w:rPr>
          <w:rFonts w:ascii="Times New Roman" w:hAnsi="Times New Roman" w:cs="Times New Roman"/>
        </w:rPr>
        <w:t xml:space="preserve">, nous sommes amenés à réaliser un projet alliant mathématiques et informatique afin d’appliquer nos connaissances </w:t>
      </w:r>
      <w:r w:rsidR="00D8573B">
        <w:rPr>
          <w:rFonts w:ascii="Times New Roman" w:hAnsi="Times New Roman" w:cs="Times New Roman"/>
        </w:rPr>
        <w:t>et la</w:t>
      </w:r>
      <w:r w:rsidR="004644D3">
        <w:rPr>
          <w:rFonts w:ascii="Times New Roman" w:hAnsi="Times New Roman" w:cs="Times New Roman"/>
        </w:rPr>
        <w:t xml:space="preserve"> méthodologie </w:t>
      </w:r>
      <w:r w:rsidR="00D8573B">
        <w:rPr>
          <w:rFonts w:ascii="Times New Roman" w:hAnsi="Times New Roman" w:cs="Times New Roman"/>
        </w:rPr>
        <w:t>que nous avons pu acquérir</w:t>
      </w:r>
      <w:r w:rsidR="004644D3">
        <w:rPr>
          <w:rFonts w:ascii="Times New Roman" w:hAnsi="Times New Roman" w:cs="Times New Roman"/>
        </w:rPr>
        <w:t xml:space="preserve"> au cours de notre formation.</w:t>
      </w:r>
      <w:r w:rsidR="00D8573B">
        <w:rPr>
          <w:rFonts w:ascii="Times New Roman" w:hAnsi="Times New Roman" w:cs="Times New Roman"/>
        </w:rPr>
        <w:t xml:space="preserv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Le sujet de ce projet est la machine </w:t>
      </w:r>
      <w:proofErr w:type="spellStart"/>
      <w:r>
        <w:rPr>
          <w:rFonts w:ascii="Times New Roman" w:hAnsi="Times New Roman" w:cs="Times New Roman"/>
        </w:rPr>
        <w:t>Enigma</w:t>
      </w:r>
      <w:proofErr w:type="spellEnd"/>
      <w:r>
        <w:rPr>
          <w:rFonts w:ascii="Times New Roman" w:hAnsi="Times New Roman" w:cs="Times New Roman"/>
        </w:rPr>
        <w:t xml:space="preserve">, machine de cryptage la plus connue et utilisée lors de la Seconde Guerre Mondiale. Il s’agit donc ici de comprendre son fonctionnement, ses mécanismes et de pouvoir reproduire son comportement de manière informatisée.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Ce compte-rendu détaille notre démarche pour aborder le sujet, le comprendre et enfin réaliser techniquement le projet en s’organisant au sein du trinôme, </w:t>
      </w:r>
      <w:r w:rsidR="00A53474">
        <w:rPr>
          <w:rFonts w:ascii="Times New Roman" w:hAnsi="Times New Roman" w:cs="Times New Roman"/>
        </w:rPr>
        <w:t>en utilisant des outils et les méthodes appris en cours.</w:t>
      </w:r>
    </w:p>
    <w:p w:rsidR="00A53474" w:rsidRPr="00B80BE3" w:rsidRDefault="00A53474" w:rsidP="001848DF">
      <w:pPr>
        <w:ind w:left="567" w:right="465" w:firstLine="282"/>
        <w:jc w:val="both"/>
        <w:rPr>
          <w:rFonts w:ascii="Times New Roman" w:hAnsi="Times New Roman" w:cs="Times New Roman"/>
        </w:rPr>
      </w:pPr>
      <w:r>
        <w:rPr>
          <w:rFonts w:ascii="Times New Roman" w:hAnsi="Times New Roman" w:cs="Times New Roman"/>
        </w:rPr>
        <w:t xml:space="preserve">Nous allons donc voir dans une première partie ce qu’est la machine </w:t>
      </w:r>
      <w:proofErr w:type="spellStart"/>
      <w:r>
        <w:rPr>
          <w:rFonts w:ascii="Times New Roman" w:hAnsi="Times New Roman" w:cs="Times New Roman"/>
        </w:rPr>
        <w:t>Enigma</w:t>
      </w:r>
      <w:proofErr w:type="spellEnd"/>
      <w:r>
        <w:rPr>
          <w:rFonts w:ascii="Times New Roman" w:hAnsi="Times New Roman" w:cs="Times New Roman"/>
        </w:rPr>
        <w:t>, son rôle, son fonctionnement et nous nous intéresserons aussi à sa cryptanalyse par Alan Turing pour comprendre ses failles. Nous verrons ensuite comment nous nous sommes organisés pour mener le projet à bien en mettant toutes nos connaissances en œuvre et nous verrons aussi les difficultés nous avons rencontrés et comment nous les avons surmontées.</w:t>
      </w:r>
    </w:p>
    <w:p w:rsidR="00B7520A" w:rsidRDefault="00B7520A" w:rsidP="001848DF">
      <w:pPr>
        <w:spacing w:line="216" w:lineRule="auto"/>
        <w:ind w:left="567" w:right="465"/>
        <w:jc w:val="center"/>
        <w:rPr>
          <w:rFonts w:ascii="Times New Roman" w:hAnsi="Times New Roman" w:cs="Times New Roman"/>
          <w:sz w:val="44"/>
          <w:szCs w:val="44"/>
        </w:rPr>
      </w:pPr>
    </w:p>
    <w:p w:rsidR="00B7520A" w:rsidRDefault="00B7520A" w:rsidP="00B7520A">
      <w:pPr>
        <w:spacing w:line="216" w:lineRule="auto"/>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Pr="00B7520A" w:rsidRDefault="00B7520A" w:rsidP="00B7520A">
      <w:pPr>
        <w:spacing w:line="216" w:lineRule="auto"/>
        <w:rPr>
          <w:rFonts w:ascii="Times New Roman" w:hAnsi="Times New Roman" w:cs="Times New Roman"/>
        </w:rPr>
      </w:pPr>
    </w:p>
    <w:p w:rsidR="00B7520A" w:rsidRDefault="00B7520A" w:rsidP="004644D3">
      <w:pPr>
        <w:spacing w:line="216" w:lineRule="auto"/>
        <w:ind w:left="426"/>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A53474" w:rsidRDefault="00A53474" w:rsidP="00EE5ED0">
      <w:pPr>
        <w:pStyle w:val="Paragraphedeliste"/>
        <w:ind w:left="360"/>
        <w:rPr>
          <w:b/>
          <w:sz w:val="28"/>
          <w:szCs w:val="28"/>
        </w:rPr>
      </w:pPr>
    </w:p>
    <w:p w:rsidR="00A53474" w:rsidRDefault="00A53474">
      <w:pPr>
        <w:rPr>
          <w:b/>
          <w:sz w:val="28"/>
          <w:szCs w:val="28"/>
        </w:rPr>
      </w:pPr>
      <w:r>
        <w:rPr>
          <w:b/>
          <w:sz w:val="28"/>
          <w:szCs w:val="28"/>
        </w:rPr>
        <w:br w:type="page"/>
      </w:r>
    </w:p>
    <w:p w:rsidR="00B7520A" w:rsidRDefault="00B7520A" w:rsidP="007D7CCF">
      <w:pPr>
        <w:pStyle w:val="Paragraphedeliste"/>
        <w:ind w:left="360"/>
        <w:jc w:val="center"/>
        <w:rPr>
          <w:b/>
          <w:sz w:val="28"/>
          <w:szCs w:val="28"/>
        </w:rPr>
      </w:pPr>
    </w:p>
    <w:p w:rsidR="007D7CCF" w:rsidRPr="00ED6AA6" w:rsidRDefault="00ED6AA6" w:rsidP="007D7CCF">
      <w:pPr>
        <w:pStyle w:val="Paragraphedeliste"/>
        <w:numPr>
          <w:ilvl w:val="0"/>
          <w:numId w:val="2"/>
        </w:numPr>
        <w:jc w:val="center"/>
        <w:rPr>
          <w:b/>
          <w:color w:val="002060"/>
          <w:sz w:val="40"/>
          <w:szCs w:val="40"/>
        </w:rPr>
      </w:pPr>
      <w:r>
        <w:rPr>
          <w:b/>
          <w:color w:val="002060"/>
          <w:sz w:val="40"/>
          <w:szCs w:val="40"/>
        </w:rPr>
        <w:t xml:space="preserve"> </w:t>
      </w:r>
      <w:proofErr w:type="spellStart"/>
      <w:r>
        <w:rPr>
          <w:b/>
          <w:color w:val="002060"/>
          <w:sz w:val="40"/>
          <w:szCs w:val="40"/>
        </w:rPr>
        <w:t>Enigma</w:t>
      </w:r>
      <w:proofErr w:type="spellEnd"/>
      <w:r>
        <w:rPr>
          <w:b/>
          <w:color w:val="002060"/>
          <w:sz w:val="40"/>
          <w:szCs w:val="40"/>
        </w:rPr>
        <w:t> : Machine de cryptage</w:t>
      </w:r>
    </w:p>
    <w:p w:rsidR="007D7CCF" w:rsidRDefault="007D7CCF" w:rsidP="007D7CCF">
      <w:pPr>
        <w:pStyle w:val="Paragraphedeliste"/>
        <w:rPr>
          <w:b/>
          <w:sz w:val="28"/>
          <w:szCs w:val="28"/>
        </w:rPr>
      </w:pPr>
    </w:p>
    <w:p w:rsidR="007D7CCF" w:rsidRDefault="007D7CCF" w:rsidP="007D7CCF">
      <w:pPr>
        <w:pStyle w:val="Paragraphedeliste"/>
        <w:numPr>
          <w:ilvl w:val="1"/>
          <w:numId w:val="2"/>
        </w:numPr>
        <w:rPr>
          <w:color w:val="002060"/>
          <w:sz w:val="36"/>
          <w:szCs w:val="36"/>
        </w:rPr>
      </w:pPr>
      <w:r w:rsidRPr="007D7CCF">
        <w:rPr>
          <w:color w:val="002060"/>
          <w:sz w:val="36"/>
          <w:szCs w:val="36"/>
        </w:rPr>
        <w:t>Création d’</w:t>
      </w:r>
      <w:proofErr w:type="spellStart"/>
      <w:r w:rsidRPr="007D7CCF">
        <w:rPr>
          <w:color w:val="002060"/>
          <w:sz w:val="36"/>
          <w:szCs w:val="36"/>
        </w:rPr>
        <w:t>Enigma</w:t>
      </w:r>
      <w:proofErr w:type="spellEnd"/>
    </w:p>
    <w:p w:rsidR="00796ACC" w:rsidRPr="00796ACC" w:rsidRDefault="00796ACC" w:rsidP="00796ACC">
      <w:pPr>
        <w:pStyle w:val="Paragraphedeliste"/>
        <w:ind w:left="1080"/>
        <w:rPr>
          <w:color w:val="002060"/>
        </w:rPr>
      </w:pPr>
    </w:p>
    <w:p w:rsidR="00796ACC" w:rsidRDefault="00796ACC" w:rsidP="00796ACC">
      <w:pPr>
        <w:widowControl w:val="0"/>
        <w:autoSpaceDE w:val="0"/>
        <w:autoSpaceDN w:val="0"/>
        <w:adjustRightInd w:val="0"/>
        <w:rPr>
          <w:rFonts w:ascii="Times-Roman" w:hAnsi="Times-Roman" w:cs="Times-Roman"/>
          <w:color w:val="002060"/>
          <w:sz w:val="36"/>
          <w:szCs w:val="36"/>
        </w:rPr>
      </w:pPr>
      <w:r>
        <w:rPr>
          <w:color w:val="002060"/>
          <w:sz w:val="36"/>
          <w:szCs w:val="36"/>
        </w:rPr>
        <w:tab/>
      </w:r>
      <w:r>
        <w:rPr>
          <w:rFonts w:ascii="Times-Roman" w:hAnsi="Times-Roman" w:cs="Times-Roman"/>
          <w:color w:val="002060"/>
          <w:sz w:val="32"/>
          <w:szCs w:val="32"/>
        </w:rPr>
        <w:t xml:space="preserve">1.1.1. </w:t>
      </w:r>
      <w:bookmarkStart w:id="0" w:name="remise_contexte"/>
      <w:r>
        <w:rPr>
          <w:rFonts w:ascii="Times-Roman" w:hAnsi="Times-Roman" w:cs="Times-Roman"/>
          <w:color w:val="002060"/>
          <w:sz w:val="32"/>
          <w:szCs w:val="32"/>
        </w:rPr>
        <w:t xml:space="preserve">Remise en contexte  </w:t>
      </w:r>
      <w:bookmarkEnd w:id="0"/>
    </w:p>
    <w:p w:rsidR="00796ACC" w:rsidRDefault="00796ACC" w:rsidP="00796ACC">
      <w:pPr>
        <w:widowControl w:val="0"/>
        <w:autoSpaceDE w:val="0"/>
        <w:autoSpaceDN w:val="0"/>
        <w:adjustRightInd w:val="0"/>
        <w:ind w:left="284"/>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     </w:t>
      </w:r>
      <w:proofErr w:type="spellStart"/>
      <w:r>
        <w:rPr>
          <w:rFonts w:ascii="TimesNewRomanPSMT" w:hAnsi="TimesNewRomanPSMT" w:cs="TimesNewRomanPSMT"/>
        </w:rPr>
        <w:t>Enigma</w:t>
      </w:r>
      <w:proofErr w:type="spellEnd"/>
      <w:r>
        <w:rPr>
          <w:rFonts w:ascii="TimesNewRomanPSMT" w:hAnsi="TimesNewRomanPSMT" w:cs="TimesNewRomanPSMT"/>
        </w:rPr>
        <w:t xml:space="preserve"> est une machine électromécanique  permettant de crypter et de décrypter un message.</w:t>
      </w:r>
    </w:p>
    <w:p w:rsidR="00BC5781"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Cette machine est essentiellement composée de trois rotors, d’un réflecteur, d’un </w:t>
      </w:r>
      <w:proofErr w:type="spellStart"/>
      <w:r>
        <w:rPr>
          <w:rFonts w:ascii="TimesNewRomanPSMT" w:hAnsi="TimesNewRomanPSMT" w:cs="TimesNewRomanPSMT"/>
        </w:rPr>
        <w:t>plugboard</w:t>
      </w:r>
      <w:proofErr w:type="spellEnd"/>
      <w:r>
        <w:rPr>
          <w:rFonts w:ascii="TimesNewRomanPSMT" w:hAnsi="TimesNewRomanPSMT" w:cs="TimesNewRomanPSMT"/>
        </w:rPr>
        <w:t xml:space="preserve">, d’un clavier et </w:t>
      </w:r>
      <w:r>
        <w:rPr>
          <w:rFonts w:ascii="TimesNewRomanPSMT" w:hAnsi="TimesNewRomanPSMT" w:cs="TimesNewRomanPSMT"/>
        </w:rPr>
        <w:tab/>
        <w:t xml:space="preserve">d’un afficheur de lettre cryptée mais nous détailleront plus en profondeur tous ces composants dans la partie </w:t>
      </w:r>
      <w:r>
        <w:rPr>
          <w:rFonts w:ascii="TimesNewRomanPSMT" w:hAnsi="TimesNewRomanPSMT" w:cs="TimesNewRomanPSMT"/>
        </w:rPr>
        <w:tab/>
        <w:t xml:space="preserve">suivante et nous expliqueront les fonctionnalités de </w:t>
      </w:r>
      <w:r w:rsidR="00BC5781">
        <w:rPr>
          <w:rFonts w:ascii="TimesNewRomanPSMT" w:hAnsi="TimesNewRomanPSMT" w:cs="TimesNewRomanPSMT"/>
        </w:rPr>
        <w:t>chacun</w:t>
      </w:r>
      <w:r>
        <w:rPr>
          <w:rFonts w:ascii="TimesNewRomanPSMT" w:hAnsi="TimesNewRomanPSMT" w:cs="TimesNewRomanPSMT"/>
        </w:rPr>
        <w:t>.</w:t>
      </w:r>
    </w:p>
    <w:p w:rsidR="00796ACC" w:rsidRDefault="0034613E" w:rsidP="00796ACC">
      <w:pPr>
        <w:widowControl w:val="0"/>
        <w:autoSpaceDE w:val="0"/>
        <w:autoSpaceDN w:val="0"/>
        <w:adjustRightInd w:val="0"/>
        <w:ind w:left="567" w:right="465"/>
        <w:jc w:val="both"/>
        <w:rPr>
          <w:rFonts w:ascii="TimesNewRomanPSMT" w:hAnsi="TimesNewRomanPSMT" w:cs="TimesNewRomanPSMT"/>
        </w:rPr>
      </w:pPr>
      <w:r w:rsidRPr="00AE6059">
        <w:rPr>
          <w:rFonts w:ascii="TimesNewRomanPSMT" w:hAnsi="TimesNewRomanPSMT" w:cs="TimesNewRomanPSMT"/>
          <w:noProof/>
        </w:rPr>
        <w:drawing>
          <wp:anchor distT="0" distB="0" distL="114300" distR="114300" simplePos="0" relativeHeight="252084736" behindDoc="0" locked="0" layoutInCell="1" allowOverlap="1" wp14:anchorId="2AFAFAD2" wp14:editId="797506E7">
            <wp:simplePos x="0" y="0"/>
            <wp:positionH relativeFrom="margin">
              <wp:posOffset>426720</wp:posOffset>
            </wp:positionH>
            <wp:positionV relativeFrom="margin">
              <wp:posOffset>2422525</wp:posOffset>
            </wp:positionV>
            <wp:extent cx="1028700" cy="1295400"/>
            <wp:effectExtent l="0" t="0" r="0" b="0"/>
            <wp:wrapSquare wrapText="bothSides"/>
            <wp:docPr id="17396" name="Image 17396" descr="C:\Users\Marianna\Projet\EnigmaProject\Rapport\Photo\Scherb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na\Projet\EnigmaProject\Rapport\Photo\Scherbiu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6660" w:rsidRDefault="00BC5781" w:rsidP="00C46660">
      <w:pPr>
        <w:widowControl w:val="0"/>
        <w:autoSpaceDE w:val="0"/>
        <w:autoSpaceDN w:val="0"/>
        <w:adjustRightInd w:val="0"/>
        <w:ind w:left="851" w:right="465"/>
        <w:jc w:val="both"/>
        <w:rPr>
          <w:rFonts w:ascii="TimesNewRomanPSMT" w:hAnsi="TimesNewRomanPSMT" w:cs="TimesNewRomanPSMT"/>
        </w:rPr>
      </w:pPr>
      <w:proofErr w:type="spellStart"/>
      <w:r>
        <w:rPr>
          <w:rFonts w:ascii="TimesNewRomanPSMT" w:hAnsi="TimesNewRomanPSMT" w:cs="TimesNewRomanPSMT"/>
        </w:rPr>
        <w:t>Enigma</w:t>
      </w:r>
      <w:proofErr w:type="spellEnd"/>
      <w:r w:rsidR="00AE6059">
        <w:rPr>
          <w:rFonts w:ascii="TimesNewRomanPSMT" w:hAnsi="TimesNewRomanPSMT" w:cs="TimesNewRomanPSMT"/>
        </w:rPr>
        <w:t xml:space="preserve"> a été créée</w:t>
      </w:r>
      <w:r w:rsidR="00796ACC">
        <w:rPr>
          <w:rFonts w:ascii="TimesNewRomanPSMT" w:hAnsi="TimesNewRomanPSMT" w:cs="TimesNewRomanPSMT"/>
        </w:rPr>
        <w:t xml:space="preserve"> par un ingénieur e</w:t>
      </w:r>
      <w:r w:rsidR="00AE6059">
        <w:rPr>
          <w:rFonts w:ascii="TimesNewRomanPSMT" w:hAnsi="TimesNewRomanPSMT" w:cs="TimesNewRomanPSMT"/>
        </w:rPr>
        <w:t>n électricité allemand du nom d’</w:t>
      </w:r>
      <w:r w:rsidR="00C46660">
        <w:rPr>
          <w:rFonts w:ascii="TimesNewRomanPSMT" w:hAnsi="TimesNewRomanPSMT" w:cs="TimesNewRomanPSMT"/>
        </w:rPr>
        <w:t xml:space="preserve">Arthur </w:t>
      </w:r>
      <w:proofErr w:type="spellStart"/>
      <w:r w:rsidR="00C46660">
        <w:rPr>
          <w:rFonts w:ascii="TimesNewRomanPSMT" w:hAnsi="TimesNewRomanPSMT" w:cs="TimesNewRomanPSMT"/>
        </w:rPr>
        <w:t>Scherbius</w:t>
      </w:r>
      <w:proofErr w:type="spellEnd"/>
      <w:r w:rsidR="00C46660">
        <w:rPr>
          <w:rFonts w:ascii="TimesNewRomanPSMT" w:hAnsi="TimesNewRomanPSMT" w:cs="TimesNewRomanPSMT"/>
        </w:rPr>
        <w:t xml:space="preserve">, </w:t>
      </w:r>
      <w:r w:rsidR="00796ACC">
        <w:rPr>
          <w:rFonts w:ascii="TimesNewRomanPSMT" w:hAnsi="TimesNewRomanPSMT" w:cs="TimesNewRomanPSMT"/>
        </w:rPr>
        <w:t>né en 1</w:t>
      </w:r>
      <w:r>
        <w:rPr>
          <w:rFonts w:ascii="TimesNewRomanPSMT" w:hAnsi="TimesNewRomanPSMT" w:cs="TimesNewRomanPSMT"/>
        </w:rPr>
        <w:t xml:space="preserve">878, qui </w:t>
      </w:r>
      <w:r w:rsidR="00796ACC">
        <w:rPr>
          <w:rFonts w:ascii="TimesNewRomanPSMT" w:hAnsi="TimesNewRomanPSMT" w:cs="TimesNewRomanPSMT"/>
        </w:rPr>
        <w:t xml:space="preserve">a </w:t>
      </w:r>
      <w:r w:rsidR="00AE6059">
        <w:rPr>
          <w:rFonts w:ascii="TimesNewRomanPSMT" w:hAnsi="TimesNewRomanPSMT" w:cs="TimesNewRomanPSMT"/>
        </w:rPr>
        <w:t>étudié à Munich puis à Hanovre.</w:t>
      </w:r>
    </w:p>
    <w:p w:rsidR="00796ACC" w:rsidRDefault="00AE6059"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I</w:t>
      </w:r>
      <w:r w:rsidR="00796ACC">
        <w:rPr>
          <w:rFonts w:ascii="TimesNewRomanPSMT" w:hAnsi="TimesNewRomanPSMT" w:cs="TimesNewRomanPSMT"/>
        </w:rPr>
        <w:t>nitialement il n’avait pas pour ambition de crée</w:t>
      </w:r>
      <w:r>
        <w:rPr>
          <w:rFonts w:ascii="TimesNewRomanPSMT" w:hAnsi="TimesNewRomanPSMT" w:cs="TimesNewRomanPSMT"/>
        </w:rPr>
        <w:t>r</w:t>
      </w:r>
      <w:r w:rsidR="00796ACC">
        <w:rPr>
          <w:rFonts w:ascii="TimesNewRomanPSMT" w:hAnsi="TimesNewRomanPSMT" w:cs="TimesNewRomanPSMT"/>
        </w:rPr>
        <w:t xml:space="preserve"> une machine de chiffrement d’ailleurs à la fin de ses études en 1903 il consacre sa thèse à des systèmes de turbines à eau.</w:t>
      </w:r>
    </w:p>
    <w:p w:rsidR="00796ACC" w:rsidRDefault="00796ACC"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C’est dans les année</w:t>
      </w:r>
      <w:r w:rsidR="00AE6059">
        <w:rPr>
          <w:rFonts w:ascii="TimesNewRomanPSMT" w:hAnsi="TimesNewRomanPSMT" w:cs="TimesNewRomanPSMT"/>
        </w:rPr>
        <w:t>s</w:t>
      </w:r>
      <w:r>
        <w:rPr>
          <w:rFonts w:ascii="TimesNewRomanPSMT" w:hAnsi="TimesNewRomanPSMT" w:cs="TimesNewRomanPSMT"/>
        </w:rPr>
        <w:t xml:space="preserve"> 1910 plus précis</w:t>
      </w:r>
      <w:r w:rsidR="00AE6059">
        <w:rPr>
          <w:rFonts w:ascii="TimesNewRomanPSMT" w:hAnsi="TimesNewRomanPSMT" w:cs="TimesNewRomanPSMT"/>
        </w:rPr>
        <w:t>ément à partir de 1918 qu’</w:t>
      </w:r>
      <w:r>
        <w:rPr>
          <w:rFonts w:ascii="TimesNewRomanPSMT" w:hAnsi="TimesNewRomanPSMT" w:cs="TimesNewRomanPSMT"/>
        </w:rPr>
        <w:t xml:space="preserve">Arthur </w:t>
      </w:r>
      <w:proofErr w:type="spellStart"/>
      <w:r>
        <w:rPr>
          <w:rFonts w:ascii="TimesNewRomanPSMT" w:hAnsi="TimesNewRomanPSMT" w:cs="TimesNewRomanPSMT"/>
        </w:rPr>
        <w:t>Scherbius</w:t>
      </w:r>
      <w:proofErr w:type="spellEnd"/>
      <w:r>
        <w:rPr>
          <w:rFonts w:ascii="TimesNewRomanPSMT" w:hAnsi="TimesNewRomanPSMT" w:cs="TimesNewRomanPSMT"/>
        </w:rPr>
        <w:t xml:space="preserve"> commence à s’intéresser aux systèmes de chiffrement, il décide alors d’entamer la création d’un système de cryptage révolutionnaire pour l’époque du nom d’</w:t>
      </w:r>
      <w:proofErr w:type="spellStart"/>
      <w:r>
        <w:rPr>
          <w:rFonts w:ascii="TimesNewRomanPSMT" w:hAnsi="TimesNewRomanPSMT" w:cs="TimesNewRomanPSMT"/>
        </w:rPr>
        <w:t>Enigma</w:t>
      </w:r>
      <w:proofErr w:type="spellEnd"/>
      <w:r>
        <w:rPr>
          <w:rFonts w:ascii="TimesNewRomanPSMT" w:hAnsi="TimesNewRomanPSMT" w:cs="TimesNewRomanPSMT"/>
        </w:rPr>
        <w:t>.</w:t>
      </w:r>
    </w:p>
    <w:p w:rsidR="00AE6059" w:rsidRDefault="0034613E" w:rsidP="00796ACC">
      <w:pPr>
        <w:widowControl w:val="0"/>
        <w:autoSpaceDE w:val="0"/>
        <w:autoSpaceDN w:val="0"/>
        <w:adjustRightInd w:val="0"/>
        <w:ind w:left="567" w:right="465"/>
        <w:jc w:val="both"/>
        <w:rPr>
          <w:rFonts w:ascii="TimesNewRomanPSMT" w:hAnsi="TimesNewRomanPSMT" w:cs="TimesNewRomanPSMT"/>
        </w:rPr>
      </w:pPr>
      <w:r>
        <w:rPr>
          <w:noProof/>
        </w:rPr>
        <mc:AlternateContent>
          <mc:Choice Requires="wps">
            <w:drawing>
              <wp:anchor distT="0" distB="0" distL="114300" distR="114300" simplePos="0" relativeHeight="252088832" behindDoc="0" locked="0" layoutInCell="1" allowOverlap="1" wp14:anchorId="3EA92391" wp14:editId="79C64751">
                <wp:simplePos x="0" y="0"/>
                <wp:positionH relativeFrom="column">
                  <wp:posOffset>436245</wp:posOffset>
                </wp:positionH>
                <wp:positionV relativeFrom="paragraph">
                  <wp:posOffset>82550</wp:posOffset>
                </wp:positionV>
                <wp:extent cx="1314450" cy="180975"/>
                <wp:effectExtent l="0" t="0" r="0" b="9525"/>
                <wp:wrapSquare wrapText="bothSides"/>
                <wp:docPr id="17453" name="Zone de texte 17453"/>
                <wp:cNvGraphicFramePr/>
                <a:graphic xmlns:a="http://schemas.openxmlformats.org/drawingml/2006/main">
                  <a:graphicData uri="http://schemas.microsoft.com/office/word/2010/wordprocessingShape">
                    <wps:wsp>
                      <wps:cNvSpPr txBox="1"/>
                      <wps:spPr>
                        <a:xfrm>
                          <a:off x="0" y="0"/>
                          <a:ext cx="1314450" cy="180975"/>
                        </a:xfrm>
                        <a:prstGeom prst="rect">
                          <a:avLst/>
                        </a:prstGeom>
                        <a:solidFill>
                          <a:prstClr val="white"/>
                        </a:solidFill>
                        <a:ln>
                          <a:noFill/>
                        </a:ln>
                        <a:effectLst/>
                      </wps:spPr>
                      <wps:txbx>
                        <w:txbxContent>
                          <w:p w:rsidR="00CC358C" w:rsidRPr="00491F75" w:rsidRDefault="00CC358C" w:rsidP="0034613E">
                            <w:pPr>
                              <w:pStyle w:val="Lgende"/>
                              <w:rPr>
                                <w:rFonts w:ascii="TimesNewRomanPSMT" w:hAnsi="TimesNewRomanPSMT" w:cs="TimesNewRomanPSMT"/>
                                <w:noProof/>
                                <w:sz w:val="24"/>
                                <w:szCs w:val="24"/>
                              </w:rPr>
                            </w:pPr>
                            <w:r>
                              <w:t xml:space="preserve">Arthur </w:t>
                            </w:r>
                            <w:proofErr w:type="spellStart"/>
                            <w:r>
                              <w:t>Scherbius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92391" id="Zone de texte 17453" o:spid="_x0000_s1058" type="#_x0000_t202" style="position:absolute;left:0;text-align:left;margin-left:34.35pt;margin-top:6.5pt;width:103.5pt;height:14.25pt;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OFPwIAAIIEAAAOAAAAZHJzL2Uyb0RvYy54bWysVFFv2jAQfp+0/2D5fQRaWNuIUDEqpkmo&#10;rUSnSnszjk0sOT7PNiTs1+/sJLB1e5r2Ys6+u+9y33fH/L6tNTkK5xWYgk5GY0qE4VAqsy/o15f1&#10;h1tKfGCmZBqMKOhJeHq/eP9u3thcXEEFuhSOIIjxeWMLWoVg8yzzvBI18yOwwqBTgqtZwKvbZ6Vj&#10;DaLXOrsajz9mDbjSOuDCe3x96Jx0kfClFDw8SelFILqg+G0hnS6du3hmiznL947ZSvH+M9g/fEXN&#10;lMGiZ6gHFhg5OPUHVK24Aw8yjDjUGUipuEg9YDeT8ZtuthWzIvWC5Hh7psn/P1j+eHx2RJWo3c10&#10;dk2JYTXK9A3FIqUgQbRBkM6FVDXW55ixtZgT2k/QYlqkML57fIwMtNLV8Rd7I+hH0k9nohGN8Jh0&#10;PZlOZ+ji6Jvcju9uZhEmu2Rb58NnATWJRkEdCpn4ZceND13oEBKLedCqXCut4yU6VtqRI0PRm0oF&#10;0YP/FqVNjDUQszrA7kWkqemrXBqLVmh3beJqOjS9g/KEXDjoBstbvlZYfcN8eGYOJwl7xO0IT3hI&#10;DU1BobcoqcD9+Nt7jEeB0UtJg5NZUP/9wJygRH8xKH0c48Fwg7EbDHOoV4B9T3DvLE8mJrigB1M6&#10;qF9xaZaxCrqY4ViroGEwV6HbD1w6LpbLFITDalnYmK3lEXpg+aV9Zc72GsVZeYRhZln+RqoutuN8&#10;eQggVdIx8tqxiPrHCw56moR+KeMm/XpPUZe/jsVPAAAA//8DAFBLAwQUAAYACAAAACEAWIX1Tt0A&#10;AAAIAQAADwAAAGRycy9kb3ducmV2LnhtbEyPzU7DMBCE70i8g7VIXBB1GuiPQpwKWnqDQ0vVsxsv&#10;SUS8jmynSd+e7QmOOzOa/SZfjbYVZ/ShcaRgOklAIJXONFQpOHxtH5cgQtRkdOsIFVwwwKq4vcl1&#10;ZtxAOzzvYyW4hEKmFdQxdpmUoazR6jBxHRJ7385bHfn0lTReD1xuW5kmyVxa3RB/qHWH6xrLn31v&#10;Fcw3vh92tH7YHN4/9GdXpce3y1Gp+7vx9QVExDH+heGKz+hQMNPJ9WSCaLljueAk6088if10MWPh&#10;pOB5OgNZ5PL/gOIXAAD//wMAUEsBAi0AFAAGAAgAAAAhALaDOJL+AAAA4QEAABMAAAAAAAAAAAAA&#10;AAAAAAAAAFtDb250ZW50X1R5cGVzXS54bWxQSwECLQAUAAYACAAAACEAOP0h/9YAAACUAQAACwAA&#10;AAAAAAAAAAAAAAAvAQAAX3JlbHMvLnJlbHNQSwECLQAUAAYACAAAACEABXuDhT8CAACCBAAADgAA&#10;AAAAAAAAAAAAAAAuAgAAZHJzL2Uyb0RvYy54bWxQSwECLQAUAAYACAAAACEAWIX1Tt0AAAAIAQAA&#10;DwAAAAAAAAAAAAAAAACZBAAAZHJzL2Rvd25yZXYueG1sUEsFBgAAAAAEAAQA8wAAAKMFAAAAAA==&#10;" stroked="f">
                <v:textbox inset="0,0,0,0">
                  <w:txbxContent>
                    <w:p w:rsidR="00CC358C" w:rsidRPr="00491F75" w:rsidRDefault="00CC358C" w:rsidP="0034613E">
                      <w:pPr>
                        <w:pStyle w:val="Lgende"/>
                        <w:rPr>
                          <w:rFonts w:ascii="TimesNewRomanPSMT" w:hAnsi="TimesNewRomanPSMT" w:cs="TimesNewRomanPSMT"/>
                          <w:noProof/>
                          <w:sz w:val="24"/>
                          <w:szCs w:val="24"/>
                        </w:rPr>
                      </w:pPr>
                      <w:r>
                        <w:t xml:space="preserve">Arthur </w:t>
                      </w:r>
                      <w:proofErr w:type="spellStart"/>
                      <w:r>
                        <w:t>Scherbius</w:t>
                      </w:r>
                      <w:proofErr w:type="spellEnd"/>
                    </w:p>
                  </w:txbxContent>
                </v:textbox>
                <w10:wrap type="square"/>
              </v:shape>
            </w:pict>
          </mc:Fallback>
        </mc:AlternateContent>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p>
    <w:p w:rsidR="00C46660" w:rsidRDefault="00C46660" w:rsidP="00796ACC">
      <w:pPr>
        <w:widowControl w:val="0"/>
        <w:autoSpaceDE w:val="0"/>
        <w:autoSpaceDN w:val="0"/>
        <w:adjustRightInd w:val="0"/>
        <w:ind w:left="567" w:right="465"/>
        <w:jc w:val="both"/>
        <w:rPr>
          <w:rFonts w:ascii="TimesNewRomanPSMT" w:hAnsi="TimesNewRomanPSMT" w:cs="TimesNewRomanPSMT"/>
        </w:rPr>
      </w:pPr>
    </w:p>
    <w:p w:rsidR="00796ACC" w:rsidRDefault="00ED6AA6" w:rsidP="00C46660">
      <w:pPr>
        <w:widowControl w:val="0"/>
        <w:autoSpaceDE w:val="0"/>
        <w:autoSpaceDN w:val="0"/>
        <w:adjustRightInd w:val="0"/>
        <w:ind w:left="567" w:right="465"/>
        <w:jc w:val="both"/>
        <w:rPr>
          <w:rFonts w:ascii="TimesNewRomanPSMT" w:hAnsi="TimesNewRomanPSMT" w:cs="TimesNewRomanPSMT"/>
        </w:rPr>
      </w:pPr>
      <w:r w:rsidRPr="00C46660">
        <w:rPr>
          <w:rFonts w:ascii="TimesNewRomanPSMT" w:hAnsi="TimesNewRomanPSMT" w:cs="TimesNewRomanPSMT"/>
          <w:noProof/>
        </w:rPr>
        <w:drawing>
          <wp:anchor distT="0" distB="0" distL="114300" distR="114300" simplePos="0" relativeHeight="252085760" behindDoc="0" locked="0" layoutInCell="1" allowOverlap="1" wp14:anchorId="03102BD4" wp14:editId="1E6E1B2A">
            <wp:simplePos x="0" y="0"/>
            <wp:positionH relativeFrom="margin">
              <wp:posOffset>5963920</wp:posOffset>
            </wp:positionH>
            <wp:positionV relativeFrom="margin">
              <wp:align>center</wp:align>
            </wp:positionV>
            <wp:extent cx="1123950" cy="1461135"/>
            <wp:effectExtent l="0" t="0" r="0" b="5715"/>
            <wp:wrapSquare wrapText="bothSides"/>
            <wp:docPr id="17448" name="Image 17448" descr="C:\Users\Marianna\Projet\EnigmaProject\Rapport\Photo\220px-Vi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Rapport\Photo\220px-Vigene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1461135"/>
                    </a:xfrm>
                    <a:prstGeom prst="rect">
                      <a:avLst/>
                    </a:prstGeom>
                    <a:noFill/>
                    <a:ln>
                      <a:noFill/>
                    </a:ln>
                  </pic:spPr>
                </pic:pic>
              </a:graphicData>
            </a:graphic>
          </wp:anchor>
        </w:drawing>
      </w:r>
      <w:r w:rsidR="00796ACC">
        <w:rPr>
          <w:rFonts w:ascii="TimesNewRomanPSMT" w:hAnsi="TimesNewRomanPSMT" w:cs="TimesNewRomanPSMT"/>
        </w:rPr>
        <w:tab/>
      </w:r>
      <w:r w:rsidR="00C46660">
        <w:rPr>
          <w:rFonts w:ascii="TimesNewRomanPSMT" w:hAnsi="TimesNewRomanPSMT" w:cs="TimesNewRomanPSMT"/>
        </w:rPr>
        <w:t xml:space="preserve">     </w:t>
      </w:r>
      <w:proofErr w:type="spellStart"/>
      <w:r w:rsidR="00796ACC">
        <w:rPr>
          <w:rFonts w:ascii="TimesNewRomanPSMT" w:hAnsi="TimesNewRomanPSMT" w:cs="TimesNewRomanPSMT"/>
        </w:rPr>
        <w:t>Enigma</w:t>
      </w:r>
      <w:proofErr w:type="spellEnd"/>
      <w:r w:rsidR="00796ACC">
        <w:rPr>
          <w:rFonts w:ascii="TimesNewRomanPSMT" w:hAnsi="TimesNewRomanPSMT" w:cs="TimesNewRomanPSMT"/>
        </w:rPr>
        <w:t xml:space="preserve"> était le seul système de cryptage possédant des rotors désynchronisé</w:t>
      </w:r>
      <w:r w:rsidR="00C46660">
        <w:rPr>
          <w:rFonts w:ascii="TimesNewRomanPSMT" w:hAnsi="TimesNewRomanPSMT" w:cs="TimesNewRomanPSMT"/>
        </w:rPr>
        <w:t>s</w:t>
      </w:r>
      <w:r w:rsidR="00BC5781">
        <w:rPr>
          <w:rFonts w:ascii="TimesNewRomanPSMT" w:hAnsi="TimesNewRomanPSMT" w:cs="TimesNewRomanPSMT"/>
        </w:rPr>
        <w:t xml:space="preserve"> et un </w:t>
      </w:r>
      <w:r w:rsidR="00BC5781">
        <w:rPr>
          <w:rFonts w:ascii="TimesNewRomanPSMT" w:hAnsi="TimesNewRomanPSMT" w:cs="TimesNewRomanPSMT"/>
        </w:rPr>
        <w:tab/>
      </w:r>
      <w:proofErr w:type="spellStart"/>
      <w:r w:rsidR="00BC5781">
        <w:rPr>
          <w:rFonts w:ascii="TimesNewRomanPSMT" w:hAnsi="TimesNewRomanPSMT" w:cs="TimesNewRomanPSMT"/>
        </w:rPr>
        <w:t>plugboard</w:t>
      </w:r>
      <w:proofErr w:type="spellEnd"/>
      <w:r w:rsidR="00BC5781">
        <w:rPr>
          <w:rFonts w:ascii="TimesNewRomanPSMT" w:hAnsi="TimesNewRomanPSMT" w:cs="TimesNewRomanPSMT"/>
        </w:rPr>
        <w:t>, permettan</w:t>
      </w:r>
      <w:r w:rsidR="00796ACC">
        <w:rPr>
          <w:rFonts w:ascii="TimesNewRomanPSMT" w:hAnsi="TimesNewRomanPSMT" w:cs="TimesNewRomanPSMT"/>
        </w:rPr>
        <w:t>t de décupler le nombre de</w:t>
      </w:r>
      <w:r w:rsidR="00C46660">
        <w:rPr>
          <w:rFonts w:ascii="TimesNewRomanPSMT" w:hAnsi="TimesNewRomanPSMT" w:cs="TimesNewRomanPSMT"/>
        </w:rPr>
        <w:t xml:space="preserve"> combinaison possible et de </w:t>
      </w:r>
      <w:r w:rsidR="00BC5781">
        <w:rPr>
          <w:rFonts w:ascii="TimesNewRomanPSMT" w:hAnsi="TimesNewRomanPSMT" w:cs="TimesNewRomanPSMT"/>
        </w:rPr>
        <w:tab/>
      </w:r>
      <w:r w:rsidR="00C46660">
        <w:rPr>
          <w:rFonts w:ascii="TimesNewRomanPSMT" w:hAnsi="TimesNewRomanPSMT" w:cs="TimesNewRomanPSMT"/>
        </w:rPr>
        <w:t>dépasser de loin tous</w:t>
      </w:r>
      <w:r w:rsidR="00796ACC">
        <w:rPr>
          <w:rFonts w:ascii="TimesNewRomanPSMT" w:hAnsi="TimesNewRomanPSMT" w:cs="TimesNewRomanPSMT"/>
        </w:rPr>
        <w:t xml:space="preserve"> les systèmes de </w:t>
      </w:r>
      <w:r w:rsidR="00C46660">
        <w:rPr>
          <w:rFonts w:ascii="TimesNewRomanPSMT" w:hAnsi="TimesNewRomanPSMT" w:cs="TimesNewRomanPSMT"/>
        </w:rPr>
        <w:t xml:space="preserve"> </w:t>
      </w:r>
      <w:r w:rsidR="00796ACC">
        <w:rPr>
          <w:rFonts w:ascii="TimesNewRomanPSMT" w:hAnsi="TimesNewRomanPSMT" w:cs="TimesNewRomanPSMT"/>
        </w:rPr>
        <w:t>chiffrement de l’époque en terme de sécurité</w:t>
      </w:r>
      <w:r w:rsidR="00BC5781">
        <w:rPr>
          <w:rFonts w:ascii="TimesNewRomanPSMT" w:hAnsi="TimesNewRomanPSMT" w:cs="TimesNewRomanPSMT"/>
        </w:rPr>
        <w:t xml:space="preserve"> (ex : </w:t>
      </w:r>
      <w:r w:rsidR="00BC5781">
        <w:rPr>
          <w:rFonts w:ascii="TimesNewRomanPSMT" w:hAnsi="TimesNewRomanPSMT" w:cs="TimesNewRomanPSMT"/>
        </w:rPr>
        <w:tab/>
        <w:t xml:space="preserve">le chiffre de </w:t>
      </w:r>
      <w:proofErr w:type="spellStart"/>
      <w:r w:rsidR="00BC5781">
        <w:rPr>
          <w:rFonts w:ascii="TimesNewRomanPSMT" w:hAnsi="TimesNewRomanPSMT" w:cs="TimesNewRomanPSMT"/>
        </w:rPr>
        <w:t>Vigenère</w:t>
      </w:r>
      <w:proofErr w:type="spellEnd"/>
      <w:r w:rsidR="00BC5781">
        <w:rPr>
          <w:rFonts w:ascii="TimesNewRomanPSMT" w:hAnsi="TimesNewRomanPSMT" w:cs="TimesNewRomanPSMT"/>
        </w:rPr>
        <w:t>)</w:t>
      </w:r>
      <w:r w:rsidR="00796ACC">
        <w:rPr>
          <w:rFonts w:ascii="TimesNewRomanPSMT" w:hAnsi="TimesNewRomanPSMT" w:cs="TimesNewRomanPSMT"/>
        </w:rPr>
        <w:t>.</w:t>
      </w:r>
    </w:p>
    <w:p w:rsidR="00796ACC" w:rsidRDefault="0034613E" w:rsidP="00C46660">
      <w:pPr>
        <w:widowControl w:val="0"/>
        <w:autoSpaceDE w:val="0"/>
        <w:autoSpaceDN w:val="0"/>
        <w:adjustRightInd w:val="0"/>
        <w:ind w:left="708" w:right="465"/>
        <w:jc w:val="both"/>
        <w:rPr>
          <w:rFonts w:ascii="TimesNewRomanPSMT" w:hAnsi="TimesNewRomanPSMT" w:cs="TimesNewRomanPSMT"/>
        </w:rPr>
      </w:pPr>
      <w:r>
        <w:rPr>
          <w:noProof/>
        </w:rPr>
        <mc:AlternateContent>
          <mc:Choice Requires="wps">
            <w:drawing>
              <wp:anchor distT="0" distB="0" distL="114300" distR="114300" simplePos="0" relativeHeight="252090880" behindDoc="0" locked="0" layoutInCell="1" allowOverlap="1" wp14:anchorId="12752556" wp14:editId="332621B8">
                <wp:simplePos x="0" y="0"/>
                <wp:positionH relativeFrom="page">
                  <wp:posOffset>6419850</wp:posOffset>
                </wp:positionH>
                <wp:positionV relativeFrom="paragraph">
                  <wp:posOffset>926465</wp:posOffset>
                </wp:positionV>
                <wp:extent cx="857250" cy="171450"/>
                <wp:effectExtent l="0" t="0" r="0" b="0"/>
                <wp:wrapSquare wrapText="bothSides"/>
                <wp:docPr id="17454" name="Zone de texte 17454"/>
                <wp:cNvGraphicFramePr/>
                <a:graphic xmlns:a="http://schemas.openxmlformats.org/drawingml/2006/main">
                  <a:graphicData uri="http://schemas.microsoft.com/office/word/2010/wordprocessingShape">
                    <wps:wsp>
                      <wps:cNvSpPr txBox="1"/>
                      <wps:spPr>
                        <a:xfrm>
                          <a:off x="0" y="0"/>
                          <a:ext cx="857250" cy="171450"/>
                        </a:xfrm>
                        <a:prstGeom prst="rect">
                          <a:avLst/>
                        </a:prstGeom>
                        <a:solidFill>
                          <a:prstClr val="white"/>
                        </a:solidFill>
                        <a:ln>
                          <a:noFill/>
                        </a:ln>
                        <a:effectLst/>
                      </wps:spPr>
                      <wps:txbx>
                        <w:txbxContent>
                          <w:p w:rsidR="00CC358C" w:rsidRPr="00491F75" w:rsidRDefault="00CC358C" w:rsidP="0034613E">
                            <w:pPr>
                              <w:pStyle w:val="Lgende"/>
                              <w:rPr>
                                <w:rFonts w:ascii="TimesNewRomanPSMT" w:hAnsi="TimesNewRomanPSMT" w:cs="TimesNewRomanPSMT"/>
                                <w:noProof/>
                                <w:sz w:val="24"/>
                                <w:szCs w:val="24"/>
                              </w:rPr>
                            </w:pPr>
                            <w:proofErr w:type="spellStart"/>
                            <w:r>
                              <w:t>Vigenère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52556" id="Zone de texte 17454" o:spid="_x0000_s1059" type="#_x0000_t202" style="position:absolute;left:0;text-align:left;margin-left:505.5pt;margin-top:72.95pt;width:67.5pt;height:13.5pt;z-index:25209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XGPQIAAIEEAAAOAAAAZHJzL2Uyb0RvYy54bWysVE2P2jAQvVfqf7B8LwEEZRURVpQVVSW0&#10;uxJbrdSbcRxiyfa4tiGhv75jJ4F221PVizOejzeeNzNZ3rdakbNwXoIp6GQ0pkQYDqU0x4J+fdl+&#10;uKPEB2ZKpsCIgl6Ep/er9++Wjc3FFGpQpXAEQYzPG1vQOgSbZ5nntdDMj8AKg8YKnGYBr+6YlY41&#10;iK5VNh2PP2YNuNI64MJ71D50RrpK+FUleHiqKi8CUQXFt4V0unQe4pmtliw/OmZryftnsH94hWbS&#10;YNIr1AMLjJyc/ANKS+7AQxVGHHQGVSW5SDVgNZPxm2r2NbMi1YLkeHulyf8/WP54fnZElti7xWw+&#10;o8QwjW36hs0ipSBBtEGQzoRUNdbnGLG3GBPaT9BiWKQw6j0qIwNt5XT8Ym0E7Uj65Uo0ohGOyrv5&#10;YjpHC0fTZDGZoYwo2S3YOh8+C9AkCgV12MdELzvvfOhcB5eYy4OS5VYqFS/RsFGOnBn2vKllED34&#10;b17KRF8DMaoD7DQiDU2f5VZXlEJ7aBNV86HmA5QXpMJBN1fe8q3E7DvmwzNzOEhYIy5HeMKjUtAU&#10;FHqJkhrcj7/poz/2F62UNDiYBfXfT8wJStQXg52PUzwIbhAOg2BOegNY9wTXzvIkYoALahArB/oV&#10;d2Yds6CJGY65ChoGcRO69cCd42K9Tk44q5aFndlbHqEHll/aV+Zs36M4Ko8wjCzL37Sq8+04X58C&#10;VDL1MfLasYj9jxec8zQJ/U7GRfr1nrxuf47VTwAAAP//AwBQSwMEFAAGAAgAAAAhABcGaTDgAAAA&#10;DQEAAA8AAABkcnMvZG93bnJldi54bWxMT8tOwzAQvCPxD9YicUGtk6gEGuJU0MINDn2o521skoh4&#10;HcVOk/492xPcZnZGszP5arKtOJveN44UxPMIhKHS6YYqBYf9x+wZhA9IGltHRsHFeFgVtzc5ZtqN&#10;tDXnXagEh5DPUEEdQpdJ6cvaWPRz1xli7dv1FgPTvpK6x5HDbSuTKEqlxYb4Q42dWdem/NkNVkG6&#10;6YdxS+uHzeH9E7+6Kjm+XY5K3d9Nry8ggpnCnxmu9bk6FNzp5AbSXrTMozjmMYHR4nEJ4mqJFymf&#10;ToyekiXIIpf/VxS/AAAA//8DAFBLAQItABQABgAIAAAAIQC2gziS/gAAAOEBAAATAAAAAAAAAAAA&#10;AAAAAAAAAABbQ29udGVudF9UeXBlc10ueG1sUEsBAi0AFAAGAAgAAAAhADj9If/WAAAAlAEAAAsA&#10;AAAAAAAAAAAAAAAALwEAAF9yZWxzLy5yZWxzUEsBAi0AFAAGAAgAAAAhAFJapcY9AgAAgQQAAA4A&#10;AAAAAAAAAAAAAAAALgIAAGRycy9lMm9Eb2MueG1sUEsBAi0AFAAGAAgAAAAhABcGaTDgAAAADQEA&#10;AA8AAAAAAAAAAAAAAAAAlwQAAGRycy9kb3ducmV2LnhtbFBLBQYAAAAABAAEAPMAAACkBQAAAAA=&#10;" stroked="f">
                <v:textbox inset="0,0,0,0">
                  <w:txbxContent>
                    <w:p w:rsidR="00CC358C" w:rsidRPr="00491F75" w:rsidRDefault="00CC358C" w:rsidP="0034613E">
                      <w:pPr>
                        <w:pStyle w:val="Lgende"/>
                        <w:rPr>
                          <w:rFonts w:ascii="TimesNewRomanPSMT" w:hAnsi="TimesNewRomanPSMT" w:cs="TimesNewRomanPSMT"/>
                          <w:noProof/>
                          <w:sz w:val="24"/>
                          <w:szCs w:val="24"/>
                        </w:rPr>
                      </w:pPr>
                      <w:proofErr w:type="spellStart"/>
                      <w:r>
                        <w:t>Vigenère</w:t>
                      </w:r>
                      <w:proofErr w:type="spellEnd"/>
                    </w:p>
                  </w:txbxContent>
                </v:textbox>
                <w10:wrap type="square" anchorx="page"/>
              </v:shape>
            </w:pict>
          </mc:Fallback>
        </mc:AlternateContent>
      </w:r>
      <w:r w:rsidR="00C46660">
        <w:rPr>
          <w:rFonts w:ascii="TimesNewRomanPSMT" w:hAnsi="TimesNewRomanPSMT" w:cs="TimesNewRomanPSMT"/>
        </w:rPr>
        <w:t xml:space="preserve">     Crée par </w:t>
      </w:r>
      <w:proofErr w:type="spellStart"/>
      <w:r w:rsidR="00C46660">
        <w:rPr>
          <w:rFonts w:ascii="TimesNewRomanPSMT" w:hAnsi="TimesNewRomanPSMT" w:cs="TimesNewRomanPSMT"/>
        </w:rPr>
        <w:t>Vigenère</w:t>
      </w:r>
      <w:proofErr w:type="spellEnd"/>
      <w:r w:rsidR="00C46660">
        <w:rPr>
          <w:rFonts w:ascii="TimesNewRomanPSMT" w:hAnsi="TimesNewRomanPSMT" w:cs="TimesNewRomanPSMT"/>
        </w:rPr>
        <w:t xml:space="preserve"> lui-même en 1586, l</w:t>
      </w:r>
      <w:r w:rsidR="00796ACC">
        <w:rPr>
          <w:rFonts w:ascii="TimesNewRomanPSMT" w:hAnsi="TimesNewRomanPSMT" w:cs="TimesNewRomanPSMT"/>
        </w:rPr>
        <w:t xml:space="preserve">a méthode </w:t>
      </w:r>
      <w:r w:rsidR="00C46660">
        <w:rPr>
          <w:rFonts w:ascii="TimesNewRomanPSMT" w:hAnsi="TimesNewRomanPSMT" w:cs="TimesNewRomanPSMT"/>
        </w:rPr>
        <w:t xml:space="preserve">du chiffre de </w:t>
      </w:r>
      <w:proofErr w:type="spellStart"/>
      <w:r w:rsidR="00C46660">
        <w:rPr>
          <w:rFonts w:ascii="TimesNewRomanPSMT" w:hAnsi="TimesNewRomanPSMT" w:cs="TimesNewRomanPSMT"/>
        </w:rPr>
        <w:t>Vigenère</w:t>
      </w:r>
      <w:proofErr w:type="spellEnd"/>
      <w:r w:rsidR="00C46660">
        <w:rPr>
          <w:rFonts w:ascii="TimesNewRomanPSMT" w:hAnsi="TimesNewRomanPSMT" w:cs="TimesNewRomanPSMT"/>
        </w:rPr>
        <w:t xml:space="preserve"> consistait</w:t>
      </w:r>
      <w:r w:rsidR="00796ACC">
        <w:rPr>
          <w:rFonts w:ascii="TimesNewRomanPSMT" w:hAnsi="TimesNewRomanPSMT" w:cs="TimesNewRomanPSMT"/>
        </w:rPr>
        <w:t xml:space="preserve"> à </w:t>
      </w:r>
      <w:r w:rsidR="00C46660">
        <w:rPr>
          <w:rFonts w:ascii="TimesNewRomanPSMT" w:hAnsi="TimesNewRomanPSMT" w:cs="TimesNewRomanPSMT"/>
        </w:rPr>
        <w:t xml:space="preserve">substituer une lettre par une autre avec </w:t>
      </w:r>
      <w:r w:rsidR="00796ACC">
        <w:rPr>
          <w:rFonts w:ascii="TimesNewRomanPSMT" w:hAnsi="TimesNewRomanPSMT" w:cs="TimesNewRomanPSMT"/>
        </w:rPr>
        <w:t xml:space="preserve">un chiffrement </w:t>
      </w:r>
      <w:proofErr w:type="spellStart"/>
      <w:r w:rsidR="00C46660">
        <w:rPr>
          <w:rFonts w:ascii="TimesNewRomanPSMT" w:hAnsi="TimesNewRomanPSMT" w:cs="TimesNewRomanPSMT"/>
        </w:rPr>
        <w:t>polyalphabétique</w:t>
      </w:r>
      <w:proofErr w:type="spellEnd"/>
      <w:r w:rsidR="00C46660">
        <w:rPr>
          <w:rFonts w:ascii="TimesNewRomanPSMT" w:hAnsi="TimesNewRomanPSMT" w:cs="TimesNewRomanPSMT"/>
        </w:rPr>
        <w:t xml:space="preserve"> (</w:t>
      </w:r>
      <w:r w:rsidR="00796ACC">
        <w:rPr>
          <w:rFonts w:ascii="TimesNewRomanPSMT" w:hAnsi="TimesNewRomanPSMT" w:cs="TimesNewRomanPSMT"/>
        </w:rPr>
        <w:t>il utilisait 10 alphabets différents</w:t>
      </w:r>
      <w:r w:rsidR="00C46660">
        <w:rPr>
          <w:rFonts w:ascii="TimesNewRomanPSMT" w:hAnsi="TimesNewRomanPSMT" w:cs="TimesNewRomanPSMT"/>
        </w:rPr>
        <w:t>).</w:t>
      </w:r>
      <w:r w:rsidR="00BC5781">
        <w:rPr>
          <w:rFonts w:ascii="TimesNewRomanPSMT" w:hAnsi="TimesNewRomanPSMT" w:cs="TimesNewRomanPSMT"/>
        </w:rPr>
        <w:t xml:space="preserve"> Cette méthode de chiffrement a résisté trois siècles aux </w:t>
      </w:r>
      <w:proofErr w:type="spellStart"/>
      <w:r w:rsidR="00BC5781">
        <w:rPr>
          <w:rFonts w:ascii="TimesNewRomanPSMT" w:hAnsi="TimesNewRomanPSMT" w:cs="TimesNewRomanPSMT"/>
        </w:rPr>
        <w:t>cryptanalystes</w:t>
      </w:r>
      <w:proofErr w:type="spellEnd"/>
      <w:r w:rsidR="00BC5781">
        <w:rPr>
          <w:rFonts w:ascii="TimesNewRomanPSMT" w:hAnsi="TimesNewRomanPSMT" w:cs="TimesNewRomanPSMT"/>
        </w:rPr>
        <w:t xml:space="preserve"> et était donc une des méthodes de chiffrement les plus sûres.</w:t>
      </w:r>
      <w:r w:rsidR="00C46660">
        <w:rPr>
          <w:rFonts w:ascii="TimesNewRomanPSMT" w:hAnsi="TimesNewRomanPSMT" w:cs="TimesNewRomanPSMT"/>
        </w:rPr>
        <w:t xml:space="preserve"> </w:t>
      </w:r>
      <w:r w:rsidR="00BC5781">
        <w:rPr>
          <w:rFonts w:ascii="TimesNewRomanPSMT" w:hAnsi="TimesNewRomanPSMT" w:cs="TimesNewRomanPSMT"/>
        </w:rPr>
        <w:t xml:space="preserve">Cependant </w:t>
      </w:r>
      <w:r w:rsidR="00796ACC">
        <w:rPr>
          <w:rFonts w:ascii="TimesNewRomanPSMT" w:hAnsi="TimesNewRomanPSMT" w:cs="TimesNewRomanPSMT"/>
        </w:rPr>
        <w:t xml:space="preserve">un major prussien du nom de Friedrich </w:t>
      </w:r>
      <w:proofErr w:type="spellStart"/>
      <w:r w:rsidR="00796ACC">
        <w:rPr>
          <w:rFonts w:ascii="TimesNewRomanPSMT" w:hAnsi="TimesNewRomanPSMT" w:cs="TimesNewRomanPSMT"/>
        </w:rPr>
        <w:t>Kasiski</w:t>
      </w:r>
      <w:proofErr w:type="spellEnd"/>
      <w:r w:rsidR="00796ACC">
        <w:rPr>
          <w:rFonts w:ascii="TimesNewRomanPSMT" w:hAnsi="TimesNewRomanPSMT" w:cs="TimesNewRomanPSMT"/>
        </w:rPr>
        <w:t xml:space="preserve"> </w:t>
      </w:r>
      <w:r w:rsidR="00BC5781">
        <w:rPr>
          <w:rFonts w:ascii="TimesNewRomanPSMT" w:hAnsi="TimesNewRomanPSMT" w:cs="TimesNewRomanPSMT"/>
        </w:rPr>
        <w:t>a</w:t>
      </w:r>
      <w:r w:rsidR="00796ACC">
        <w:rPr>
          <w:rFonts w:ascii="TimesNewRomanPSMT" w:hAnsi="TimesNewRomanPSMT" w:cs="TimesNewRomanPSMT"/>
        </w:rPr>
        <w:t xml:space="preserve"> réussi à briser le mystère de ce système en 1863</w:t>
      </w:r>
      <w:r w:rsidR="00BC5781">
        <w:rPr>
          <w:rFonts w:ascii="TimesNewRomanPSMT" w:hAnsi="TimesNewRomanPSMT" w:cs="TimesNewRomanPSMT"/>
        </w:rPr>
        <w:t>, le rendant ainsi obsolète</w:t>
      </w:r>
      <w:r w:rsidR="00796ACC">
        <w:rPr>
          <w:rFonts w:ascii="TimesNewRomanPSMT" w:hAnsi="TimesNewRomanPSMT" w:cs="TimesNewRomanPSMT"/>
        </w:rPr>
        <w:t>.</w:t>
      </w:r>
      <w:r w:rsidR="00BC5781">
        <w:rPr>
          <w:rFonts w:ascii="TimesNewRomanPSMT" w:hAnsi="TimesNewRomanPSMT" w:cs="TimesNewRomanPSMT"/>
        </w:rPr>
        <w:t xml:space="preserve"> </w:t>
      </w:r>
    </w:p>
    <w:p w:rsidR="00C46660"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sidR="00C46660">
        <w:rPr>
          <w:rFonts w:ascii="TimesNewRomanPSMT" w:hAnsi="TimesNewRomanPSMT" w:cs="TimesNewRomanPSMT"/>
        </w:rPr>
        <w:t xml:space="preserve">     </w:t>
      </w:r>
      <w:r w:rsidR="001066D1">
        <w:rPr>
          <w:rFonts w:ascii="TimesNewRomanPSMT" w:hAnsi="TimesNewRomanPSMT" w:cs="TimesNewRomanPSMT"/>
        </w:rPr>
        <w:t xml:space="preserve">La machine </w:t>
      </w:r>
      <w:proofErr w:type="spellStart"/>
      <w:r>
        <w:rPr>
          <w:rFonts w:ascii="TimesNewRomanPSMT" w:hAnsi="TimesNewRomanPSMT" w:cs="TimesNewRomanPSMT"/>
        </w:rPr>
        <w:t>Enigma</w:t>
      </w:r>
      <w:proofErr w:type="spellEnd"/>
      <w:r w:rsidR="001066D1">
        <w:rPr>
          <w:rFonts w:ascii="TimesNewRomanPSMT" w:hAnsi="TimesNewRomanPSMT" w:cs="TimesNewRomanPSMT"/>
        </w:rPr>
        <w:t>, de par son fonctionnement offrant un grand nombre de possibilités de combinaison,</w:t>
      </w:r>
      <w:r>
        <w:rPr>
          <w:rFonts w:ascii="TimesNewRomanPSMT" w:hAnsi="TimesNewRomanPSMT" w:cs="TimesNewRomanPSMT"/>
        </w:rPr>
        <w:t xml:space="preserve"> </w:t>
      </w:r>
      <w:r w:rsidR="001066D1">
        <w:rPr>
          <w:rFonts w:ascii="TimesNewRomanPSMT" w:hAnsi="TimesNewRomanPSMT" w:cs="TimesNewRomanPSMT"/>
        </w:rPr>
        <w:tab/>
      </w:r>
      <w:r>
        <w:rPr>
          <w:rFonts w:ascii="TimesNewRomanPSMT" w:hAnsi="TimesNewRomanPSMT" w:cs="TimesNewRomanPSMT"/>
        </w:rPr>
        <w:t>fut une vér</w:t>
      </w:r>
      <w:r w:rsidR="001066D1">
        <w:rPr>
          <w:rFonts w:ascii="TimesNewRomanPSMT" w:hAnsi="TimesNewRomanPSMT" w:cs="TimesNewRomanPSMT"/>
        </w:rPr>
        <w:t>itable révolution à l’époque, elle</w:t>
      </w:r>
      <w:r>
        <w:rPr>
          <w:rFonts w:ascii="TimesNewRomanPSMT" w:hAnsi="TimesNewRomanPSMT" w:cs="TimesNewRomanPSMT"/>
        </w:rPr>
        <w:t xml:space="preserve"> était considéré</w:t>
      </w:r>
      <w:r w:rsidR="001066D1">
        <w:rPr>
          <w:rFonts w:ascii="TimesNewRomanPSMT" w:hAnsi="TimesNewRomanPSMT" w:cs="TimesNewRomanPSMT"/>
        </w:rPr>
        <w:t>e</w:t>
      </w:r>
      <w:r>
        <w:rPr>
          <w:rFonts w:ascii="TimesNewRomanPSMT" w:hAnsi="TimesNewRomanPSMT" w:cs="TimesNewRomanPSMT"/>
        </w:rPr>
        <w:t xml:space="preserve"> comme inviolable car il fallait avoir</w:t>
      </w:r>
      <w:r w:rsidR="001066D1">
        <w:rPr>
          <w:rFonts w:ascii="TimesNewRomanPSMT" w:hAnsi="TimesNewRomanPSMT" w:cs="TimesNewRomanPSMT"/>
        </w:rPr>
        <w:t xml:space="preserve"> la même </w:t>
      </w:r>
      <w:r w:rsidR="001066D1">
        <w:rPr>
          <w:rFonts w:ascii="TimesNewRomanPSMT" w:hAnsi="TimesNewRomanPSMT" w:cs="TimesNewRomanPSMT"/>
        </w:rPr>
        <w:tab/>
        <w:t>machine que celle qui a</w:t>
      </w:r>
      <w:r>
        <w:rPr>
          <w:rFonts w:ascii="TimesNewRomanPSMT" w:hAnsi="TimesNewRomanPSMT" w:cs="TimesNewRomanPSMT"/>
        </w:rPr>
        <w:t xml:space="preserve"> crypté le message pour avoir une chance de le décrypter</w:t>
      </w:r>
      <w:r w:rsidR="00C46660">
        <w:rPr>
          <w:rFonts w:ascii="TimesNewRomanPSMT" w:hAnsi="TimesNewRomanPSMT" w:cs="TimesNewRomanPSMT"/>
        </w:rPr>
        <w:t>. D</w:t>
      </w:r>
      <w:r>
        <w:rPr>
          <w:rFonts w:ascii="TimesNewRomanPSMT" w:hAnsi="TimesNewRomanPSMT" w:cs="TimesNewRomanPSMT"/>
        </w:rPr>
        <w:t>e plus</w:t>
      </w:r>
      <w:r w:rsidR="00C46660">
        <w:rPr>
          <w:rFonts w:ascii="TimesNewRomanPSMT" w:hAnsi="TimesNewRomanPSMT" w:cs="TimesNewRomanPSMT"/>
        </w:rPr>
        <w:t xml:space="preserve">, </w:t>
      </w:r>
      <w:r>
        <w:rPr>
          <w:rFonts w:ascii="TimesNewRomanPSMT" w:hAnsi="TimesNewRomanPSMT" w:cs="TimesNewRomanPSMT"/>
        </w:rPr>
        <w:t xml:space="preserve">il était impossible </w:t>
      </w:r>
      <w:r w:rsidR="001066D1">
        <w:rPr>
          <w:rFonts w:ascii="TimesNewRomanPSMT" w:hAnsi="TimesNewRomanPSMT" w:cs="TimesNewRomanPSMT"/>
        </w:rPr>
        <w:tab/>
      </w:r>
      <w:r>
        <w:rPr>
          <w:rFonts w:ascii="TimesNewRomanPSMT" w:hAnsi="TimesNewRomanPSMT" w:cs="TimesNewRomanPSMT"/>
        </w:rPr>
        <w:t>de</w:t>
      </w:r>
      <w:r w:rsidR="001066D1">
        <w:rPr>
          <w:rFonts w:ascii="TimesNewRomanPSMT" w:hAnsi="TimesNewRomanPSMT" w:cs="TimesNewRomanPSMT"/>
        </w:rPr>
        <w:t xml:space="preserve"> tester toute les possibilités </w:t>
      </w:r>
      <w:r>
        <w:rPr>
          <w:rFonts w:ascii="TimesNewRomanPSMT" w:hAnsi="TimesNewRomanPSMT" w:cs="TimesNewRomanPSMT"/>
        </w:rPr>
        <w:t>de combinaison d’</w:t>
      </w:r>
      <w:proofErr w:type="spellStart"/>
      <w:r>
        <w:rPr>
          <w:rFonts w:ascii="TimesNewRomanPSMT" w:hAnsi="TimesNewRomanPSMT" w:cs="TimesNewRomanPSMT"/>
        </w:rPr>
        <w:t>Enigma</w:t>
      </w:r>
      <w:proofErr w:type="spellEnd"/>
      <w:r>
        <w:rPr>
          <w:rFonts w:ascii="TimesNewRomanPSMT" w:hAnsi="TimesNewRomanPSMT" w:cs="TimesNewRomanPSMT"/>
        </w:rPr>
        <w:t xml:space="preserve"> </w:t>
      </w:r>
      <w:r>
        <w:rPr>
          <w:rFonts w:ascii="TimesNewRomanPSMT" w:hAnsi="TimesNewRomanPSMT" w:cs="TimesNewRomanPSMT"/>
        </w:rPr>
        <w:tab/>
        <w:t xml:space="preserve">sans connaitre la combinaison initiale des </w:t>
      </w:r>
      <w:r w:rsidR="001066D1">
        <w:rPr>
          <w:rFonts w:ascii="TimesNewRomanPSMT" w:hAnsi="TimesNewRomanPSMT" w:cs="TimesNewRomanPSMT"/>
        </w:rPr>
        <w:tab/>
        <w:t>rotors.</w:t>
      </w:r>
    </w:p>
    <w:p w:rsidR="00796ACC" w:rsidRDefault="00ED6AA6" w:rsidP="00796ACC">
      <w:pPr>
        <w:widowControl w:val="0"/>
        <w:autoSpaceDE w:val="0"/>
        <w:autoSpaceDN w:val="0"/>
        <w:adjustRightInd w:val="0"/>
        <w:ind w:left="567" w:right="465"/>
        <w:jc w:val="both"/>
        <w:rPr>
          <w:rFonts w:ascii="TimesNewRomanPSMT" w:hAnsi="TimesNewRomanPSMT" w:cs="TimesNewRomanPSMT"/>
        </w:rPr>
      </w:pPr>
      <w:r w:rsidRPr="00ED6AA6">
        <w:rPr>
          <w:rFonts w:ascii="TimesNewRomanPSMT" w:hAnsi="TimesNewRomanPSMT" w:cs="TimesNewRomanPSMT"/>
          <w:noProof/>
        </w:rPr>
        <w:drawing>
          <wp:anchor distT="0" distB="0" distL="114300" distR="114300" simplePos="0" relativeHeight="252086784" behindDoc="0" locked="0" layoutInCell="1" allowOverlap="1" wp14:anchorId="2711F8B1" wp14:editId="777E5598">
            <wp:simplePos x="0" y="0"/>
            <wp:positionH relativeFrom="margin">
              <wp:posOffset>1855470</wp:posOffset>
            </wp:positionH>
            <wp:positionV relativeFrom="margin">
              <wp:posOffset>7470775</wp:posOffset>
            </wp:positionV>
            <wp:extent cx="3771900" cy="2381250"/>
            <wp:effectExtent l="0" t="0" r="0" b="0"/>
            <wp:wrapSquare wrapText="bothSides"/>
            <wp:docPr id="17452" name="Image 17452" descr="C:\Users\Marianna\Projet\EnigmaProject\Rapport\Photo\le-brevet-depose-par-arthur-scherbius-en-1928_b5e99a26f16a2d30bea38a93d0aa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na\Projet\EnigmaProject\Rapport\Photo\le-brevet-depose-par-arthur-scherbius-en-1928_b5e99a26f16a2d30bea38a93d0aa08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ACC">
        <w:rPr>
          <w:rFonts w:ascii="TimesNewRomanPSMT" w:hAnsi="TimesNewRomanPSMT" w:cs="TimesNewRomanPSMT"/>
        </w:rPr>
        <w:tab/>
      </w:r>
      <w:r w:rsidR="00C46660">
        <w:rPr>
          <w:rFonts w:ascii="TimesNewRomanPSMT" w:hAnsi="TimesNewRomanPSMT" w:cs="TimesNewRomanPSMT"/>
        </w:rPr>
        <w:t xml:space="preserve">     Afin de</w:t>
      </w:r>
      <w:r w:rsidR="00796ACC">
        <w:rPr>
          <w:rFonts w:ascii="TimesNewRomanPSMT" w:hAnsi="TimesNewRomanPSMT" w:cs="TimesNewRomanPSMT"/>
        </w:rPr>
        <w:t xml:space="preserve"> protéger sa création</w:t>
      </w:r>
      <w:r w:rsidR="00C46660">
        <w:rPr>
          <w:rFonts w:ascii="TimesNewRomanPSMT" w:hAnsi="TimesNewRomanPSMT" w:cs="TimesNewRomanPSMT"/>
        </w:rPr>
        <w:t>,</w:t>
      </w:r>
      <w:r w:rsidR="00796ACC">
        <w:rPr>
          <w:rFonts w:ascii="TimesNewRomanPSMT" w:hAnsi="TimesNewRomanPSMT" w:cs="TimesNewRomanPSMT"/>
        </w:rPr>
        <w:t xml:space="preserve"> Arthur </w:t>
      </w:r>
      <w:proofErr w:type="spellStart"/>
      <w:r w:rsidR="00796ACC">
        <w:rPr>
          <w:rFonts w:ascii="TimesNewRomanPSMT" w:hAnsi="TimesNewRomanPSMT" w:cs="TimesNewRomanPSMT"/>
        </w:rPr>
        <w:t>Scherbius</w:t>
      </w:r>
      <w:proofErr w:type="spellEnd"/>
      <w:r w:rsidR="00796ACC">
        <w:rPr>
          <w:rFonts w:ascii="TimesNewRomanPSMT" w:hAnsi="TimesNewRomanPSMT" w:cs="TimesNewRomanPSMT"/>
        </w:rPr>
        <w:t xml:space="preserve"> </w:t>
      </w:r>
      <w:r w:rsidR="00BC5781">
        <w:rPr>
          <w:rFonts w:ascii="TimesNewRomanPSMT" w:hAnsi="TimesNewRomanPSMT" w:cs="TimesNewRomanPSMT"/>
        </w:rPr>
        <w:t>a décidé de breveté son</w:t>
      </w:r>
      <w:r w:rsidR="00796ACC">
        <w:rPr>
          <w:rFonts w:ascii="TimesNewRomanPSMT" w:hAnsi="TimesNewRomanPSMT" w:cs="TimesNewRomanPSMT"/>
        </w:rPr>
        <w:t xml:space="preserve"> </w:t>
      </w:r>
      <w:r w:rsidR="00BC5781">
        <w:rPr>
          <w:rFonts w:ascii="TimesNewRomanPSMT" w:hAnsi="TimesNewRomanPSMT" w:cs="TimesNewRomanPSMT"/>
        </w:rPr>
        <w:t>œuvre</w:t>
      </w:r>
      <w:r w:rsidR="00796ACC">
        <w:rPr>
          <w:rFonts w:ascii="TimesNewRomanPSMT" w:hAnsi="TimesNewRomanPSMT" w:cs="TimesNewRomanPSMT"/>
        </w:rPr>
        <w:t xml:space="preserve">, </w:t>
      </w:r>
      <w:r>
        <w:rPr>
          <w:rFonts w:ascii="TimesNewRomanPSMT" w:hAnsi="TimesNewRomanPSMT" w:cs="TimesNewRomanPSMT"/>
        </w:rPr>
        <w:t xml:space="preserve">et </w:t>
      </w:r>
      <w:r w:rsidR="00796ACC">
        <w:rPr>
          <w:rFonts w:ascii="TimesNewRomanPSMT" w:hAnsi="TimesNewRomanPSMT" w:cs="TimesNewRomanPSMT"/>
        </w:rPr>
        <w:t xml:space="preserve">d’autres talentueux </w:t>
      </w:r>
      <w:r w:rsidR="0034613E">
        <w:rPr>
          <w:rFonts w:ascii="TimesNewRomanPSMT" w:hAnsi="TimesNewRomanPSMT" w:cs="TimesNewRomanPSMT"/>
        </w:rPr>
        <w:tab/>
      </w:r>
      <w:r w:rsidR="00796ACC">
        <w:rPr>
          <w:rFonts w:ascii="TimesNewRomanPSMT" w:hAnsi="TimesNewRomanPSMT" w:cs="TimesNewRomanPSMT"/>
        </w:rPr>
        <w:t xml:space="preserve">inventeurs Koch </w:t>
      </w:r>
      <w:r>
        <w:rPr>
          <w:rFonts w:ascii="TimesNewRomanPSMT" w:hAnsi="TimesNewRomanPSMT" w:cs="TimesNewRomanPSMT"/>
        </w:rPr>
        <w:t xml:space="preserve">firent de même comme  le hollandais en déposant un brevet en 1919. Ce dernier fut racheté </w:t>
      </w:r>
      <w:r w:rsidR="0034613E">
        <w:rPr>
          <w:rFonts w:ascii="TimesNewRomanPSMT" w:hAnsi="TimesNewRomanPSMT" w:cs="TimesNewRomanPSMT"/>
        </w:rPr>
        <w:tab/>
      </w:r>
      <w:r>
        <w:rPr>
          <w:rFonts w:ascii="TimesNewRomanPSMT" w:hAnsi="TimesNewRomanPSMT" w:cs="TimesNewRomanPSMT"/>
        </w:rPr>
        <w:t xml:space="preserve">par la société de </w:t>
      </w:r>
      <w:proofErr w:type="spellStart"/>
      <w:r>
        <w:rPr>
          <w:rFonts w:ascii="TimesNewRomanPSMT" w:hAnsi="TimesNewRomanPSMT" w:cs="TimesNewRomanPSMT"/>
        </w:rPr>
        <w:t>Scherbius</w:t>
      </w:r>
      <w:proofErr w:type="spellEnd"/>
      <w:r>
        <w:rPr>
          <w:rFonts w:ascii="TimesNewRomanPSMT" w:hAnsi="TimesNewRomanPSMT" w:cs="TimesNewRomanPSMT"/>
        </w:rPr>
        <w:t xml:space="preserve"> afin d’éviter que cela ne leur porte préjudice dans le futur.</w:t>
      </w:r>
      <w:r w:rsidRPr="00ED6A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96ACC" w:rsidRDefault="00796ACC" w:rsidP="00796ACC">
      <w:pPr>
        <w:widowControl w:val="0"/>
        <w:autoSpaceDE w:val="0"/>
        <w:autoSpaceDN w:val="0"/>
        <w:adjustRightInd w:val="0"/>
        <w:ind w:left="567" w:right="465"/>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color w:val="FF2712"/>
        </w:rPr>
        <w:t xml:space="preserve"> </w:t>
      </w:r>
    </w:p>
    <w:p w:rsidR="00796ACC" w:rsidRDefault="0034613E" w:rsidP="00796ACC">
      <w:pPr>
        <w:ind w:left="567" w:right="465"/>
        <w:jc w:val="both"/>
        <w:rPr>
          <w:b/>
          <w:sz w:val="28"/>
          <w:szCs w:val="28"/>
        </w:rPr>
      </w:pPr>
      <w:r>
        <w:rPr>
          <w:noProof/>
        </w:rPr>
        <mc:AlternateContent>
          <mc:Choice Requires="wps">
            <w:drawing>
              <wp:anchor distT="0" distB="0" distL="114300" distR="114300" simplePos="0" relativeHeight="252092928" behindDoc="0" locked="0" layoutInCell="1" allowOverlap="1" wp14:anchorId="4B301924" wp14:editId="0F41581E">
                <wp:simplePos x="0" y="0"/>
                <wp:positionH relativeFrom="page">
                  <wp:posOffset>5915025</wp:posOffset>
                </wp:positionH>
                <wp:positionV relativeFrom="paragraph">
                  <wp:posOffset>727710</wp:posOffset>
                </wp:positionV>
                <wp:extent cx="914400" cy="295275"/>
                <wp:effectExtent l="0" t="0" r="0" b="9525"/>
                <wp:wrapSquare wrapText="bothSides"/>
                <wp:docPr id="17455" name="Zone de texte 17455"/>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prstClr val="white"/>
                        </a:solidFill>
                        <a:ln>
                          <a:noFill/>
                        </a:ln>
                        <a:effectLst/>
                      </wps:spPr>
                      <wps:txbx>
                        <w:txbxContent>
                          <w:p w:rsidR="00CC358C" w:rsidRPr="00491F75" w:rsidRDefault="00CC358C" w:rsidP="0034613E">
                            <w:pPr>
                              <w:pStyle w:val="Lgende"/>
                              <w:rPr>
                                <w:rFonts w:ascii="TimesNewRomanPSMT" w:hAnsi="TimesNewRomanPSMT" w:cs="TimesNewRomanPSMT"/>
                                <w:noProof/>
                                <w:sz w:val="24"/>
                                <w:szCs w:val="24"/>
                              </w:rPr>
                            </w:pPr>
                            <w:r>
                              <w:t xml:space="preserve">Brevet déposé par Arthur </w:t>
                            </w:r>
                            <w:proofErr w:type="spellStart"/>
                            <w:r>
                              <w:t>Scherbius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1924" id="Zone de texte 17455" o:spid="_x0000_s1060" type="#_x0000_t202" style="position:absolute;left:0;text-align:left;margin-left:465.75pt;margin-top:57.3pt;width:1in;height:23.25pt;z-index:25209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jPgIAAIEEAAAOAAAAZHJzL2Uyb0RvYy54bWysVN9v2jAQfp+0/8Hy+wggaNeIUDEqpkmo&#10;rUSnSnszjk0sOT7PNiTsr9/ZSWDr9jTtxTnfj+98391lcd/WmpyE8wpMQSejMSXCcCiVORT068vm&#10;w0dKfGCmZBqMKOhZeHq/fP9u0dhcTKECXQpHEMT4vLEFrUKweZZ5Xoma+RFYYdAowdUs4NUdstKx&#10;BtFrnU3H45usAVdaB1x4j9qHzkiXCV9KwcOTlF4EoguKbwvpdOncxzNbLlh+cMxWivfPYP/wipop&#10;g0kvUA8sMHJ06g+oWnEHHmQYcagzkFJxkWrAaibjN9XsKmZFqgXJ8fZCk/9/sPzx9OyIKrF3t7P5&#10;nBLDamzTN2wWKQUJog2CdCakqrE+x4idxZjQfoIWwyKFUe9RGRlopavjF2sjaEfSzxeiEY1wVN5N&#10;ZrMxWjiapnfz6e08omTXYOt8+CygJlEoqMM+JnrZaetD5zq4xFwetCo3Sut4iYa1duTEsOdNpYLo&#10;wX/z0ib6GohRHWCnEWlo+izXuqIU2n2bqLoZat5DeUYqHHRz5S3fKMy+ZT48M4eDhDXicoQnPKSG&#10;pqDQS5RU4H78TR/9sb9opaTBwSyo/35kTlCivxjsfJziQXCDsB8Ec6zXgHVPcO0sTyIGuKAHUTqo&#10;X3FnVjELmpjhmKugYRDXoVsP3DkuVqvkhLNqWdianeURemD5pX1lzvY9iqPyCMPIsvxNqzrfjvPV&#10;MYBUqY+R145F7H+84JynSeh3Mi7Sr/fkdf1zLH8CAAD//wMAUEsDBBQABgAIAAAAIQBZAi0w4AAA&#10;AAwBAAAPAAAAZHJzL2Rvd25yZXYueG1sTI9BT8MwDIXvSPyHyEhcEEszWIHSdIINbnDYmHbOGtNW&#10;NE7VpGv37/FOcLP9np6/ly8n14oj9qHxpEHNEhBIpbcNVRp2X++3jyBCNGRN6wk1nDDAsri8yE1m&#10;/UgbPG5jJTiEQmY01DF2mZShrNGZMPMdEmvfvncm8tpX0vZm5HDXynmSpNKZhvhDbTpc1Vj+bAen&#10;IV33w7ih1c169/ZhPrtqvn897bW+vppenkFEnOKfGc74jA4FMx38QDaIVsPTnVqwlQV1n4I4O5KH&#10;BZ8OPKVKgSxy+b9E8QsAAP//AwBQSwECLQAUAAYACAAAACEAtoM4kv4AAADhAQAAEwAAAAAAAAAA&#10;AAAAAAAAAAAAW0NvbnRlbnRfVHlwZXNdLnhtbFBLAQItABQABgAIAAAAIQA4/SH/1gAAAJQBAAAL&#10;AAAAAAAAAAAAAAAAAC8BAABfcmVscy8ucmVsc1BLAQItABQABgAIAAAAIQDBJmJjPgIAAIEEAAAO&#10;AAAAAAAAAAAAAAAAAC4CAABkcnMvZTJvRG9jLnhtbFBLAQItABQABgAIAAAAIQBZAi0w4AAAAAwB&#10;AAAPAAAAAAAAAAAAAAAAAJgEAABkcnMvZG93bnJldi54bWxQSwUGAAAAAAQABADzAAAApQUAAAAA&#10;" stroked="f">
                <v:textbox inset="0,0,0,0">
                  <w:txbxContent>
                    <w:p w:rsidR="00CC358C" w:rsidRPr="00491F75" w:rsidRDefault="00CC358C" w:rsidP="0034613E">
                      <w:pPr>
                        <w:pStyle w:val="Lgende"/>
                        <w:rPr>
                          <w:rFonts w:ascii="TimesNewRomanPSMT" w:hAnsi="TimesNewRomanPSMT" w:cs="TimesNewRomanPSMT"/>
                          <w:noProof/>
                          <w:sz w:val="24"/>
                          <w:szCs w:val="24"/>
                        </w:rPr>
                      </w:pPr>
                      <w:r>
                        <w:t xml:space="preserve">Brevet déposé par Arthur </w:t>
                      </w:r>
                      <w:proofErr w:type="spellStart"/>
                      <w:r>
                        <w:t>Scherbius</w:t>
                      </w:r>
                      <w:proofErr w:type="spellEnd"/>
                    </w:p>
                  </w:txbxContent>
                </v:textbox>
                <w10:wrap type="square" anchorx="page"/>
              </v:shape>
            </w:pict>
          </mc:Fallback>
        </mc:AlternateContent>
      </w:r>
      <w:r w:rsidR="00822714">
        <w:rPr>
          <w:b/>
          <w:sz w:val="28"/>
          <w:szCs w:val="28"/>
        </w:rPr>
        <w:tab/>
      </w:r>
      <w:r w:rsidR="007D7CCF">
        <w:rPr>
          <w:b/>
          <w:sz w:val="28"/>
          <w:szCs w:val="28"/>
        </w:rPr>
        <w:br w:type="page"/>
      </w:r>
    </w:p>
    <w:p w:rsidR="0004471E" w:rsidRDefault="0004471E" w:rsidP="0004471E">
      <w:pPr>
        <w:widowControl w:val="0"/>
        <w:autoSpaceDE w:val="0"/>
        <w:autoSpaceDN w:val="0"/>
        <w:adjustRightInd w:val="0"/>
        <w:rPr>
          <w:rFonts w:ascii="Times-Roman" w:hAnsi="Times-Roman" w:cs="Times-Roman"/>
          <w:color w:val="002060"/>
          <w:sz w:val="36"/>
          <w:szCs w:val="36"/>
        </w:rPr>
      </w:pPr>
      <w:r>
        <w:rPr>
          <w:color w:val="002060"/>
          <w:sz w:val="36"/>
          <w:szCs w:val="36"/>
        </w:rPr>
        <w:lastRenderedPageBreak/>
        <w:tab/>
      </w:r>
      <w:r>
        <w:rPr>
          <w:rFonts w:ascii="Times-Roman" w:hAnsi="Times-Roman" w:cs="Times-Roman"/>
          <w:color w:val="002060"/>
          <w:sz w:val="32"/>
          <w:szCs w:val="32"/>
        </w:rPr>
        <w:t xml:space="preserve">1.1.2. </w:t>
      </w:r>
      <w:bookmarkStart w:id="1" w:name="utilisation"/>
      <w:r>
        <w:rPr>
          <w:rFonts w:ascii="Times-Roman" w:hAnsi="Times-Roman" w:cs="Times-Roman"/>
          <w:color w:val="002060"/>
          <w:sz w:val="32"/>
          <w:szCs w:val="32"/>
        </w:rPr>
        <w:t>Utilisation d’</w:t>
      </w:r>
      <w:proofErr w:type="spellStart"/>
      <w:r>
        <w:rPr>
          <w:rFonts w:ascii="Times-Roman" w:hAnsi="Times-Roman" w:cs="Times-Roman"/>
          <w:color w:val="002060"/>
          <w:sz w:val="32"/>
          <w:szCs w:val="32"/>
        </w:rPr>
        <w:t>Enigma</w:t>
      </w:r>
      <w:proofErr w:type="spellEnd"/>
      <w:r>
        <w:rPr>
          <w:rFonts w:ascii="Times-Roman" w:hAnsi="Times-Roman" w:cs="Times-Roman"/>
          <w:color w:val="002060"/>
          <w:sz w:val="32"/>
          <w:szCs w:val="32"/>
        </w:rPr>
        <w:t xml:space="preserve">  </w:t>
      </w:r>
      <w:bookmarkEnd w:id="1"/>
    </w:p>
    <w:p w:rsidR="009332D5" w:rsidRDefault="009332D5" w:rsidP="00597C0C">
      <w:pPr>
        <w:widowControl w:val="0"/>
        <w:autoSpaceDE w:val="0"/>
        <w:autoSpaceDN w:val="0"/>
        <w:adjustRightInd w:val="0"/>
        <w:ind w:left="567" w:right="465"/>
        <w:jc w:val="both"/>
        <w:rPr>
          <w:rFonts w:ascii="TimesNewRomanPSMT" w:hAnsi="TimesNewRomanPSMT" w:cs="TimesNewRomanPSMT"/>
        </w:rPr>
      </w:pPr>
    </w:p>
    <w:p w:rsidR="009332D5" w:rsidRDefault="009332D5" w:rsidP="00597C0C">
      <w:pPr>
        <w:widowControl w:val="0"/>
        <w:autoSpaceDE w:val="0"/>
        <w:autoSpaceDN w:val="0"/>
        <w:adjustRightInd w:val="0"/>
        <w:ind w:left="567" w:right="465"/>
        <w:jc w:val="both"/>
        <w:rPr>
          <w:rFonts w:ascii="TimesNewRomanPSMT" w:hAnsi="TimesNewRomanPSMT" w:cs="TimesNewRomanPSMT"/>
        </w:rPr>
      </w:pPr>
      <w:r w:rsidRPr="009332D5">
        <w:rPr>
          <w:rFonts w:ascii="Times-Roman" w:hAnsi="Times-Roman" w:cs="Times-Roman"/>
          <w:noProof/>
        </w:rPr>
        <w:drawing>
          <wp:anchor distT="0" distB="0" distL="114300" distR="114300" simplePos="0" relativeHeight="252093952" behindDoc="0" locked="0" layoutInCell="1" allowOverlap="1" wp14:anchorId="0A131214" wp14:editId="18A9401E">
            <wp:simplePos x="0" y="0"/>
            <wp:positionH relativeFrom="margin">
              <wp:posOffset>379095</wp:posOffset>
            </wp:positionH>
            <wp:positionV relativeFrom="margin">
              <wp:posOffset>479425</wp:posOffset>
            </wp:positionV>
            <wp:extent cx="1181100" cy="999490"/>
            <wp:effectExtent l="0" t="0" r="0" b="0"/>
            <wp:wrapSquare wrapText="bothSides"/>
            <wp:docPr id="17466" name="Image 17466" descr="C:\Users\Marianna\Projet\EnigmaProject\Rapport\Photo\enigm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nna\Projet\EnigmaProject\Rapport\Photo\enigma-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 cy="99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w:t>
      </w:r>
      <w:r w:rsidR="009332D5">
        <w:rPr>
          <w:rFonts w:ascii="Times-Roman" w:hAnsi="Times-Roman" w:cs="Times-Roman"/>
        </w:rPr>
        <w:t xml:space="preserve">Après avoir breveté son invention, Arthur </w:t>
      </w:r>
      <w:proofErr w:type="spellStart"/>
      <w:r w:rsidR="009332D5">
        <w:rPr>
          <w:rFonts w:ascii="Times-Roman" w:hAnsi="Times-Roman" w:cs="Times-Roman"/>
        </w:rPr>
        <w:t>Scherbius</w:t>
      </w:r>
      <w:proofErr w:type="spellEnd"/>
      <w:r w:rsidR="009332D5">
        <w:rPr>
          <w:rFonts w:ascii="Times-Roman" w:hAnsi="Times-Roman" w:cs="Times-Roman"/>
        </w:rPr>
        <w:t xml:space="preserve"> décida</w:t>
      </w:r>
      <w:r>
        <w:rPr>
          <w:rFonts w:ascii="Times-Roman" w:hAnsi="Times-Roman" w:cs="Times-Roman"/>
        </w:rPr>
        <w:t xml:space="preserve"> de commercialiser sa machine </w:t>
      </w:r>
      <w:r w:rsidR="009332D5">
        <w:rPr>
          <w:rFonts w:ascii="Times-Roman" w:hAnsi="Times-Roman" w:cs="Times-Roman"/>
        </w:rPr>
        <w:t>l’</w:t>
      </w:r>
      <w:proofErr w:type="spellStart"/>
      <w:r w:rsidR="009332D5">
        <w:rPr>
          <w:rFonts w:ascii="Times-Roman" w:hAnsi="Times-Roman" w:cs="Times-Roman"/>
        </w:rPr>
        <w:t>Enigma</w:t>
      </w:r>
      <w:proofErr w:type="spellEnd"/>
      <w:r w:rsidR="009332D5">
        <w:rPr>
          <w:rFonts w:ascii="Times-Roman" w:hAnsi="Times-Roman" w:cs="Times-Roman"/>
        </w:rPr>
        <w:t>-A or son invention n’eut pas le succès escompté. E</w:t>
      </w:r>
      <w:r>
        <w:rPr>
          <w:rFonts w:ascii="Times-Roman" w:hAnsi="Times-Roman" w:cs="Times-Roman"/>
        </w:rPr>
        <w:t>n effet c’est un échec commercial car sa machine est considéré</w:t>
      </w:r>
      <w:r w:rsidR="009332D5">
        <w:rPr>
          <w:rFonts w:ascii="Times-Roman" w:hAnsi="Times-Roman" w:cs="Times-Roman"/>
        </w:rPr>
        <w:t>e</w:t>
      </w:r>
      <w:r>
        <w:rPr>
          <w:rFonts w:ascii="Times-Roman" w:hAnsi="Times-Roman" w:cs="Times-Roman"/>
        </w:rPr>
        <w:t xml:space="preserve"> comme « trop chère » avoisinant les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30 000 euros, pourtant plus tard trois autres versions commercial</w:t>
      </w:r>
      <w:r w:rsidR="009332D5">
        <w:rPr>
          <w:rFonts w:ascii="Times-Roman" w:hAnsi="Times-Roman" w:cs="Times-Roman"/>
        </w:rPr>
        <w:t>es</w:t>
      </w:r>
      <w:r>
        <w:rPr>
          <w:rFonts w:ascii="Times-Roman" w:hAnsi="Times-Roman" w:cs="Times-Roman"/>
        </w:rPr>
        <w:t xml:space="preserve"> </w:t>
      </w:r>
      <w:r w:rsidR="00F641D5">
        <w:rPr>
          <w:rFonts w:ascii="Times-Roman" w:hAnsi="Times-Roman" w:cs="Times-Roman"/>
        </w:rPr>
        <w:t>verront</w:t>
      </w:r>
      <w:r>
        <w:rPr>
          <w:rFonts w:ascii="Times-Roman" w:hAnsi="Times-Roman" w:cs="Times-Roman"/>
        </w:rPr>
        <w:t xml:space="preserve"> le jour.</w:t>
      </w:r>
    </w:p>
    <w:p w:rsidR="009332D5" w:rsidRDefault="009332D5" w:rsidP="00597C0C">
      <w:pPr>
        <w:widowControl w:val="0"/>
        <w:autoSpaceDE w:val="0"/>
        <w:autoSpaceDN w:val="0"/>
        <w:adjustRightInd w:val="0"/>
        <w:ind w:left="567" w:right="465"/>
        <w:jc w:val="both"/>
        <w:rPr>
          <w:rFonts w:ascii="Times-Roman" w:hAnsi="Times-Roman" w:cs="Times-Roman"/>
        </w:rPr>
      </w:pPr>
    </w:p>
    <w:p w:rsidR="009332D5"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6000" behindDoc="0" locked="0" layoutInCell="1" allowOverlap="1" wp14:anchorId="74125DE3" wp14:editId="7FA8BD8E">
                <wp:simplePos x="0" y="0"/>
                <wp:positionH relativeFrom="column">
                  <wp:posOffset>626745</wp:posOffset>
                </wp:positionH>
                <wp:positionV relativeFrom="paragraph">
                  <wp:posOffset>19050</wp:posOffset>
                </wp:positionV>
                <wp:extent cx="1181100" cy="171450"/>
                <wp:effectExtent l="0" t="0" r="0" b="0"/>
                <wp:wrapSquare wrapText="bothSides"/>
                <wp:docPr id="17467" name="Zone de texte 17467"/>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CC358C" w:rsidRPr="00C10358" w:rsidRDefault="00CC358C" w:rsidP="009332D5">
                            <w:pPr>
                              <w:pStyle w:val="Lgende"/>
                              <w:rPr>
                                <w:rFonts w:ascii="Times-Roman" w:hAnsi="Times-Roman" w:cs="Times-Roman"/>
                                <w:noProof/>
                                <w:sz w:val="24"/>
                                <w:szCs w:val="24"/>
                              </w:rPr>
                            </w:pPr>
                            <w:proofErr w:type="spellStart"/>
                            <w:r>
                              <w:t>Enigma</w:t>
                            </w:r>
                            <w:proofErr w:type="spellEnd"/>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25DE3" id="Zone de texte 17467" o:spid="_x0000_s1061" type="#_x0000_t202" style="position:absolute;left:0;text-align:left;margin-left:49.35pt;margin-top:1.5pt;width:93pt;height:13.5pt;z-index:25209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t/PgIAAIIEAAAOAAAAZHJzL2Uyb0RvYy54bWysVN9r2zAQfh/sfxB6XxyXrikmTslSMgah&#10;LaSjsDdFlmKBpNMkJXb31+8kx8nW7WnsRT7dT9333Xl+1xtNjsIHBbam5WRKibAcGmX3Nf36vP5w&#10;S0mIzDZMgxU1fRWB3i3ev5t3rhJX0IJuhCeYxIaqczVtY3RVUQTeCsPCBJywaJTgDYt49fui8azD&#10;7EYXV9PpTdGBb5wHLkJA7f1gpIucX0rB46OUQUSia4pvi/n0+dyls1jMWbX3zLWKn57B/uEVhimL&#10;Rc+p7llk5ODVH6mM4h4CyDjhYAqQUnGRe8BuyumbbrYtcyL3guAEd4Yp/L+0/OH45IlqkLvZ9c2M&#10;EssM0vQNySKNIFH0UZDBhFB1LlQYsXUYE/tP0GNYgjDpAyoTAr30Jn2xN4J2BP31DDRmIzwFlbdl&#10;OUUTR1s5K68/ZiaKS7TzIX4WYEgSauqRyIwvO25CxIroOrqkYgG0atZK63RJhpX25MiQ9K5VUaQ3&#10;YsRvXtomXwspajAPGpGn5lTl0liSYr/rM1azsekdNK+IhYdhsILja4XVNyzEJ+ZxkrBH3I74iIfU&#10;0NUUThIlLfgff9MnfyQYrZR0OJk1Dd8PzAtK9BeL1KcxHgU/CrtRsAezAuy7xL1zPIsY4KMeRenB&#10;vODSLFMVNDHLsVZN4yiu4rAfuHRcLJfZCYfVsbixW8dT6hHl5/6FeXfiKM3KA4wzy6o3VA2+A+bL&#10;QwSpMo8J1wFFpChdcNAzWaelTJv06z17XX4di58AAAD//wMAUEsDBBQABgAIAAAAIQCtgdi+2wAA&#10;AAcBAAAPAAAAZHJzL2Rvd25yZXYueG1sTI/BTsMwEETvSPyDtUhcEHUIqKRpnApauMGhpep5G5sk&#10;Il5HttOkf8/2BMenGc2+LVaT7cTJ+NA6UvAwS0AYqpxuqVaw/3q/z0CEiKSxc2QUnE2AVXl9VWCu&#10;3Uhbc9rFWvAIhRwVNDH2uZShaozFMHO9Ic6+nbcYGX0ttceRx20n0ySZS4st8YUGe7NuTPWzG6yC&#10;+cYP45bWd5v92wd+9nV6eD0flLq9mV6WIKKZ4l8ZLvqsDiU7Hd1AOohOwSJ75qaCR/6I4zR7Yj5e&#10;OAFZFvK/f/kLAAD//wMAUEsBAi0AFAAGAAgAAAAhALaDOJL+AAAA4QEAABMAAAAAAAAAAAAAAAAA&#10;AAAAAFtDb250ZW50X1R5cGVzXS54bWxQSwECLQAUAAYACAAAACEAOP0h/9YAAACUAQAACwAAAAAA&#10;AAAAAAAAAAAvAQAAX3JlbHMvLnJlbHNQSwECLQAUAAYACAAAACEAZD/Lfz4CAACCBAAADgAAAAAA&#10;AAAAAAAAAAAuAgAAZHJzL2Uyb0RvYy54bWxQSwECLQAUAAYACAAAACEArYHYvtsAAAAHAQAADwAA&#10;AAAAAAAAAAAAAACYBAAAZHJzL2Rvd25yZXYueG1sUEsFBgAAAAAEAAQA8wAAAKAFAAAAAA==&#10;" stroked="f">
                <v:textbox inset="0,0,0,0">
                  <w:txbxContent>
                    <w:p w:rsidR="00CC358C" w:rsidRPr="00C10358" w:rsidRDefault="00CC358C" w:rsidP="009332D5">
                      <w:pPr>
                        <w:pStyle w:val="Lgende"/>
                        <w:rPr>
                          <w:rFonts w:ascii="Times-Roman" w:hAnsi="Times-Roman" w:cs="Times-Roman"/>
                          <w:noProof/>
                          <w:sz w:val="24"/>
                          <w:szCs w:val="24"/>
                        </w:rPr>
                      </w:pPr>
                      <w:proofErr w:type="spellStart"/>
                      <w:r>
                        <w:t>Enigma</w:t>
                      </w:r>
                      <w:proofErr w:type="spellEnd"/>
                      <w:r>
                        <w:t>-A</w:t>
                      </w:r>
                    </w:p>
                  </w:txbxContent>
                </v:textbox>
                <w10:wrap type="square"/>
              </v:shape>
            </w:pict>
          </mc:Fallback>
        </mc:AlternateContent>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p>
    <w:p w:rsidR="00597C0C" w:rsidRDefault="009332D5" w:rsidP="00597C0C">
      <w:pPr>
        <w:widowControl w:val="0"/>
        <w:autoSpaceDE w:val="0"/>
        <w:autoSpaceDN w:val="0"/>
        <w:adjustRightInd w:val="0"/>
        <w:ind w:left="567" w:right="465"/>
        <w:jc w:val="both"/>
        <w:rPr>
          <w:rFonts w:ascii="Times-Roman" w:hAnsi="Times-Roman" w:cs="Times-Roman"/>
        </w:rPr>
      </w:pPr>
      <w:r w:rsidRPr="009332D5">
        <w:rPr>
          <w:rFonts w:ascii="Times-Roman" w:hAnsi="Times-Roman" w:cs="Times-Roman"/>
          <w:noProof/>
        </w:rPr>
        <w:drawing>
          <wp:anchor distT="0" distB="0" distL="114300" distR="114300" simplePos="0" relativeHeight="252097024" behindDoc="0" locked="0" layoutInCell="1" allowOverlap="1" wp14:anchorId="50613DD3" wp14:editId="3D8D9DE5">
            <wp:simplePos x="0" y="0"/>
            <wp:positionH relativeFrom="margin">
              <wp:posOffset>6160135</wp:posOffset>
            </wp:positionH>
            <wp:positionV relativeFrom="margin">
              <wp:posOffset>1826260</wp:posOffset>
            </wp:positionV>
            <wp:extent cx="790575" cy="1149350"/>
            <wp:effectExtent l="0" t="0" r="9525" b="0"/>
            <wp:wrapSquare wrapText="bothSides"/>
            <wp:docPr id="17468" name="Image 17468" descr="C:\Users\Marianna\Projet\EnigmaProject\Rapport\Photo\enigm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na\Projet\EnigmaProject\Rapport\Photo\enigm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0575" cy="114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C0C">
        <w:rPr>
          <w:rFonts w:ascii="Times-Roman" w:hAnsi="Times-Roman" w:cs="Times-Roman"/>
        </w:rPr>
        <w:tab/>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Ici nous </w:t>
      </w:r>
      <w:r w:rsidR="009332D5">
        <w:rPr>
          <w:rFonts w:ascii="Times-Roman" w:hAnsi="Times-Roman" w:cs="Times-Roman"/>
        </w:rPr>
        <w:t>n’</w:t>
      </w:r>
      <w:r>
        <w:rPr>
          <w:rFonts w:ascii="Times-Roman" w:hAnsi="Times-Roman" w:cs="Times-Roman"/>
        </w:rPr>
        <w:t>allons pas nous intéresser à la version commercial mais plutôt à la version militaire qui a été surnommé</w:t>
      </w:r>
      <w:r w:rsidR="009332D5">
        <w:rPr>
          <w:rFonts w:ascii="Times-Roman" w:hAnsi="Times-Roman" w:cs="Times-Roman"/>
        </w:rPr>
        <w:t>e</w:t>
      </w:r>
      <w:r>
        <w:rPr>
          <w:rFonts w:ascii="Times-Roman" w:hAnsi="Times-Roman" w:cs="Times-Roman"/>
        </w:rPr>
        <w:t xml:space="preserve"> l’</w:t>
      </w:r>
      <w:proofErr w:type="spellStart"/>
      <w:r>
        <w:rPr>
          <w:rFonts w:ascii="Times-Roman" w:hAnsi="Times-Roman" w:cs="Times-Roman"/>
        </w:rPr>
        <w:t>Enigma</w:t>
      </w:r>
      <w:proofErr w:type="spellEnd"/>
      <w:r>
        <w:rPr>
          <w:rFonts w:ascii="Times-Roman" w:hAnsi="Times-Roman" w:cs="Times-Roman"/>
        </w:rPr>
        <w:t>-D et qui a été adopté</w:t>
      </w:r>
      <w:r w:rsidR="009332D5">
        <w:rPr>
          <w:rFonts w:ascii="Times-Roman" w:hAnsi="Times-Roman" w:cs="Times-Roman"/>
        </w:rPr>
        <w:t>e</w:t>
      </w:r>
      <w:r>
        <w:rPr>
          <w:rFonts w:ascii="Times-Roman" w:hAnsi="Times-Roman" w:cs="Times-Roman"/>
        </w:rPr>
        <w:t xml:space="preserve"> par l’armée allemande dès 1926 plus précisément par la Marine puis par l’armée de terre en 1929</w:t>
      </w:r>
      <w:r w:rsidR="009332D5">
        <w:rPr>
          <w:rFonts w:ascii="Times-Roman" w:hAnsi="Times-Roman" w:cs="Times-Roman"/>
        </w:rPr>
        <w:t>. P</w:t>
      </w:r>
      <w:r>
        <w:rPr>
          <w:rFonts w:ascii="Times-Roman" w:hAnsi="Times-Roman" w:cs="Times-Roman"/>
        </w:rPr>
        <w:t>ar la suite</w:t>
      </w:r>
      <w:r w:rsidR="009332D5">
        <w:rPr>
          <w:rFonts w:ascii="Times-Roman" w:hAnsi="Times-Roman" w:cs="Times-Roman"/>
        </w:rPr>
        <w:t>,</w:t>
      </w:r>
      <w:r>
        <w:rPr>
          <w:rFonts w:ascii="Times-Roman" w:hAnsi="Times-Roman" w:cs="Times-Roman"/>
        </w:rPr>
        <w:t xml:space="preserve"> la machine a été explo</w:t>
      </w:r>
      <w:r w:rsidR="009332D5">
        <w:rPr>
          <w:rFonts w:ascii="Times-Roman" w:hAnsi="Times-Roman" w:cs="Times-Roman"/>
        </w:rPr>
        <w:t>itée par les nazis qui l’ont renommée</w:t>
      </w:r>
      <w:r>
        <w:rPr>
          <w:rFonts w:ascii="Times-Roman" w:hAnsi="Times-Roman" w:cs="Times-Roman"/>
        </w:rPr>
        <w:t xml:space="preserve"> « machine M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rPr>
      </w:pPr>
    </w:p>
    <w:p w:rsidR="00597C0C"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9072" behindDoc="0" locked="0" layoutInCell="1" allowOverlap="1" wp14:anchorId="7F0B554B" wp14:editId="70D421DB">
                <wp:simplePos x="0" y="0"/>
                <wp:positionH relativeFrom="margin">
                  <wp:align>right</wp:align>
                </wp:positionH>
                <wp:positionV relativeFrom="paragraph">
                  <wp:posOffset>8890</wp:posOffset>
                </wp:positionV>
                <wp:extent cx="1181100" cy="171450"/>
                <wp:effectExtent l="0" t="0" r="0" b="0"/>
                <wp:wrapSquare wrapText="bothSides"/>
                <wp:docPr id="17469" name="Zone de texte 17469"/>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CC358C" w:rsidRPr="00C10358" w:rsidRDefault="00CC358C" w:rsidP="009332D5">
                            <w:pPr>
                              <w:pStyle w:val="Lgende"/>
                              <w:rPr>
                                <w:rFonts w:ascii="Times-Roman" w:hAnsi="Times-Roman" w:cs="Times-Roman"/>
                                <w:noProof/>
                                <w:sz w:val="24"/>
                                <w:szCs w:val="24"/>
                              </w:rPr>
                            </w:pPr>
                            <w:proofErr w:type="spellStart"/>
                            <w:r>
                              <w:t>Enigma</w:t>
                            </w:r>
                            <w:proofErr w:type="spellEnd"/>
                            <w: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B554B" id="Zone de texte 17469" o:spid="_x0000_s1062" type="#_x0000_t202" style="position:absolute;left:0;text-align:left;margin-left:41.8pt;margin-top:.7pt;width:93pt;height:13.5pt;z-index:252099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CcPgIAAIIEAAAOAAAAZHJzL2Uyb0RvYy54bWysVN9v2jAQfp+0/8Hy+wipupYiQsWomCah&#10;thKdKu3NODaxZPs825Cwv35nh8DW7Wnai3O+n77vu8vsvjOaHIQPCmxFy9GYEmE51MruKvr1ZfVh&#10;QkmIzNZMgxUVPYpA7+fv381aNxVX0ICuhSeYxIZp6yraxOimRRF4IwwLI3DColGCNyzi1e+K2rMW&#10;sxtdXI3HN0ULvnYeuAgBtQ+9kc5zfikFj09SBhGJrii+LebT53ObzmI+Y9OdZ65R/PQM9g+vMExZ&#10;LHpO9cAiI3uv/khlFPcQQMYRB1OAlIqL3AN2U47fdLNpmBO5FwQnuDNM4f+l5Y+HZ09UjdzdXt/c&#10;UWKZQZq+IVmkFiSKLgrSmxCq1oUpRmwcxsTuE3QYliBM+oDKhEAnvUlf7I2gHUE/noHGbISnoHJS&#10;lmM0cbSVt+X1x8xEcYl2PsTPAgxJQkU9EpnxZYd1iFgRXQeXVCyAVvVKaZ0uybDUnhwYkt42Kor0&#10;Roz4zUvb5GshRfXmXiPy1JyqXBpLUuy2XcZqMjS9hfqIWHjoBys4vlJYfc1CfGYeJwl7xO2IT3hI&#10;DW1F4SRR0oD/8Td98keC0UpJi5NZ0fB9z7ygRH+xSH0a40Hwg7AdBLs3S8C+S9w7x7OIAT7qQZQe&#10;zCsuzSJVQROzHGtVNA7iMvb7gUvHxWKRnXBYHYtru3E8pR5QfulemXcnjtKsPMIws2z6hqret8d8&#10;sY8gVeYx4dqjiBSlCw56Juu0lGmTfr1nr8uvY/4TAAD//wMAUEsDBBQABgAIAAAAIQA2VCTH2gAA&#10;AAUBAAAPAAAAZHJzL2Rvd25yZXYueG1sTI/BTsMwEETvSPyDtUhcEHWIqigKcarSwg0OLVXPbrwk&#10;UeN1ZDtN+vdsT3CcndXMm3I1215c0IfOkYKXRQICqXamo0bB4fvjOQcRoiaje0eo4IoBVtX9XakL&#10;4yba4WUfG8EhFAqtoI1xKKQMdYtWh4UbkNj7cd7qyNI30ng9cbjtZZokmbS6I25o9YCbFuvzfrQK&#10;sq0fpx1tnraH90/9NTTp8e16VOrxYV6/gog4x79nuOEzOlTMdHIjmSB6BTwk8nUJ4mbmGeuTgjRf&#10;gqxK+Z+++gUAAP//AwBQSwECLQAUAAYACAAAACEAtoM4kv4AAADhAQAAEwAAAAAAAAAAAAAAAAAA&#10;AAAAW0NvbnRlbnRfVHlwZXNdLnhtbFBLAQItABQABgAIAAAAIQA4/SH/1gAAAJQBAAALAAAAAAAA&#10;AAAAAAAAAC8BAABfcmVscy8ucmVsc1BLAQItABQABgAIAAAAIQDmGwCcPgIAAIIEAAAOAAAAAAAA&#10;AAAAAAAAAC4CAABkcnMvZTJvRG9jLnhtbFBLAQItABQABgAIAAAAIQA2VCTH2gAAAAUBAAAPAAAA&#10;AAAAAAAAAAAAAJgEAABkcnMvZG93bnJldi54bWxQSwUGAAAAAAQABADzAAAAnwUAAAAA&#10;" stroked="f">
                <v:textbox inset="0,0,0,0">
                  <w:txbxContent>
                    <w:p w:rsidR="00CC358C" w:rsidRPr="00C10358" w:rsidRDefault="00CC358C" w:rsidP="009332D5">
                      <w:pPr>
                        <w:pStyle w:val="Lgende"/>
                        <w:rPr>
                          <w:rFonts w:ascii="Times-Roman" w:hAnsi="Times-Roman" w:cs="Times-Roman"/>
                          <w:noProof/>
                          <w:sz w:val="24"/>
                          <w:szCs w:val="24"/>
                        </w:rPr>
                      </w:pPr>
                      <w:proofErr w:type="spellStart"/>
                      <w:r>
                        <w:t>Enigma</w:t>
                      </w:r>
                      <w:proofErr w:type="spellEnd"/>
                      <w:r>
                        <w:t>-D</w:t>
                      </w:r>
                    </w:p>
                  </w:txbxContent>
                </v:textbox>
                <w10:wrap type="square" anchorx="margin"/>
              </v:shape>
            </w:pict>
          </mc:Fallback>
        </mc:AlternateContent>
      </w:r>
      <w:r w:rsidR="00597C0C">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b/>
          <w:bCs/>
          <w:sz w:val="28"/>
          <w:szCs w:val="28"/>
        </w:rPr>
      </w:pPr>
    </w:p>
    <w:p w:rsidR="00F641D5" w:rsidRDefault="00597C0C" w:rsidP="00F641D5">
      <w:pPr>
        <w:widowControl w:val="0"/>
        <w:autoSpaceDE w:val="0"/>
        <w:autoSpaceDN w:val="0"/>
        <w:adjustRightInd w:val="0"/>
        <w:ind w:left="567" w:right="465"/>
        <w:jc w:val="both"/>
        <w:rPr>
          <w:rFonts w:ascii="Times-Roman" w:hAnsi="Times-Roman" w:cs="Times-Roman"/>
        </w:rPr>
      </w:pPr>
      <w:r>
        <w:rPr>
          <w:rFonts w:ascii="Times-Roman" w:hAnsi="Times-Roman" w:cs="Times-Roman"/>
          <w:b/>
          <w:bCs/>
          <w:sz w:val="28"/>
          <w:szCs w:val="28"/>
        </w:rPr>
        <w:tab/>
      </w:r>
      <w:r w:rsidR="009332D5">
        <w:rPr>
          <w:rFonts w:ascii="Times-Roman" w:hAnsi="Times-Roman" w:cs="Times-Roman"/>
          <w:b/>
          <w:bCs/>
          <w:sz w:val="28"/>
          <w:szCs w:val="28"/>
        </w:rPr>
        <w:t xml:space="preserve">  </w:t>
      </w:r>
      <w:proofErr w:type="spellStart"/>
      <w:r w:rsidR="009332D5">
        <w:rPr>
          <w:rFonts w:ascii="Times-Roman" w:hAnsi="Times-Roman" w:cs="Times-Roman"/>
        </w:rPr>
        <w:t>Enigma</w:t>
      </w:r>
      <w:proofErr w:type="spellEnd"/>
      <w:r w:rsidR="009332D5">
        <w:rPr>
          <w:rFonts w:ascii="Times-Roman" w:hAnsi="Times-Roman" w:cs="Times-Roman"/>
        </w:rPr>
        <w:t xml:space="preserve"> </w:t>
      </w:r>
      <w:r>
        <w:rPr>
          <w:rFonts w:ascii="Times-Roman" w:hAnsi="Times-Roman" w:cs="Times-Roman"/>
        </w:rPr>
        <w:t>fut l’un des plus grand</w:t>
      </w:r>
      <w:r w:rsidR="009332D5">
        <w:rPr>
          <w:rFonts w:ascii="Times-Roman" w:hAnsi="Times-Roman" w:cs="Times-Roman"/>
        </w:rPr>
        <w:t>s</w:t>
      </w:r>
      <w:r>
        <w:rPr>
          <w:rFonts w:ascii="Times-Roman" w:hAnsi="Times-Roman" w:cs="Times-Roman"/>
        </w:rPr>
        <w:t xml:space="preserve"> atout</w:t>
      </w:r>
      <w:r w:rsidR="009332D5">
        <w:rPr>
          <w:rFonts w:ascii="Times-Roman" w:hAnsi="Times-Roman" w:cs="Times-Roman"/>
        </w:rPr>
        <w:t>s</w:t>
      </w:r>
      <w:r>
        <w:rPr>
          <w:rFonts w:ascii="Times-Roman" w:hAnsi="Times-Roman" w:cs="Times-Roman"/>
        </w:rPr>
        <w:t xml:space="preserve"> de communication et était très utilisé</w:t>
      </w:r>
      <w:r w:rsidR="009332D5">
        <w:rPr>
          <w:rFonts w:ascii="Times-Roman" w:hAnsi="Times-Roman" w:cs="Times-Roman"/>
        </w:rPr>
        <w:t>e</w:t>
      </w:r>
      <w:r>
        <w:rPr>
          <w:rFonts w:ascii="Times-Roman" w:hAnsi="Times-Roman" w:cs="Times-Roman"/>
        </w:rPr>
        <w:t xml:space="preserve"> par l’Allemagne nazie et ses alliés pen</w:t>
      </w:r>
      <w:r w:rsidR="009332D5">
        <w:rPr>
          <w:rFonts w:ascii="Times-Roman" w:hAnsi="Times-Roman" w:cs="Times-Roman"/>
        </w:rPr>
        <w:t>dant la seconde guerre mondiale. I</w:t>
      </w:r>
      <w:r>
        <w:rPr>
          <w:rFonts w:ascii="Times-Roman" w:hAnsi="Times-Roman" w:cs="Times-Roman"/>
        </w:rPr>
        <w:t>ls l’utilisaient pour les bulletin</w:t>
      </w:r>
      <w:r w:rsidR="009332D5">
        <w:rPr>
          <w:rFonts w:ascii="Times-Roman" w:hAnsi="Times-Roman" w:cs="Times-Roman"/>
        </w:rPr>
        <w:t>s</w:t>
      </w:r>
      <w:r>
        <w:rPr>
          <w:rFonts w:ascii="Times-Roman" w:hAnsi="Times-Roman" w:cs="Times-Roman"/>
        </w:rPr>
        <w:t xml:space="preserve"> météo mais surtout pour les informations sensibles notamment sur les tactiques militaire</w:t>
      </w:r>
      <w:r w:rsidR="00704D8A">
        <w:rPr>
          <w:rFonts w:ascii="Times-Roman" w:hAnsi="Times-Roman" w:cs="Times-Roman"/>
        </w:rPr>
        <w:t>s</w:t>
      </w:r>
      <w:r>
        <w:rPr>
          <w:rFonts w:ascii="Times-Roman" w:hAnsi="Times-Roman" w:cs="Times-Roman"/>
        </w:rPr>
        <w:t xml:space="preserve"> et </w:t>
      </w:r>
      <w:r w:rsidR="009332D5">
        <w:rPr>
          <w:rFonts w:ascii="Times-Roman" w:hAnsi="Times-Roman" w:cs="Times-Roman"/>
        </w:rPr>
        <w:t xml:space="preserve">les </w:t>
      </w:r>
      <w:r>
        <w:rPr>
          <w:rFonts w:ascii="Times-Roman" w:hAnsi="Times-Roman" w:cs="Times-Roman"/>
        </w:rPr>
        <w:t>stratégie</w:t>
      </w:r>
      <w:r w:rsidR="009332D5">
        <w:rPr>
          <w:rFonts w:ascii="Times-Roman" w:hAnsi="Times-Roman" w:cs="Times-Roman"/>
        </w:rPr>
        <w:t>s à adopter face à l’ennemi. Les nazi</w:t>
      </w:r>
      <w:r>
        <w:rPr>
          <w:rFonts w:ascii="Times-Roman" w:hAnsi="Times-Roman" w:cs="Times-Roman"/>
        </w:rPr>
        <w:t xml:space="preserve">s </w:t>
      </w:r>
      <w:r w:rsidR="009332D5">
        <w:rPr>
          <w:rFonts w:ascii="Times-Roman" w:hAnsi="Times-Roman" w:cs="Times-Roman"/>
        </w:rPr>
        <w:t>avaient donc une totale confiance dans le système d’</w:t>
      </w:r>
      <w:r>
        <w:rPr>
          <w:rFonts w:ascii="Times-Roman" w:hAnsi="Times-Roman" w:cs="Times-Roman"/>
        </w:rPr>
        <w:t xml:space="preserve">Arthur </w:t>
      </w:r>
      <w:proofErr w:type="spellStart"/>
      <w:r>
        <w:rPr>
          <w:rFonts w:ascii="Times-Roman" w:hAnsi="Times-Roman" w:cs="Times-Roman"/>
        </w:rPr>
        <w:t>Scherbius</w:t>
      </w:r>
      <w:proofErr w:type="spellEnd"/>
      <w:r>
        <w:rPr>
          <w:rFonts w:ascii="Times-Roman" w:hAnsi="Times-Roman" w:cs="Times-Roman"/>
        </w:rPr>
        <w:t>.</w:t>
      </w:r>
      <w:r w:rsidR="00F641D5">
        <w:rPr>
          <w:rFonts w:ascii="Times-Roman" w:hAnsi="Times-Roman" w:cs="Times-Roman"/>
        </w:rPr>
        <w:t xml:space="preserve"> Ils changeaient tout de même régulièrement la configuration des rotors pour plus de sécurité et notaient sur un livre les po</w:t>
      </w:r>
      <w:r w:rsidR="004D219B">
        <w:rPr>
          <w:rFonts w:ascii="Times-Roman" w:hAnsi="Times-Roman" w:cs="Times-Roman"/>
        </w:rPr>
        <w:t>sitions du jour de chaque rotor</w:t>
      </w:r>
      <w:r w:rsidR="00F641D5">
        <w:rPr>
          <w:rFonts w:ascii="Times-Roman" w:hAnsi="Times-Roman" w:cs="Times-Roman"/>
        </w:rPr>
        <w:t xml:space="preserve"> (</w:t>
      </w:r>
      <w:proofErr w:type="spellStart"/>
      <w:r w:rsidR="00F641D5">
        <w:rPr>
          <w:rFonts w:ascii="Times-Roman" w:hAnsi="Times-Roman" w:cs="Times-Roman"/>
        </w:rPr>
        <w:t>cf</w:t>
      </w:r>
      <w:proofErr w:type="spellEnd"/>
      <w:r w:rsidR="00F641D5">
        <w:rPr>
          <w:rFonts w:ascii="Times-Roman" w:hAnsi="Times-Roman" w:cs="Times-Roman"/>
        </w:rPr>
        <w:t xml:space="preserve"> annexes)</w:t>
      </w:r>
      <w:r w:rsidR="004D219B">
        <w:rPr>
          <w:rFonts w:ascii="Times-Roman" w:hAnsi="Times-Roman" w:cs="Times-Roman"/>
        </w:rPr>
        <w:t>.</w:t>
      </w:r>
    </w:p>
    <w:p w:rsidR="004D219B" w:rsidRPr="004D219B" w:rsidRDefault="004D219B" w:rsidP="004D219B">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Les messages étaient cryptés par la machine </w:t>
      </w:r>
      <w:proofErr w:type="spellStart"/>
      <w:r>
        <w:rPr>
          <w:rFonts w:ascii="Times-Roman" w:hAnsi="Times-Roman" w:cs="Times-Roman"/>
        </w:rPr>
        <w:t>Enigma</w:t>
      </w:r>
      <w:proofErr w:type="spellEnd"/>
      <w:r>
        <w:rPr>
          <w:rFonts w:ascii="Times-Roman" w:hAnsi="Times-Roman" w:cs="Times-Roman"/>
        </w:rPr>
        <w:t xml:space="preserve"> avec les positions du jour et au début du message crypté, la clé était incluse pour permettre au receveur de trouver la bonne position afin de décrypter le message. Evidemment les deux machines devaient être les mêmes pour avoir un réglage de machine cohérent entre le cryptage et le décryptage. Le message crypté était envoyé un morse par onde radio au destinataire.</w:t>
      </w:r>
    </w:p>
    <w:p w:rsidR="00F641D5" w:rsidRDefault="000A4648" w:rsidP="00F641D5">
      <w:pPr>
        <w:widowControl w:val="0"/>
        <w:autoSpaceDE w:val="0"/>
        <w:autoSpaceDN w:val="0"/>
        <w:adjustRightInd w:val="0"/>
        <w:ind w:left="567" w:right="465"/>
        <w:jc w:val="both"/>
        <w:rPr>
          <w:rFonts w:ascii="Times-Roman" w:hAnsi="Times-Roman" w:cs="Times-Roman"/>
        </w:rPr>
      </w:pPr>
      <w:r>
        <w:rPr>
          <w:rFonts w:ascii="TimesNewRomanPSMT" w:hAnsi="TimesNewRomanPSMT" w:cs="TimesNewRomanPSMT"/>
          <w:noProof/>
        </w:rPr>
        <w:drawing>
          <wp:anchor distT="0" distB="0" distL="114300" distR="114300" simplePos="0" relativeHeight="252103168" behindDoc="0" locked="0" layoutInCell="1" allowOverlap="1" wp14:anchorId="332C11BF" wp14:editId="3CB1ADDE">
            <wp:simplePos x="0" y="0"/>
            <wp:positionH relativeFrom="margin">
              <wp:posOffset>352425</wp:posOffset>
            </wp:positionH>
            <wp:positionV relativeFrom="margin">
              <wp:posOffset>5309870</wp:posOffset>
            </wp:positionV>
            <wp:extent cx="1153080" cy="1153080"/>
            <wp:effectExtent l="19050" t="19050" r="28575" b="28575"/>
            <wp:wrapSquare wrapText="bothSides"/>
            <wp:docPr id="17457"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6">
                      <a:lum bright="-50000"/>
                      <a:alphaModFix/>
                      <a:extLst>
                        <a:ext uri="{28A0092B-C50C-407E-A947-70E740481C1C}">
                          <a14:useLocalDpi xmlns:a14="http://schemas.microsoft.com/office/drawing/2010/main" val="0"/>
                        </a:ext>
                      </a:extLst>
                    </a:blip>
                    <a:srcRect/>
                    <a:stretch>
                      <a:fillRect/>
                    </a:stretch>
                  </pic:blipFill>
                  <pic:spPr>
                    <a:xfrm>
                      <a:off x="0" y="0"/>
                      <a:ext cx="1153080" cy="1153080"/>
                    </a:xfrm>
                    <a:prstGeom prst="rect">
                      <a:avLst/>
                    </a:prstGeom>
                    <a:ln w="720">
                      <a:solidFill>
                        <a:srgbClr val="000000"/>
                      </a:solidFill>
                      <a:prstDash val="solid"/>
                    </a:ln>
                  </pic:spPr>
                </pic:pic>
              </a:graphicData>
            </a:graphic>
          </wp:anchor>
        </w:drawing>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morse est un langage qui permet de communiquer à distance via onde radio, ce langage est composé de tiret et de point et est accompagné d'un dictionnaire permettant de traduire les tirets et les points en lettre. On utilise ce langage par le biais d'un télégraphe Morse, cet outil ce compose essentiellement d'un manipulateur,</w:t>
      </w:r>
      <w:r>
        <w:rPr>
          <w:rFonts w:ascii="Times-Roman" w:hAnsi="Times-Roman" w:cs="Times-Roman"/>
        </w:rPr>
        <w:t xml:space="preserve"> d'un relais et d'un récepteur.</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Le manipulateur est composé d’un socle de bois qui possède deux bornes et un levier, qui peut osciller verticalement. </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Pour envoyer un message, il faut appuyer sur la poignée du levier pour que le courant puisse passer, puis dès que l'on relâche le levier le courant s'interrompe.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C'est de cette manière que la manipulation est transmisse au récepteur via onde radio c'est </w:t>
      </w:r>
      <w:r>
        <w:rPr>
          <w:rFonts w:ascii="Times-Roman" w:hAnsi="Times-Roman" w:cs="Times-Roman"/>
        </w:rPr>
        <w:t>à dire entre 9 kHz à 3 000 GHz.</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récepteur utilise un électro-aimant qui est connecté à la Terre et au fil de ligne.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Dès que le courant passe dans le récepteur la plaque de fer de l'électro-aimant est attirée et repoussée grâce au ressort de rappel due au passage ou à l'interruption du courant.</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Grâce à ce mécanisme le levier pouvait ainsi osciller de haut en bas, en bas dès que le courant passé dans le récepteur et donc le levier munie d'une pointe pouvait laisser des traces sur le papier et le levier était en position haut des que le courant était interrompue ainsi le résultat était récupéré sur le papier et pouvait être traduit en lettre via le dictionnaire Morse.</w:t>
      </w:r>
    </w:p>
    <w:p w:rsidR="000A4648" w:rsidRPr="000A4648" w:rsidRDefault="000A4648" w:rsidP="000A4648">
      <w:pPr>
        <w:widowControl w:val="0"/>
        <w:autoSpaceDE w:val="0"/>
        <w:autoSpaceDN w:val="0"/>
        <w:adjustRightInd w:val="0"/>
        <w:ind w:left="567" w:right="465"/>
        <w:jc w:val="both"/>
        <w:rPr>
          <w:rFonts w:ascii="Times-Roman" w:hAnsi="Times-Roman" w:cs="Times-Roman"/>
        </w:rPr>
      </w:pPr>
    </w:p>
    <w:p w:rsidR="0004471E" w:rsidRPr="000A4648" w:rsidRDefault="000A4648" w:rsidP="000A4648">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Le relais quant</w:t>
      </w:r>
      <w:r w:rsidRPr="000A4648">
        <w:rPr>
          <w:rFonts w:ascii="Times-Roman" w:hAnsi="Times-Roman" w:cs="Times-Roman"/>
        </w:rPr>
        <w:t xml:space="preserve"> à lui été uniquement utilisé pour augmenter la puissance du courant électrique, en effet le courant de ligne à lui seul n'était pas suffisant pour laisser des traces sur le papier du coup le relais lui, est composé d'une pile et il pouvait ainsi ajouter sont courant à celui du courant de ligne pour amplifier le courant total.</w:t>
      </w:r>
    </w:p>
    <w:p w:rsidR="007D7CCF" w:rsidRPr="00BE6948" w:rsidRDefault="00796ACC" w:rsidP="00BE6948">
      <w:pPr>
        <w:rPr>
          <w:b/>
          <w:sz w:val="28"/>
          <w:szCs w:val="28"/>
        </w:rPr>
      </w:pPr>
      <w:r>
        <w:rPr>
          <w:b/>
          <w:sz w:val="28"/>
          <w:szCs w:val="28"/>
        </w:rPr>
        <w:br w:type="page"/>
      </w:r>
    </w:p>
    <w:p w:rsidR="007D7CCF" w:rsidRPr="00BE6948" w:rsidRDefault="007D7CCF" w:rsidP="007D7CCF">
      <w:pPr>
        <w:pStyle w:val="Paragraphedeliste"/>
        <w:numPr>
          <w:ilvl w:val="1"/>
          <w:numId w:val="2"/>
        </w:numPr>
        <w:rPr>
          <w:b/>
          <w:color w:val="002060"/>
          <w:sz w:val="36"/>
          <w:szCs w:val="36"/>
        </w:rPr>
      </w:pPr>
      <w:r w:rsidRPr="007D7CCF">
        <w:rPr>
          <w:color w:val="002060"/>
          <w:sz w:val="36"/>
          <w:szCs w:val="36"/>
        </w:rPr>
        <w:lastRenderedPageBreak/>
        <w:t>Fonctionnement d’</w:t>
      </w:r>
      <w:proofErr w:type="spellStart"/>
      <w:r w:rsidRPr="007D7CCF">
        <w:rPr>
          <w:color w:val="002060"/>
          <w:sz w:val="36"/>
          <w:szCs w:val="36"/>
        </w:rPr>
        <w:t>Enigma</w:t>
      </w:r>
      <w:proofErr w:type="spellEnd"/>
    </w:p>
    <w:p w:rsidR="00BE6948" w:rsidRPr="00DB4A3B" w:rsidRDefault="00BE6948" w:rsidP="00BE6948">
      <w:pPr>
        <w:pStyle w:val="Paragraphedeliste"/>
        <w:ind w:left="1080"/>
        <w:rPr>
          <w:b/>
          <w:color w:val="002060"/>
          <w:sz w:val="36"/>
          <w:szCs w:val="36"/>
        </w:rPr>
      </w:pPr>
    </w:p>
    <w:p w:rsidR="00DB4A3B" w:rsidRPr="00DB4A3B" w:rsidRDefault="00B16293" w:rsidP="00B16293">
      <w:pPr>
        <w:ind w:left="-142"/>
        <w:rPr>
          <w:b/>
          <w:color w:val="002060"/>
          <w:sz w:val="32"/>
          <w:szCs w:val="32"/>
        </w:rPr>
      </w:pPr>
      <w:r>
        <w:rPr>
          <w:color w:val="002060"/>
          <w:sz w:val="36"/>
          <w:szCs w:val="36"/>
        </w:rPr>
        <w:tab/>
      </w:r>
      <w:r>
        <w:rPr>
          <w:color w:val="002060"/>
          <w:sz w:val="36"/>
          <w:szCs w:val="36"/>
        </w:rPr>
        <w:tab/>
      </w:r>
      <w:r w:rsidR="00DB4A3B" w:rsidRPr="00DB4A3B">
        <w:rPr>
          <w:color w:val="002060"/>
          <w:sz w:val="32"/>
          <w:szCs w:val="32"/>
        </w:rPr>
        <w:t xml:space="preserve">1.2.1. </w:t>
      </w:r>
      <w:r w:rsidR="00DB4A3B">
        <w:rPr>
          <w:color w:val="002060"/>
          <w:sz w:val="32"/>
          <w:szCs w:val="32"/>
        </w:rPr>
        <w:t xml:space="preserve"> </w:t>
      </w:r>
      <w:bookmarkStart w:id="2" w:name="rotors"/>
      <w:r w:rsidR="00DB4A3B" w:rsidRPr="00DB4A3B">
        <w:rPr>
          <w:color w:val="002060"/>
          <w:sz w:val="32"/>
          <w:szCs w:val="32"/>
        </w:rPr>
        <w:t>Les rotors</w:t>
      </w:r>
      <w:bookmarkEnd w:id="2"/>
      <w:r w:rsidR="00DB4A3B" w:rsidRPr="00DB4A3B">
        <w:rPr>
          <w:color w:val="002060"/>
          <w:sz w:val="32"/>
          <w:szCs w:val="32"/>
        </w:rPr>
        <w:tab/>
      </w:r>
    </w:p>
    <w:p w:rsidR="007D7CCF" w:rsidRDefault="007D7CCF" w:rsidP="007D7CCF">
      <w:pPr>
        <w:pStyle w:val="Paragraphedeliste"/>
        <w:ind w:left="1080"/>
        <w:rPr>
          <w:color w:val="002060"/>
          <w:sz w:val="36"/>
          <w:szCs w:val="36"/>
        </w:rPr>
      </w:pPr>
    </w:p>
    <w:p w:rsidR="00D24684" w:rsidRDefault="00D24684" w:rsidP="0012603C">
      <w:pPr>
        <w:pStyle w:val="Paragraphedeliste"/>
        <w:ind w:left="567" w:right="465" w:firstLine="426"/>
        <w:jc w:val="both"/>
        <w:rPr>
          <w:rFonts w:ascii="Times New Roman" w:hAnsi="Times New Roman" w:cs="Times New Roman"/>
        </w:rPr>
      </w:pPr>
      <w:r>
        <w:rPr>
          <w:rFonts w:ascii="Times New Roman" w:hAnsi="Times New Roman" w:cs="Times New Roman"/>
        </w:rPr>
        <w:t xml:space="preserve">Nous allons à présent voir en détail comment </w:t>
      </w:r>
      <w:proofErr w:type="spellStart"/>
      <w:r>
        <w:rPr>
          <w:rFonts w:ascii="Times New Roman" w:hAnsi="Times New Roman" w:cs="Times New Roman"/>
        </w:rPr>
        <w:t>Enigma</w:t>
      </w:r>
      <w:proofErr w:type="spellEnd"/>
      <w:r>
        <w:rPr>
          <w:rFonts w:ascii="Times New Roman" w:hAnsi="Times New Roman" w:cs="Times New Roman"/>
        </w:rPr>
        <w:t xml:space="preserve"> fonctionne, quelles sont ses particularités qui l’ont rendu si difficile à « casser ».</w:t>
      </w:r>
    </w:p>
    <w:p w:rsidR="00D24684" w:rsidRDefault="00D24684" w:rsidP="001848DF">
      <w:pPr>
        <w:pStyle w:val="Paragraphedeliste"/>
        <w:ind w:left="567" w:right="465"/>
        <w:jc w:val="both"/>
        <w:rPr>
          <w:rFonts w:ascii="Times New Roman" w:hAnsi="Times New Roman" w:cs="Times New Roman"/>
        </w:rPr>
      </w:pPr>
    </w:p>
    <w:p w:rsidR="00A323D8" w:rsidRDefault="00D24684" w:rsidP="00142B1D">
      <w:pPr>
        <w:pStyle w:val="Paragraphedeliste"/>
        <w:ind w:left="567" w:right="465" w:firstLine="426"/>
        <w:jc w:val="both"/>
        <w:rPr>
          <w:rFonts w:ascii="Times New Roman" w:hAnsi="Times New Roman" w:cs="Times New Roman"/>
        </w:rPr>
      </w:pPr>
      <w:r>
        <w:rPr>
          <w:rFonts w:ascii="Times New Roman" w:hAnsi="Times New Roman" w:cs="Times New Roman"/>
        </w:rPr>
        <w:t>La puissance d’</w:t>
      </w:r>
      <w:proofErr w:type="spellStart"/>
      <w:r>
        <w:rPr>
          <w:rFonts w:ascii="Times New Roman" w:hAnsi="Times New Roman" w:cs="Times New Roman"/>
        </w:rPr>
        <w:t>Enigma</w:t>
      </w:r>
      <w:proofErr w:type="spellEnd"/>
      <w:r>
        <w:rPr>
          <w:rFonts w:ascii="Times New Roman" w:hAnsi="Times New Roman" w:cs="Times New Roman"/>
        </w:rPr>
        <w:t xml:space="preserve"> réside dans le fait qu’elle est imprévisible en </w:t>
      </w:r>
      <w:proofErr w:type="gramStart"/>
      <w:r>
        <w:rPr>
          <w:rFonts w:ascii="Times New Roman" w:hAnsi="Times New Roman" w:cs="Times New Roman"/>
        </w:rPr>
        <w:t>terme</w:t>
      </w:r>
      <w:proofErr w:type="gramEnd"/>
      <w:r>
        <w:rPr>
          <w:rFonts w:ascii="Times New Roman" w:hAnsi="Times New Roman" w:cs="Times New Roman"/>
        </w:rPr>
        <w:t xml:space="preserve"> de </w:t>
      </w:r>
      <w:r w:rsidR="00212114">
        <w:rPr>
          <w:rFonts w:ascii="Times New Roman" w:hAnsi="Times New Roman" w:cs="Times New Roman"/>
        </w:rPr>
        <w:t>chiffrement</w:t>
      </w:r>
      <w:r>
        <w:rPr>
          <w:rFonts w:ascii="Times New Roman" w:hAnsi="Times New Roman" w:cs="Times New Roman"/>
        </w:rPr>
        <w:t xml:space="preserve"> des mots rentrés et cela est directement permis par sa structure interne. C’est la combinaison de ses composants qui la rend si performante mais quels sont-ils ?</w:t>
      </w:r>
      <w:r w:rsidR="0074324A">
        <w:rPr>
          <w:rFonts w:ascii="Times New Roman" w:hAnsi="Times New Roman" w:cs="Times New Roman"/>
        </w:rPr>
        <w:t xml:space="preserve"> En tant que machine électromécanique, </w:t>
      </w:r>
      <w:proofErr w:type="spellStart"/>
      <w:r w:rsidR="0074324A">
        <w:rPr>
          <w:rFonts w:ascii="Times New Roman" w:hAnsi="Times New Roman" w:cs="Times New Roman"/>
        </w:rPr>
        <w:t>Enigma</w:t>
      </w:r>
      <w:proofErr w:type="spellEnd"/>
      <w:r w:rsidR="0074324A">
        <w:rPr>
          <w:rFonts w:ascii="Times New Roman" w:hAnsi="Times New Roman" w:cs="Times New Roman"/>
        </w:rPr>
        <w:t xml:space="preserve"> est composée de rotors fonctionnant avec des contacts électriques permettant la </w:t>
      </w:r>
      <w:proofErr w:type="spellStart"/>
      <w:r w:rsidR="0074324A">
        <w:rPr>
          <w:rFonts w:ascii="Times New Roman" w:hAnsi="Times New Roman" w:cs="Times New Roman"/>
        </w:rPr>
        <w:t>subsitution</w:t>
      </w:r>
      <w:proofErr w:type="spellEnd"/>
      <w:r w:rsidR="0074324A">
        <w:rPr>
          <w:rFonts w:ascii="Times New Roman" w:hAnsi="Times New Roman" w:cs="Times New Roman"/>
        </w:rPr>
        <w:t xml:space="preserve"> poly-alphabétique, c’est d’ailleurs une de ses particularités. </w:t>
      </w:r>
    </w:p>
    <w:p w:rsidR="002E2D76" w:rsidRDefault="002E2D76" w:rsidP="00A323D8">
      <w:pPr>
        <w:ind w:left="567" w:right="465" w:firstLine="284"/>
        <w:jc w:val="both"/>
        <w:rPr>
          <w:rFonts w:ascii="Times New Roman" w:hAnsi="Times New Roman" w:cs="Times New Roman"/>
        </w:rPr>
      </w:pPr>
    </w:p>
    <w:p w:rsidR="00CE5AD6" w:rsidRDefault="00AE6059" w:rsidP="00A323D8">
      <w:pPr>
        <w:ind w:left="567" w:right="465" w:firstLine="284"/>
        <w:jc w:val="both"/>
        <w:rPr>
          <w:rFonts w:ascii="Times New Roman" w:hAnsi="Times New Roman" w:cs="Times New Roman"/>
        </w:rPr>
      </w:pPr>
      <w:r>
        <w:rPr>
          <w:noProof/>
        </w:rPr>
        <w:drawing>
          <wp:anchor distT="0" distB="0" distL="114300" distR="114300" simplePos="0" relativeHeight="251893248" behindDoc="0" locked="0" layoutInCell="1" allowOverlap="1" wp14:anchorId="173886E7" wp14:editId="6E9C0CCE">
            <wp:simplePos x="0" y="0"/>
            <wp:positionH relativeFrom="margin">
              <wp:posOffset>350520</wp:posOffset>
            </wp:positionH>
            <wp:positionV relativeFrom="margin">
              <wp:posOffset>2632075</wp:posOffset>
            </wp:positionV>
            <wp:extent cx="1428750" cy="1303020"/>
            <wp:effectExtent l="0" t="0" r="0" b="0"/>
            <wp:wrapSquare wrapText="bothSides"/>
            <wp:docPr id="45" name="Image 45" descr="r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t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C21" w:rsidRPr="00CE5AD6">
        <w:rPr>
          <w:rFonts w:ascii="Times New Roman" w:hAnsi="Times New Roman" w:cs="Times New Roman"/>
        </w:rPr>
        <w:t>Les roto</w:t>
      </w:r>
      <w:r w:rsidR="00CE5AD6" w:rsidRPr="00CE5AD6">
        <w:rPr>
          <w:rFonts w:ascii="Times New Roman" w:hAnsi="Times New Roman" w:cs="Times New Roman"/>
        </w:rPr>
        <w:t>r</w:t>
      </w:r>
      <w:r w:rsidR="00622C21" w:rsidRPr="00CE5AD6">
        <w:rPr>
          <w:rFonts w:ascii="Times New Roman" w:hAnsi="Times New Roman" w:cs="Times New Roman"/>
        </w:rPr>
        <w:t>s</w:t>
      </w:r>
      <w:r w:rsidR="00CE5AD6" w:rsidRPr="00CE5AD6">
        <w:rPr>
          <w:rFonts w:ascii="Times New Roman" w:hAnsi="Times New Roman" w:cs="Times New Roman"/>
        </w:rPr>
        <w:t xml:space="preserve"> servent de connexion électriques, ils sont</w:t>
      </w:r>
      <w:r w:rsidR="00CE5AD6">
        <w:rPr>
          <w:rFonts w:ascii="Times New Roman" w:hAnsi="Times New Roman" w:cs="Times New Roman"/>
        </w:rPr>
        <w:t xml:space="preserve"> au nombre de 3 dans la machine et pouvaient être choisis </w:t>
      </w:r>
      <w:r w:rsidR="002E2D76">
        <w:rPr>
          <w:rFonts w:ascii="Times New Roman" w:hAnsi="Times New Roman" w:cs="Times New Roman"/>
        </w:rPr>
        <w:t>parmi</w:t>
      </w:r>
      <w:r w:rsidR="00CE5AD6">
        <w:rPr>
          <w:rFonts w:ascii="Times New Roman" w:hAnsi="Times New Roman" w:cs="Times New Roman"/>
        </w:rPr>
        <w:t xml:space="preserve"> </w:t>
      </w:r>
      <w:r w:rsidR="00E62B3D">
        <w:rPr>
          <w:rFonts w:ascii="Times New Roman" w:hAnsi="Times New Roman" w:cs="Times New Roman"/>
        </w:rPr>
        <w:t>5</w:t>
      </w:r>
      <w:r w:rsidR="00CE5AD6">
        <w:rPr>
          <w:rFonts w:ascii="Times New Roman" w:hAnsi="Times New Roman" w:cs="Times New Roman"/>
        </w:rPr>
        <w:t xml:space="preserve"> rotors en tout. Leur particularité vient du fait qu’ils sont cylindriques et fixés sur un axe autour duquel ils peuvent tourner. A chaque lettre tapée, le rotor effectue une rotation qui change complétement la donne pour la lettre suivante car du coup, la permutation sera différente pour chaque lettre même si celle-ci est retapée.</w:t>
      </w:r>
    </w:p>
    <w:p w:rsidR="0012603C" w:rsidRDefault="0012603C" w:rsidP="0012603C">
      <w:pPr>
        <w:ind w:left="567" w:right="465" w:firstLine="851"/>
        <w:jc w:val="both"/>
        <w:rPr>
          <w:rFonts w:ascii="Times New Roman" w:hAnsi="Times New Roman" w:cs="Times New Roman"/>
        </w:rPr>
      </w:pPr>
    </w:p>
    <w:p w:rsidR="00A323D8" w:rsidRDefault="00A323D8" w:rsidP="0012603C">
      <w:pPr>
        <w:ind w:left="567" w:right="465" w:firstLine="851"/>
        <w:jc w:val="both"/>
        <w:rPr>
          <w:rFonts w:ascii="Times New Roman" w:hAnsi="Times New Roman" w:cs="Times New Roman"/>
        </w:rPr>
      </w:pPr>
    </w:p>
    <w:p w:rsidR="0012603C" w:rsidRDefault="0012603C" w:rsidP="0012603C">
      <w:pPr>
        <w:ind w:left="567" w:right="465" w:firstLine="851"/>
        <w:jc w:val="both"/>
        <w:rPr>
          <w:rFonts w:ascii="Times New Roman" w:hAnsi="Times New Roman" w:cs="Times New Roman"/>
        </w:rPr>
      </w:pPr>
    </w:p>
    <w:p w:rsidR="0051189D" w:rsidRDefault="00CE5AD6" w:rsidP="0012603C">
      <w:pPr>
        <w:ind w:left="567" w:right="465" w:firstLine="426"/>
        <w:jc w:val="both"/>
        <w:rPr>
          <w:rFonts w:ascii="Times New Roman" w:hAnsi="Times New Roman" w:cs="Times New Roman"/>
        </w:rPr>
      </w:pPr>
      <w:r>
        <w:rPr>
          <w:rFonts w:ascii="Times New Roman" w:hAnsi="Times New Roman" w:cs="Times New Roman"/>
        </w:rPr>
        <w:t>C’est un des points forts d’</w:t>
      </w:r>
      <w:proofErr w:type="spellStart"/>
      <w:r>
        <w:rPr>
          <w:rFonts w:ascii="Times New Roman" w:hAnsi="Times New Roman" w:cs="Times New Roman"/>
        </w:rPr>
        <w:t>Enigma</w:t>
      </w:r>
      <w:proofErr w:type="spellEnd"/>
      <w:r>
        <w:rPr>
          <w:rFonts w:ascii="Times New Roman" w:hAnsi="Times New Roman" w:cs="Times New Roman"/>
        </w:rPr>
        <w:t xml:space="preserve"> car de ce fait, l’analyse par fréquence qui consiste à repérer les lettres qui reviennent fréq</w:t>
      </w:r>
      <w:r w:rsidR="00C44121">
        <w:rPr>
          <w:rFonts w:ascii="Times New Roman" w:hAnsi="Times New Roman" w:cs="Times New Roman"/>
        </w:rPr>
        <w:t>uemment dans un message crypté</w:t>
      </w:r>
      <w:r>
        <w:rPr>
          <w:rFonts w:ascii="Times New Roman" w:hAnsi="Times New Roman" w:cs="Times New Roman"/>
        </w:rPr>
        <w:t xml:space="preserve"> est impossible</w:t>
      </w:r>
      <w:r w:rsidR="00C44121">
        <w:rPr>
          <w:rFonts w:ascii="Times New Roman" w:hAnsi="Times New Roman" w:cs="Times New Roman"/>
        </w:rPr>
        <w:t>. Mais comme signalé, il y a 3 rotors en tout. Chaque rotor représente les lettres/chiffres que l’on veut crypter. Par exemple, si on prend l’alphabet de 26 lettres, chaque rotor aura 26 positions. Le 1</w:t>
      </w:r>
      <w:r w:rsidR="00C44121" w:rsidRPr="00C44121">
        <w:rPr>
          <w:rFonts w:ascii="Times New Roman" w:hAnsi="Times New Roman" w:cs="Times New Roman"/>
          <w:vertAlign w:val="superscript"/>
        </w:rPr>
        <w:t>er</w:t>
      </w:r>
      <w:r w:rsidR="00C44121">
        <w:rPr>
          <w:rFonts w:ascii="Times New Roman" w:hAnsi="Times New Roman" w:cs="Times New Roman"/>
        </w:rPr>
        <w:t xml:space="preserve"> rotor tourne d’un cran à chaque fois qu’une lettre est tapée,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position à sa position initiale, il déclenc</w:t>
      </w:r>
      <w:r w:rsidR="00E62B3D">
        <w:rPr>
          <w:rFonts w:ascii="Times New Roman" w:hAnsi="Times New Roman" w:cs="Times New Roman"/>
        </w:rPr>
        <w:t>h</w:t>
      </w:r>
      <w:r w:rsidR="00C44121">
        <w:rPr>
          <w:rFonts w:ascii="Times New Roman" w:hAnsi="Times New Roman" w:cs="Times New Roman"/>
        </w:rPr>
        <w:t>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qui lui aussi tourne d’un cran. Lorsque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effectue sa rotation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lettre à sa position initiale, il déclenche à son tour le 3</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w:t>
      </w:r>
      <w:r w:rsidR="00E62B3D">
        <w:rPr>
          <w:rFonts w:ascii="Times New Roman" w:hAnsi="Times New Roman" w:cs="Times New Roman"/>
        </w:rPr>
        <w:t xml:space="preserve"> Les rotors reviennent à leur position initiale lorsqu’ils ont t</w:t>
      </w:r>
      <w:r w:rsidR="0051189D">
        <w:rPr>
          <w:rFonts w:ascii="Times New Roman" w:hAnsi="Times New Roman" w:cs="Times New Roman"/>
        </w:rPr>
        <w:t>ous parcouru leur 26 positions. Chaque rotor pouvait être positionné de 1 à 26 avant de commencer à taper le message.</w:t>
      </w:r>
    </w:p>
    <w:p w:rsidR="00900C79" w:rsidRDefault="00900C79" w:rsidP="008A7F28">
      <w:pPr>
        <w:ind w:left="567" w:right="465" w:firstLine="708"/>
        <w:jc w:val="both"/>
        <w:rPr>
          <w:rFonts w:ascii="Times New Roman" w:hAnsi="Times New Roman" w:cs="Times New Roman"/>
        </w:rPr>
      </w:pPr>
    </w:p>
    <w:p w:rsidR="00900C79" w:rsidRDefault="00900C79" w:rsidP="008A7F28">
      <w:pPr>
        <w:ind w:left="567" w:right="465" w:firstLine="708"/>
        <w:jc w:val="both"/>
        <w:rPr>
          <w:rFonts w:ascii="Times New Roman" w:hAnsi="Times New Roman" w:cs="Times New Roman"/>
        </w:rPr>
      </w:pPr>
      <w:r>
        <w:rPr>
          <w:rFonts w:ascii="Times New Roman" w:hAnsi="Times New Roman" w:cs="Times New Roman"/>
        </w:rPr>
        <w:t xml:space="preserve">Nous avons </w:t>
      </w:r>
      <w:r w:rsidR="00F43E69">
        <w:rPr>
          <w:rFonts w:ascii="Times New Roman" w:hAnsi="Times New Roman" w:cs="Times New Roman"/>
        </w:rPr>
        <w:t>schématisé</w:t>
      </w:r>
      <w:r>
        <w:rPr>
          <w:rFonts w:ascii="Times New Roman" w:hAnsi="Times New Roman" w:cs="Times New Roman"/>
        </w:rPr>
        <w:t xml:space="preserve"> les 3 rotors </w:t>
      </w:r>
      <w:r w:rsidR="0070273D">
        <w:rPr>
          <w:rFonts w:ascii="Times New Roman" w:hAnsi="Times New Roman" w:cs="Times New Roman"/>
        </w:rPr>
        <w:t>avec 4</w:t>
      </w:r>
      <w:r w:rsidR="00B906D2">
        <w:rPr>
          <w:rFonts w:ascii="Times New Roman" w:hAnsi="Times New Roman" w:cs="Times New Roman"/>
        </w:rPr>
        <w:t xml:space="preserve"> lettres </w:t>
      </w:r>
      <w:r w:rsidR="005A075F">
        <w:rPr>
          <w:rFonts w:ascii="Times New Roman" w:hAnsi="Times New Roman" w:cs="Times New Roman"/>
        </w:rPr>
        <w:t xml:space="preserve">selon un circuit </w:t>
      </w:r>
      <w:r w:rsidR="00B906D2">
        <w:rPr>
          <w:rFonts w:ascii="Times New Roman" w:hAnsi="Times New Roman" w:cs="Times New Roman"/>
        </w:rPr>
        <w:t>électrique</w:t>
      </w:r>
      <w:r w:rsidR="005A075F">
        <w:rPr>
          <w:rFonts w:ascii="Times New Roman" w:hAnsi="Times New Roman" w:cs="Times New Roman"/>
        </w:rPr>
        <w:t xml:space="preserve"> </w:t>
      </w:r>
      <w:r>
        <w:rPr>
          <w:rFonts w:ascii="Times New Roman" w:hAnsi="Times New Roman" w:cs="Times New Roman"/>
        </w:rPr>
        <w:t xml:space="preserve">de cette manière : </w:t>
      </w:r>
    </w:p>
    <w:p w:rsidR="00F43E69" w:rsidRDefault="00F43E69" w:rsidP="008A7F28">
      <w:pPr>
        <w:ind w:left="567" w:right="465" w:firstLine="708"/>
        <w:jc w:val="both"/>
        <w:rPr>
          <w:rFonts w:ascii="Times New Roman" w:hAnsi="Times New Roman" w:cs="Times New Roman"/>
        </w:rPr>
      </w:pPr>
    </w:p>
    <w:p w:rsidR="00B906D2" w:rsidRDefault="00CB078C" w:rsidP="008A7F28">
      <w:pPr>
        <w:ind w:left="567" w:right="465" w:firstLine="708"/>
        <w:jc w:val="both"/>
        <w:rPr>
          <w:rFonts w:ascii="Times New Roman" w:hAnsi="Times New Roman" w:cs="Times New Roman"/>
        </w:rPr>
      </w:pPr>
      <w:r>
        <w:rPr>
          <w:rFonts w:ascii="Times New Roman" w:hAnsi="Times New Roman" w:cs="Times New Roman"/>
        </w:rPr>
        <w:tab/>
      </w:r>
      <w:r w:rsidR="00247357">
        <w:rPr>
          <w:rFonts w:ascii="Times New Roman" w:hAnsi="Times New Roman" w:cs="Times New Roman"/>
        </w:rPr>
        <w:t xml:space="preserve">  </w:t>
      </w:r>
      <w:r>
        <w:rPr>
          <w:rFonts w:ascii="Times New Roman" w:hAnsi="Times New Roman" w:cs="Times New Roman"/>
        </w:rPr>
        <w:tab/>
        <w:t>Rotor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3</w: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7197446E" wp14:editId="53292EF7">
                <wp:simplePos x="0" y="0"/>
                <wp:positionH relativeFrom="column">
                  <wp:posOffset>4533265</wp:posOffset>
                </wp:positionH>
                <wp:positionV relativeFrom="paragraph">
                  <wp:posOffset>12700</wp:posOffset>
                </wp:positionV>
                <wp:extent cx="1352550" cy="15525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52550" cy="155257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EF1DA9" id="Rectangle 4" o:spid="_x0000_s1026" style="position:absolute;margin-left:356.95pt;margin-top:1pt;width:106.5pt;height:122.2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WfZgIAABsFAAAOAAAAZHJzL2Uyb0RvYy54bWysVN9P2zAQfp+0/8Hy+0hTWtgqUlSBmCYh&#10;qICJZ+PYbTTb553dpt1fv7OTpoihPUx7ce583/36cueLy501bKswNOAqXp6MOFNOQt24VcW/P918&#10;+sxZiMLVwoBTFd+rwC/nHz9ctH6mxrAGUytkFMSFWesrvo7Rz4oiyLWyIpyAV46MGtCKSCquihpF&#10;S9GtKcaj0VnRAtYeQaoQ6Pa6M/J5jq+1kvFe66AiMxWn2mI+MZ8v6SzmF2K2QuHXjezLEP9QhRWN&#10;o6RDqGsRBdtg80co20iEADqeSLAFaN1IlXugbsrRm24e18Kr3AuRE/xAU/h/YeXddomsqSs+4cwJ&#10;S7/ogUgTbmUUmyR6Wh9mhHr0S+y1QGLqdafRpi91wXaZ0v1AqdpFJumyPJ2Op1NiXpKtnJJyPk1R&#10;i6O7xxC/KrAsCRVHSp+pFNvbEDvoAZKyGcfaip+dUtBkTOV1BWUp7o3qUA9KU19UwjhHyxOlrgyy&#10;raBZqH+UfRnGETK56MaYwal8z8nEg1OPTW4qT9ngOHrP8ZhtQOeM4OLgaBsH+Hdn3eEPXXe9prZf&#10;oN7Tb0To5jt4edMQmbcixKVAGmj6AbSk8Z4ObYD4g17ibA346737hKc5IytnLS1IxcPPjUDFmfnm&#10;aAK/lJNJ2qisTKbnY1LwteXltcVt7BUQ7yU9B15mMeGjOYgawT7TLi9SVjIJJyl3xWXEg3IVu8Wl&#10;10CqxSLDaIu8iLfu0csUPLGahuVp9yzQ9xMVaRjv4LBMYvZmsDps8nSw2ETQTZ66I68937SBeW77&#10;1yKt+Gs9o45v2vw3AAAA//8DAFBLAwQUAAYACAAAACEA6F7cq94AAAAJAQAADwAAAGRycy9kb3du&#10;cmV2LnhtbEyPMU/DMBSEdyT+g/WQ2KjTUEwb4lQIBYQqFgpLNzc2SYT9HGK7Dfz6PiYYT3f67q5c&#10;T86ygxlD71HCfJYBM9h43WMr4f3t8WoJLESFWlmPRsK3CbCuzs9KVWh/xFdz2MaWEQRDoSR0MQ4F&#10;56HpjFNh5geD5H340alIcmy5HtWR4M7yPMsEd6pHaujUYB4603xuk5OQp01tn13aiJflLtU/tVg8&#10;7b6kvLyY7u+ARTPFvzD8zqfpUNGmvU+oA7MSbufXK4oSjC6Rv8oF6T3phbgBXpX8/4PqBAAA//8D&#10;AFBLAQItABQABgAIAAAAIQC2gziS/gAAAOEBAAATAAAAAAAAAAAAAAAAAAAAAABbQ29udGVudF9U&#10;eXBlc10ueG1sUEsBAi0AFAAGAAgAAAAhADj9If/WAAAAlAEAAAsAAAAAAAAAAAAAAAAALwEAAF9y&#10;ZWxzLy5yZWxzUEsBAi0AFAAGAAgAAAAhAOZrhZ9mAgAAGwUAAA4AAAAAAAAAAAAAAAAALgIAAGRy&#10;cy9lMm9Eb2MueG1sUEsBAi0AFAAGAAgAAAAhAOhe3Kv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57C34C41" wp14:editId="7A514462">
                <wp:simplePos x="0" y="0"/>
                <wp:positionH relativeFrom="column">
                  <wp:posOffset>2704465</wp:posOffset>
                </wp:positionH>
                <wp:positionV relativeFrom="paragraph">
                  <wp:posOffset>12700</wp:posOffset>
                </wp:positionV>
                <wp:extent cx="1352550" cy="15335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5AA51A" id="Rectangle 34" o:spid="_x0000_s1026" style="position:absolute;margin-left:212.95pt;margin-top:1pt;width:106.5pt;height:120.75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2PZgIAAB0FAAAOAAAAZHJzL2Uyb0RvYy54bWysVEtv2zAMvg/YfxB0Xx3n0XVBnSJo0WFA&#10;0RZth55VWUqMSaJGKXGyXz9KdpyiK3YYdpFJ8ePrM6nzi501bKswNOAqXp6MOFNOQt24VcW/P11/&#10;OuMsROFqYcCpiu9V4BeLjx/OWz9XY1iDqRUyCuLCvPUVX8fo50UR5FpZEU7AK0dGDWhFJBVXRY2i&#10;pejWFOPR6LRoAWuPIFUIdHvVGfkix9dayXindVCRmYpTbTGfmM+XdBaLczFfofDrRvZliH+oworG&#10;UdIh1JWIgm2w+SOUbSRCAB1PJNgCtG6kyj1QN+XoTTePa+FV7oXICX6gKfy/sPJ2e4+sqSs+mXLm&#10;hKV/9ECsCbcyitEdEdT6MCfco7/HXgskpm53Gm36Uh9sl0ndD6SqXWSSLsvJbDybEfeSbOVsktQU&#10;tTi6ewzxqwLLklBxpPyZTLG9CbGDHiApm3GsrfjphIImYyqvKyhLcW9Uh3pQmjqjEsY5Wp4pdWmQ&#10;bQVNQ/2j7MswjpDJRTfGDE7le04mHpx6bHJTec4Gx9F7jsdsAzpnBBcHR9s4wL876w5/6LrrNbX9&#10;AvWefiRCN+HBy+uGyLwRId4LpJGmH0BrGu/o0AaIP+glztaAv967T3iaNLJy1tKKVDz83AhUnJlv&#10;jmbwSzmdpp3KynT2eUwKvra8vLa4jb0E4r2kB8HLLCZ8NAdRI9hn2uZlykom4STlrriMeFAuY7e6&#10;9B5ItVxmGO2RF/HGPXqZgidW07A87Z4F+n6iIg3jLRzWSczfDFaHTZ4OlpsIuslTd+S155t2MM9t&#10;/16kJX+tZ9TxVVv8BgAA//8DAFBLAwQUAAYACAAAACEAS+hEmN4AAAAJAQAADwAAAGRycy9kb3du&#10;cmV2LnhtbEyPzU7DMBCE70i8g7VI3KhDmkYhjVMhFBCquFC49ObG2yTCPyG228DTs5zgOJrRNzPV&#10;ZjaanXDyg7MCbhcJMLStU4PtBLy/Pd4UwHyQVkntLAr4Qg+b+vKikqVyZ/uKp13oGEGsL6WAPoSx&#10;5Ny3PRrpF25ES97RTUYGklPH1STPBDeap0mScyMHSw29HPGhx/ZjF42ANG4b/WziNn8p9rH5bvLs&#10;af8pxPXVfL8GFnAOf2H4nU/ToaZNBxet8kwLyNLVHUUJRpfIz5cF6QPpbLkCXlf8/4P6BwAA//8D&#10;AFBLAQItABQABgAIAAAAIQC2gziS/gAAAOEBAAATAAAAAAAAAAAAAAAAAAAAAABbQ29udGVudF9U&#10;eXBlc10ueG1sUEsBAi0AFAAGAAgAAAAhADj9If/WAAAAlAEAAAsAAAAAAAAAAAAAAAAALwEAAF9y&#10;ZWxzLy5yZWxzUEsBAi0AFAAGAAgAAAAhAHtVDY9mAgAAHQUAAA4AAAAAAAAAAAAAAAAALgIAAGRy&#10;cy9lMm9Eb2MueG1sUEsBAi0AFAAGAAgAAAAhAEvoRJj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1760" behindDoc="0" locked="0" layoutInCell="1" allowOverlap="1" wp14:anchorId="1AB95D96" wp14:editId="5448123E">
                <wp:simplePos x="0" y="0"/>
                <wp:positionH relativeFrom="column">
                  <wp:posOffset>932815</wp:posOffset>
                </wp:positionH>
                <wp:positionV relativeFrom="paragraph">
                  <wp:posOffset>12700</wp:posOffset>
                </wp:positionV>
                <wp:extent cx="1352550" cy="15335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CAE40" id="Rectangle 3" o:spid="_x0000_s1026" style="position:absolute;margin-left:73.45pt;margin-top:1pt;width:106.5pt;height:120.7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vZQIAABsFAAAOAAAAZHJzL2Uyb0RvYy54bWysVN9P2zAQfp+0/8Hy+0jTUsYqUlSBmCYh&#10;qICJZ+PYbTTb553dpt1fv7OTpoihPUx7ce583/36cueLy501bKswNOAqXp6MOFNOQt24VcW/P918&#10;OucsROFqYcCpiu9V4Jfzjx8uWj9TY1iDqRUyCuLCrPUVX8foZ0UR5FpZEU7AK0dGDWhFJBVXRY2i&#10;pejWFOPR6KxoAWuPIFUIdHvdGfk8x9dayXivdVCRmYpTbTGfmM+XdBbzCzFbofDrRvZliH+oworG&#10;UdIh1LWIgm2w+SOUbSRCAB1PJNgCtG6kyj1QN+XoTTePa+FV7oXICX6gKfy/sPJuu0TW1BWfcOaE&#10;pV/0QKQJtzKKTRI9rQ8zQj36JfZaIDH1utNo05e6YLtM6X6gVO0ik3RZTqbj6ZSYl2Qrp5OkpqjF&#10;0d1jiF8VWJaEiiOlz1SK7W2IHfQASdmMY23FzyYUNBlTeV1BWYp7ozrUg9LUF5UwztHyRKkrg2wr&#10;aBbqH2VfhnGETC66MWZwKt9zMvHg1GOTm8pTNjiO3nM8ZhvQOSO4ODjaxgH+3Vl3+EPXXa+p7Reo&#10;9/QbEbr5Dl7eNETmrQhxKZAGmn4ALWm8p0MbIP6glzhbA/567z7hac7IyllLC1Lx8HMjUHFmvjma&#10;wC/l6WnaqKycTj+PScHXlpfXFrexV0C8l/QceJnFhI/mIGoE+0y7vEhZySScpNwVlxEPylXsFpde&#10;A6kWiwyjLfIi3rpHL1PwxGoalqfds0DfT1SkYbyDwzKJ2ZvB6rDJ08FiE0E3eeqOvPZ80wbmue1f&#10;i7Tir/WMOr5p898AAAD//wMAUEsDBBQABgAIAAAAIQDEMZq03QAAAAkBAAAPAAAAZHJzL2Rvd25y&#10;ZXYueG1sTI/NTsMwEITvSLyDtUjcqEObRm2IUyEUEKp6oXDpzY2XJCJeh9huA0/PcoLjpxnNT7GZ&#10;bC9OOPrOkYLbWQICqXamo0bB2+vjzQqED5qM7h2hgi/0sCkvLwqdG3emFzztQyM4hHyuFbQhDLmU&#10;vm7Raj9zAxJr7260OjCOjTSjPnO47eU8STJpdUfc0OoBH1qsP/bRKpjHbdU/27jNdqtDrL6rLH06&#10;fCp1fTXd34EIOIU/M/zO5+lQ8qaji2S86JnTbM1WDuNLrC+Wa+Yjc7pYgiwL+f9B+QMAAP//AwBQ&#10;SwECLQAUAAYACAAAACEAtoM4kv4AAADhAQAAEwAAAAAAAAAAAAAAAAAAAAAAW0NvbnRlbnRfVHlw&#10;ZXNdLnhtbFBLAQItABQABgAIAAAAIQA4/SH/1gAAAJQBAAALAAAAAAAAAAAAAAAAAC8BAABfcmVs&#10;cy8ucmVsc1BLAQItABQABgAIAAAAIQCHQaKvZQIAABsFAAAOAAAAAAAAAAAAAAAAAC4CAABkcnMv&#10;ZTJvRG9jLnhtbFBLAQItABQABgAIAAAAIQDEMZq03QAAAAkBAAAPAAAAAAAAAAAAAAAAAL8EAABk&#10;cnMvZG93bnJldi54bWxQSwUGAAAAAAQABADzAAAAyQUAAAAA&#10;" fillcolor="white [3201]" strokecolor="black [3200]" strokeweight=".5pt"/>
            </w:pict>
          </mc:Fallback>
        </mc:AlternateConten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8560" behindDoc="0" locked="0" layoutInCell="1" allowOverlap="1" wp14:anchorId="4B3690C4" wp14:editId="075C7989">
                <wp:simplePos x="0" y="0"/>
                <wp:positionH relativeFrom="column">
                  <wp:posOffset>4590416</wp:posOffset>
                </wp:positionH>
                <wp:positionV relativeFrom="paragraph">
                  <wp:posOffset>94615</wp:posOffset>
                </wp:positionV>
                <wp:extent cx="1295400" cy="714375"/>
                <wp:effectExtent l="38100" t="19050" r="76200" b="85725"/>
                <wp:wrapNone/>
                <wp:docPr id="208" name="Connecteur droit 208"/>
                <wp:cNvGraphicFramePr/>
                <a:graphic xmlns:a="http://schemas.openxmlformats.org/drawingml/2006/main">
                  <a:graphicData uri="http://schemas.microsoft.com/office/word/2010/wordprocessingShape">
                    <wps:wsp>
                      <wps:cNvCnPr/>
                      <wps:spPr>
                        <a:xfrm>
                          <a:off x="0" y="0"/>
                          <a:ext cx="1295400" cy="714375"/>
                        </a:xfrm>
                        <a:prstGeom prst="line">
                          <a:avLst/>
                        </a:prstGeom>
                        <a:ln>
                          <a:solidFill>
                            <a:schemeClr val="accent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2E7AD" id="Connecteur droit 208"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45pt,7.45pt" to="463.4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9l1QEAAA4EAAAOAAAAZHJzL2Uyb0RvYy54bWysU9tuGyEQfa/Uf0C813tp0rQrr/PgKH2p&#10;WquXDyDs4EUCBgHx2n/fgbU3US+KVPWF3YE5hzlnhvXt0Rp2gBA1up43q5ozcBIH7fY9//H9/s17&#10;zmISbhAGHfT8BJHfbl6/Wk++gxZHNAMERiQudpPv+ZiS76oqyhGsiCv04OhQYbAiURj21RDEROzW&#10;VG1dv6smDIMPKCFG2r2bD/mm8CsFMn1RKkJipudUWyprKOtDXqvNWnT7IPyo5bkM8Q9VWKEdXbpQ&#10;3Ykk2GPQv1FZLQNGVGkl0VaolJZQNJCapv5FzbdReChayJzoF5vi/6OVnw+7wPTQ87amVjlhqUlb&#10;dI6cg8fAhoA6sXxGTk0+dgTYul04R9HvQpZ9VMHmLwlix+LuaXEXjolJ2mzaD9dXNTVB0tlNc/X2&#10;5jqTVk9oH2L6CGhZ/um50S6rF504fIppTr2k5G3j8hrR6OFeG1OCPDewNYEdBHVcSAkuNedrnmXS&#10;pRldZUWzhvKXTgZm5q+gyBWqui0VlHn8G69xlJ1hiqpYgPXLwHN+hkKZ1QXcvAxeEOVmdGkBW+0w&#10;/IkgHS9WqDn/4sCsO1vwgMOpdLdYQ0NXGnR+IHmqn8cF/vSMNz8BAAD//wMAUEsDBBQABgAIAAAA&#10;IQBYnHF+3AAAAAoBAAAPAAAAZHJzL2Rvd25yZXYueG1sTI/LTsMwEEX3SPyDNUjsqINVpSTEqRAS&#10;Ess2sGDpxEMexA/ZbpP+fYcVrOZxr+6cqfarmdkZQxydlfC4yYCh7ZwebS/h8+Pt4QlYTMpqNTuL&#10;Ei4YYV/f3lSq1G6xRzw3qWcUYmOpJAwp+ZLz2A1oVNw4j5a0bxeMSjSGnuugFgo3MxdZlnOjRksX&#10;BuXxdcDupzkZCV+hncT7ZfHCTXlTTB7F4YhS3t+tL8/AEq7pzwy/+IQONTG17mR1ZLOEnRAFWUnY&#10;UiVDIXJqWlqI3RZ4XfH/L9RXAAAA//8DAFBLAQItABQABgAIAAAAIQC2gziS/gAAAOEBAAATAAAA&#10;AAAAAAAAAAAAAAAAAABbQ29udGVudF9UeXBlc10ueG1sUEsBAi0AFAAGAAgAAAAhADj9If/WAAAA&#10;lAEAAAsAAAAAAAAAAAAAAAAALwEAAF9yZWxzLy5yZWxzUEsBAi0AFAAGAAgAAAAhAKLPn2XVAQAA&#10;DgQAAA4AAAAAAAAAAAAAAAAALgIAAGRycy9lMm9Eb2MueG1sUEsBAi0AFAAGAAgAAAAhAFiccX7c&#10;AAAACgEAAA8AAAAAAAAAAAAAAAAALwQAAGRycy9kb3ducmV2LnhtbFBLBQYAAAAABAAEAPMAAAA4&#10;BQ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5488" behindDoc="0" locked="0" layoutInCell="1" allowOverlap="1" wp14:anchorId="01AF3771" wp14:editId="39EEA625">
                <wp:simplePos x="0" y="0"/>
                <wp:positionH relativeFrom="column">
                  <wp:posOffset>2704466</wp:posOffset>
                </wp:positionH>
                <wp:positionV relativeFrom="paragraph">
                  <wp:posOffset>56516</wp:posOffset>
                </wp:positionV>
                <wp:extent cx="1333500" cy="361950"/>
                <wp:effectExtent l="38100" t="38100" r="76200" b="95250"/>
                <wp:wrapNone/>
                <wp:docPr id="205" name="Connecteur droit 205"/>
                <wp:cNvGraphicFramePr/>
                <a:graphic xmlns:a="http://schemas.openxmlformats.org/drawingml/2006/main">
                  <a:graphicData uri="http://schemas.microsoft.com/office/word/2010/wordprocessingShape">
                    <wps:wsp>
                      <wps:cNvCnPr/>
                      <wps:spPr>
                        <a:xfrm>
                          <a:off x="0" y="0"/>
                          <a:ext cx="133350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79F0D" id="Connecteur droit 205"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5pt,4.45pt" to="317.9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XwQEAAMoDAAAOAAAAZHJzL2Uyb0RvYy54bWysU8tu2zAQvBfoPxC815JsOGgFyzk4aC5F&#10;a7TNBzDU0iLAF5aMJf99l7StFEmAAEUvFJfcmd0Zrja3kzXsCBi1dx1vFjVn4KTvtTt0/OH310+f&#10;OYtJuF4Y76DjJ4j8dvvxw2YMLSz94E0PyIjExXYMHR9SCm1VRTmAFXHhAzi6VB6tSBTioepRjMRu&#10;TbWs65tq9NgH9BJipNO78yXfFn6lQKYfSkVIzHScektlxbI+5rXabkR7QBEGLS9tiH/owgrtqOhM&#10;dSeSYE+oX1FZLdFHr9JCelt5pbSEooHUNPULNb8GEaBoIXNimG2K/49Wfj/ukem+48t6zZkTlh5p&#10;550j5+AJWY9eJ5bvyKkxxJYAO7fHSxTDHrPsSaHNXxLEpuLuaXYXpsQkHTar1Wpd0yNIulvdNF/W&#10;xf7qGR0wpnvwluVNx412Wb1oxfFbTFSRUq8pFORuzvXLLp0M5GTjfoIiRVRxWdBllmBnkB0FTYGQ&#10;Elxqsh7iK9kZprQxM7B+H3jJz1AoczaDm/fBM6JU9i7NYKudx7cI0nRtWZ3zrw6cdWcLHn1/Ki9T&#10;rKGBKQovw50n8u+4wJ9/we0fAAAA//8DAFBLAwQUAAYACAAAACEA5tRoYtkAAAAIAQAADwAAAGRy&#10;cy9kb3ducmV2LnhtbExPy07DMBC8I/EP1iL1Rh0MRG2IUyEkpB5pyoGjEy95ED9ku03692xPcJod&#10;zWh2ptwtZmJnDHFwVsLDOgOGtnV6sJ2Ez+P7/QZYTMpqNTmLEi4YYVfd3pSq0G62BzzXqWMUYmOh&#10;JPQp+YLz2PZoVFw7j5a0bxeMSkRDx3VQM4WbiYssy7lRg6UPvfL41mP7U5+MhK/QjGJ/mb1wY15v&#10;R4/i44BSru6W1xdgCZf0Z4ZrfaoOFXVq3MnqyCYJT+J5S1YJGwLS88crb+gg5FXJ/w+ofgEAAP//&#10;AwBQSwECLQAUAAYACAAAACEAtoM4kv4AAADhAQAAEwAAAAAAAAAAAAAAAAAAAAAAW0NvbnRlbnRf&#10;VHlwZXNdLnhtbFBLAQItABQABgAIAAAAIQA4/SH/1gAAAJQBAAALAAAAAAAAAAAAAAAAAC8BAABf&#10;cmVscy8ucmVsc1BLAQItABQABgAIAAAAIQBGFx/XwQEAAMoDAAAOAAAAAAAAAAAAAAAAAC4CAABk&#10;cnMvZTJvRG9jLnhtbFBLAQItABQABgAIAAAAIQDm1Ghi2QAAAAgBAAAPAAAAAAAAAAAAAAAAABsE&#10;AABkcnMvZG93bnJldi54bWxQSwUGAAAAAAQABADzAAAAI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6512" behindDoc="0" locked="0" layoutInCell="1" allowOverlap="1" wp14:anchorId="1368A6D9" wp14:editId="30D58F4D">
                <wp:simplePos x="0" y="0"/>
                <wp:positionH relativeFrom="column">
                  <wp:posOffset>2752090</wp:posOffset>
                </wp:positionH>
                <wp:positionV relativeFrom="paragraph">
                  <wp:posOffset>113664</wp:posOffset>
                </wp:positionV>
                <wp:extent cx="1276350" cy="638175"/>
                <wp:effectExtent l="38100" t="38100" r="76200" b="85725"/>
                <wp:wrapNone/>
                <wp:docPr id="206" name="Connecteur droit 206"/>
                <wp:cNvGraphicFramePr/>
                <a:graphic xmlns:a="http://schemas.openxmlformats.org/drawingml/2006/main">
                  <a:graphicData uri="http://schemas.microsoft.com/office/word/2010/wordprocessingShape">
                    <wps:wsp>
                      <wps:cNvCnPr/>
                      <wps:spPr>
                        <a:xfrm flipV="1">
                          <a:off x="0" y="0"/>
                          <a:ext cx="1276350" cy="638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FC4C5" id="Connecteur droit 206" o:spid="_x0000_s1026" style="position:absolute;flip:y;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pt,8.95pt" to="317.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MsyAEAANQDAAAOAAAAZHJzL2Uyb0RvYy54bWysU02P0zAQvSPxHyzfadKutruKmu6hK7gg&#10;qIDl7nXGjSV/aext0n/P2EkDAgQS4mLZnnlv5j2Pdw+jNewMGLV3LV+vas7ASd9pd2r505e3b+45&#10;i0m4ThjvoOUXiPxh//rVbggNbHzvTQfIiMTFZggt71MKTVVF2YMVceUDOAoqj1YkOuKp6lAMxG5N&#10;tanrbTV47AJ6CTHS7eMU5PvCrxTI9FGpCImZllNvqaxY1ue8VvudaE4oQq/l3Ib4hy6s0I6KLlSP&#10;Ign2gvoXKqsl+uhVWklvK6+UllA0kJp1/ZOaz70IULSQOTEsNsX/Rys/nI/IdNfyTb3lzAlLj3Tw&#10;zpFz8IKsQ68TyzFyagixIcDBHXE+xXDELHtUaJkyOnylIShGkDQ2Fp8vi88wJibpcr25297c0nNI&#10;im1v7td3t5m+mngyX8CY3oG3LG9abrTLPohGnN/HNKVeUwiX+5o6Kbt0MZCTjfsEirRRxU1Bl6mC&#10;g0F2FjQPQkpwaT2XLtkZprQxC7D+O3DOz1AoE7eAJyf+WHVBlMrepQVstfP4u+ppvLaspvyrA5Pu&#10;bMGz7y7ljYo1NDrF3HnM82z+eC7w759x/w0AAP//AwBQSwMEFAAGAAgAAAAhAMYI4UveAAAACgEA&#10;AA8AAABkcnMvZG93bnJldi54bWxMj8FOwzAQRO9I/IO1SNyo0yYKJcSpWqTCiQMtElc3XpIIex3Z&#10;bpvy9SwnOO7M0+xMvZqcFScMcfCkYD7LQCC13gzUKXjfb++WIGLSZLT1hAouGGHVXF/VujL+TG94&#10;2qVOcAjFSivoUxorKWPbo9Nx5kck9j59cDrxGTppgj5zuLNykWWldHog/tDrEZ96bL92R6cglPHy&#10;vP14fdnsU1auFxsz2u+k1O3NtH4EkXBKfzD81ufq0HCngz+SicIqKPK8YJSN+wcQDJR5wcKBhfmy&#10;ANnU8v+E5gcAAP//AwBQSwECLQAUAAYACAAAACEAtoM4kv4AAADhAQAAEwAAAAAAAAAAAAAAAAAA&#10;AAAAW0NvbnRlbnRfVHlwZXNdLnhtbFBLAQItABQABgAIAAAAIQA4/SH/1gAAAJQBAAALAAAAAAAA&#10;AAAAAAAAAC8BAABfcmVscy8ucmVsc1BLAQItABQABgAIAAAAIQACxkMsyAEAANQDAAAOAAAAAAAA&#10;AAAAAAAAAC4CAABkcnMvZTJvRG9jLnhtbFBLAQItABQABgAIAAAAIQDGCOFL3gAAAAoBAAAPAAAA&#10;AAAAAAAAAAAAACIEAABkcnMvZG93bnJldi54bWxQSwUGAAAAAAQABADzAAAAL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69344" behindDoc="0" locked="0" layoutInCell="1" allowOverlap="1" wp14:anchorId="0BE746DB" wp14:editId="4295F6C8">
                <wp:simplePos x="0" y="0"/>
                <wp:positionH relativeFrom="column">
                  <wp:posOffset>942340</wp:posOffset>
                </wp:positionH>
                <wp:positionV relativeFrom="paragraph">
                  <wp:posOffset>94615</wp:posOffset>
                </wp:positionV>
                <wp:extent cx="1314450" cy="314325"/>
                <wp:effectExtent l="38100" t="38100" r="76200" b="85725"/>
                <wp:wrapNone/>
                <wp:docPr id="197" name="Connecteur droit 197"/>
                <wp:cNvGraphicFramePr/>
                <a:graphic xmlns:a="http://schemas.openxmlformats.org/drawingml/2006/main">
                  <a:graphicData uri="http://schemas.microsoft.com/office/word/2010/wordprocessingShape">
                    <wps:wsp>
                      <wps:cNvCnPr/>
                      <wps:spPr>
                        <a:xfrm flipV="1">
                          <a:off x="0" y="0"/>
                          <a:ext cx="1314450" cy="3143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750A7" id="Connecteur droit 197" o:spid="_x0000_s1026" style="position:absolute;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pt,7.45pt" to="177.7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yixwEAANQDAAAOAAAAZHJzL2Uyb0RvYy54bWysU02P0zAQvSPxHyzfaZLuLrBR0z10BRcE&#10;FQt79zrjxpK/NPY26b9n7LQBAQIJcbHszLw3895MNneTNewIGLV3HW9WNWfgpO+1O3T865d3r95y&#10;FpNwvTDeQcdPEPnd9uWLzRhaWPvBmx6QEYmL7Rg6PqQU2qqKcgAr4soHcBRUHq1I9MRD1aMYid2a&#10;al3Xr6vRYx/QS4iRvt7PQb4t/EqBTJ+UipCY6Tj1lsqJ5XzKZ7XdiPaAIgxantsQ/9CFFdpR0YXq&#10;XiTBnlH/QmW1RB+9SivpbeWV0hKKBlLT1D+peRhEgKKFzIlhsSn+P1r58bhHpnua3e0bzpywNKSd&#10;d46cg2dkPXqdWI6RU2OILQF2bo/nVwx7zLInhZYpo8MjERUjSBqbis+nxWeYEpP0sblqrq9vaByS&#10;YnS/Wt9k+mrmyXwBY3oP3rJ86bjRLvsgWnH8ENOcekkhXO5r7qTc0slATjbuMyjSRhXXBV22CnYG&#10;2VHQPggpwaXmXLpkZ5jSxizA+u/Ac36GQtm4BTw78ceqC6JU9i4tYKudx99VT9OlZTXnXxyYdWcL&#10;nnx/KjMq1tDqFHPPa55388d3gX//GbffAAAA//8DAFBLAwQUAAYACAAAACEAIlP/M94AAAAJAQAA&#10;DwAAAGRycy9kb3ducmV2LnhtbEyPQU/DMAyF70j8h8hI3FjK6KqtazptSIMTBzYkrllj2orEqZJs&#10;6/j1eCe4+dlPz9+rVqOz4oQh9p4UPE4yEEiNNz21Cj7224c5iJg0GW09oYILRljVtzeVLo0/0zue&#10;dqkVHEKx1Aq6lIZSyth06HSc+AGJb18+OJ1YhlaaoM8c7qycZlkhne6JP3R6wOcOm+/d0SkIRby8&#10;bD/fXjf7lBXr6cYM9icpdX83rpcgEo7pzwxXfEaHmpkO/kgmCss6n+dsvQ4LEGx4ms14cVBQ5DnI&#10;upL/G9S/AAAA//8DAFBLAQItABQABgAIAAAAIQC2gziS/gAAAOEBAAATAAAAAAAAAAAAAAAAAAAA&#10;AABbQ29udGVudF9UeXBlc10ueG1sUEsBAi0AFAAGAAgAAAAhADj9If/WAAAAlAEAAAsAAAAAAAAA&#10;AAAAAAAALwEAAF9yZWxzLy5yZWxzUEsBAi0AFAAGAAgAAAAhAMu8DKLHAQAA1AMAAA4AAAAAAAAA&#10;AAAAAAAALgIAAGRycy9lMm9Eb2MueG1sUEsBAi0AFAAGAAgAAAAhACJT/zPeAAAACQEAAA8AAAAA&#10;AAAAAAAAAAAAIQQAAGRycy9kb3ducmV2LnhtbFBLBQYAAAAABAAEAPMAAAAsBQ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8016" behindDoc="0" locked="0" layoutInCell="1" allowOverlap="1" wp14:anchorId="0E292B7A" wp14:editId="5C75B279">
                <wp:simplePos x="0" y="0"/>
                <wp:positionH relativeFrom="column">
                  <wp:posOffset>4076065</wp:posOffset>
                </wp:positionH>
                <wp:positionV relativeFrom="paragraph">
                  <wp:posOffset>66040</wp:posOffset>
                </wp:positionV>
                <wp:extent cx="438150" cy="0"/>
                <wp:effectExtent l="38100" t="38100" r="76200" b="95250"/>
                <wp:wrapNone/>
                <wp:docPr id="219" name="Connecteur droit 21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BD931F" id="Connecteur droit 219"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320.95pt,5.2pt" to="355.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4e0AEAAOgDAAAOAAAAZHJzL2Uyb0RvYy54bWysU8mOGyEQvUfKPyDucS/ZZlpuz8FWcokS&#10;K8sHMDS4UYBCBeO2/z4FbfdEWeYQ5QINVe9VvUf1+u7kLDsqjAZ8z5tVzZnyEgbjDz3/9vXdixvO&#10;YhJ+EBa86vlZRX63ef5sPYVOtTCCHRQyIvGxm0LPx5RCV1VRjsqJuIKgPAU1oBOJjnioBhQTsTtb&#10;tXX9ppoAh4AgVYx0u5uDfFP4tVYyfdI6qsRsz6m3VFYs631eq81adAcUYTTy0ob4hy6cMJ6KLlQ7&#10;kQR7QPMblTMSIYJOKwmuAq2NVEUDqWnqX9R8GUVQRQuZE8NiU/x/tPLjcY/MDD1vm1vOvHD0SFvw&#10;npxTD8gGBJNYjpFTU4gdAbZ+j5dTDHvMsk8aXd5JEDsVd8+Lu+qUmKTLVy9vmtf0BvIaqh5xAWN6&#10;r8Cx/NFza3zWLTpx/BAT1aLUa0q+tp5NNG3t27ouaTm2E3FkR0HvHMGaIfdLKOtpy33PnZavdLZq&#10;ZvmsNGmn3tpCU6ZObS3OPMP3ZmGhzAzRxtoFNNf+K+iSm2GqTOICbJ6utmSXiuDTAnTGA/4JnE7X&#10;VvWcf1U9a82y72E4l3crdtA4FX8uo5/n9edzgT/+oJsfAAAA//8DAFBLAwQUAAYACAAAACEAUtgS&#10;+9wAAAAJAQAADwAAAGRycy9kb3ducmV2LnhtbEyPwU7DMBBE70j8g7VIXBC1g6IQQpwKISEucKCF&#10;uxsvSWi8Drbbpn/PIg7luDNPszP1cnaj2GOIgycN2UKBQGq9HajT8L5+ui5BxGTImtETajhihGVz&#10;flabyvoDveF+lTrBIRQro6FPaaqkjG2PzsSFn5DY+/TBmcRn6KQN5sDhbpQ3ShXSmYH4Q28mfOyx&#10;3a52TsP6q3gO3ffxdetDacLVWPr840Xry4v54R5EwjmdYPitz9Wh4U4bvyMbxaihyLM7RtlQOQgG&#10;bjPFwuZPkE0t/y9ofgAAAP//AwBQSwECLQAUAAYACAAAACEAtoM4kv4AAADhAQAAEwAAAAAAAAAA&#10;AAAAAAAAAAAAW0NvbnRlbnRfVHlwZXNdLnhtbFBLAQItABQABgAIAAAAIQA4/SH/1gAAAJQBAAAL&#10;AAAAAAAAAAAAAAAAAC8BAABfcmVscy8ucmVsc1BLAQItABQABgAIAAAAIQC8bf4e0AEAAOgDAAAO&#10;AAAAAAAAAAAAAAAAAC4CAABkcnMvZTJvRG9jLnhtbFBLAQItABQABgAIAAAAIQBS2BL7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2A4CACEA" wp14:editId="5A92687E">
                <wp:simplePos x="0" y="0"/>
                <wp:positionH relativeFrom="column">
                  <wp:posOffset>2275840</wp:posOffset>
                </wp:positionH>
                <wp:positionV relativeFrom="paragraph">
                  <wp:posOffset>85090</wp:posOffset>
                </wp:positionV>
                <wp:extent cx="438150" cy="0"/>
                <wp:effectExtent l="38100" t="38100" r="76200" b="95250"/>
                <wp:wrapNone/>
                <wp:docPr id="213" name="Connecteur droit 21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7104AE" id="Connecteur droit 213"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179.2pt,6.7pt" to="213.7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jE0AEAAOgDAAAOAAAAZHJzL2Uyb0RvYy54bWysU8mOGyEQvUfKPyDucS+TZdRyew62kkuU&#10;WFk+gKELNwpQCBi3/fcpaLsnynYYzQUaqt6reo/q9d3JGnaEEDW6njermjNwEgftDj3//u39q1vO&#10;YhJuEAYd9PwMkd9tXr5YT76DFkc0AwRGJC52k+/5mJLvqirKEayIK/TgKKgwWJHoGA7VEMRE7NZU&#10;bV2/rSYMgw8oIUa63c1Bvin8SoFMn5WKkJjpOfWWyhrKep/XarMW3SEIP2p5aUM8oQsrtKOiC9VO&#10;JMEegv6DymoZMKJKK4m2QqW0hKKB1DT1b2q+jsJD0ULmRL/YFJ+PVn467gPTQ8/b5oYzJyw90had&#10;I+fgIbAhoE4sx8ipyceOAFu3D5dT9PuQZZ9UsHknQexU3D0v7sIpMUmXr29umzf0BvIaqh5xPsT0&#10;AdCy/NFzo13WLTpx/BgT1aLUa0q+No5NNG3tu7ouaTm2E3FkR0HvHNHoIfdLKONoy33PnZavdDYw&#10;s3wBRdqpt7bQlKmDrQkzz/CjWVgoM0OUNmYBzbX/CbrkZhiUSVyAzf+rLdmlIrq0AK12GP4GTqdr&#10;q2rOv6qetWbZ9zicy7sVO2icij+X0c/z+uu5wB9/0M1PAAAA//8DAFBLAwQUAAYACAAAACEAIm/Y&#10;+d0AAAAJAQAADwAAAGRycy9kb3ducmV2LnhtbEyPzU7DMBCE70i8g7VIXBB1aEMbhTgVQkJc4NCW&#10;3rexSULtdbDdNn17FnGA0/7MaPbbajk6K44mxN6TgrtJBsJQ43VPrYL3zfNtASImJI3Wk1FwNhGW&#10;9eVFhaX2J1qZ4zq1gkMolqigS2kopYxNZxzGiR8Msfbhg8PEY2ilDnjicGflNMvm0mFPfKHDwTx1&#10;ptmvD07B5nP+Etqv89vehwLDjS18vn1V6vpqfHwAkcyY/szwg8/oUDPTzh9IR2EVzO6LnK0szLiy&#10;IZ8uuNn9LmRdyf8f1N8AAAD//wMAUEsBAi0AFAAGAAgAAAAhALaDOJL+AAAA4QEAABMAAAAAAAAA&#10;AAAAAAAAAAAAAFtDb250ZW50X1R5cGVzXS54bWxQSwECLQAUAAYACAAAACEAOP0h/9YAAACUAQAA&#10;CwAAAAAAAAAAAAAAAAAvAQAAX3JlbHMvLnJlbHNQSwECLQAUAAYACAAAACEAo8WIxNABAADoAwAA&#10;DgAAAAAAAAAAAAAAAAAuAgAAZHJzL2Uyb0RvYy54bWxQSwECLQAUAAYACAAAACEAIm/Y+d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79584" behindDoc="0" locked="0" layoutInCell="1" allowOverlap="1" wp14:anchorId="3DBFA1A9" wp14:editId="7BA99BD8">
                <wp:simplePos x="0" y="0"/>
                <wp:positionH relativeFrom="column">
                  <wp:posOffset>4542790</wp:posOffset>
                </wp:positionH>
                <wp:positionV relativeFrom="paragraph">
                  <wp:posOffset>104140</wp:posOffset>
                </wp:positionV>
                <wp:extent cx="1352550" cy="342900"/>
                <wp:effectExtent l="38100" t="38100" r="76200" b="95250"/>
                <wp:wrapNone/>
                <wp:docPr id="209" name="Connecteur droit 209"/>
                <wp:cNvGraphicFramePr/>
                <a:graphic xmlns:a="http://schemas.openxmlformats.org/drawingml/2006/main">
                  <a:graphicData uri="http://schemas.microsoft.com/office/word/2010/wordprocessingShape">
                    <wps:wsp>
                      <wps:cNvCnPr/>
                      <wps:spPr>
                        <a:xfrm flipV="1">
                          <a:off x="0" y="0"/>
                          <a:ext cx="135255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702EC7" id="Connecteur droit 209" o:spid="_x0000_s1026" style="position:absolute;flip:y;z-index:251779584;visibility:visible;mso-wrap-style:square;mso-wrap-distance-left:9pt;mso-wrap-distance-top:0;mso-wrap-distance-right:9pt;mso-wrap-distance-bottom:0;mso-position-horizontal:absolute;mso-position-horizontal-relative:text;mso-position-vertical:absolute;mso-position-vertical-relative:text" from="357.7pt,8.2pt" to="464.2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uJygEAANQDAAAOAAAAZHJzL2Uyb0RvYy54bWysU02P0zAQvSPxHyzfadIsRWzUdA9dwQVB&#10;xdfd64wbS/7S2Nuk/56x0wYECKTVXqzYM+/NvDeT7d1kDTsBRu1dx9ermjNw0vfaHTv+7eu7V285&#10;i0m4XhjvoONniPxu9/LFdgwtNH7wpgdkROJiO4aODymFtqqiHMCKuPIBHAWVRysSXfFY9ShGYrem&#10;aur6TTV67AN6CTHS6/0c5LvCrxTI9EmpCImZjlNvqZxYzod8VrutaI8owqDlpQ3xhC6s0I6KLlT3&#10;Ign2iPoPKqsl+uhVWklvK6+UllA0kJp1/ZuaL4MIULSQOTEsNsXno5UfTwdkuu94U99y5oSlIe29&#10;c+QcPCLr0evEcoycGkNsCbB3B7zcYjhglj0ptEwZHb7TEhQjSBqbis/nxWeYEpP0uL7ZNJsNjUNS&#10;7OZ1c1uXQVQzT+YLGNN78Jblj44b7bIPohWnDzFRbUq9ptAl9zV3Ur7S2UBONu4zKNJGFZuCLlsF&#10;e4PsJGgfhJTg0jorI76SnWFKG7MA6/8DL/kZCmXjFvDsxD+rLohS2bu0gK12Hv9WPU3XltWcf3Vg&#10;1p0tePD9ucyoWEOrUxRe1jzv5q/3Av/5M+5+AAAA//8DAFBLAwQUAAYACAAAACEAAgKH9t4AAAAJ&#10;AQAADwAAAGRycy9kb3ducmV2LnhtbEyPQU/DMAyF70j8h8hI3FiyapTRNZ02pMGJwzYkrlnjtRWJ&#10;UzXZ1vHrMSc42dZ7ev5euRy9E2ccYhdIw3SiQCDVwXbUaPjYbx7mIGIyZI0LhBquGGFZ3d6UprDh&#10;Qls871IjOIRiYTS0KfWFlLFu0Zs4CT0Sa8cweJP4HBppB3PhcO9kplQuvemIP7Smx5cW66/dyWsY&#10;8nh93Xy+v633SeWrbG179520vr8bVwsQCcf0Z4ZffEaHipkO4UQ2Cqfhafo4YysLOU82PGdzXg6s&#10;qBnIqpT/G1Q/AAAA//8DAFBLAQItABQABgAIAAAAIQC2gziS/gAAAOEBAAATAAAAAAAAAAAAAAAA&#10;AAAAAABbQ29udGVudF9UeXBlc10ueG1sUEsBAi0AFAAGAAgAAAAhADj9If/WAAAAlAEAAAsAAAAA&#10;AAAAAAAAAAAALwEAAF9yZWxzLy5yZWxzUEsBAi0AFAAGAAgAAAAhALl5S4nKAQAA1AMAAA4AAAAA&#10;AAAAAAAAAAAALgIAAGRycy9lMm9Eb2MueG1sUEsBAi0AFAAGAAgAAAAhAAICh/beAAAACQEAAA8A&#10;AAAAAAAAAAAAAAAAJAQAAGRycy9kb3ducmV2LnhtbFBLBQYAAAAABAAEAPMAAAAvBQAAAAA=&#10;" strokecolor="#4f81bd [3204]" strokeweight="2pt">
                <v:shadow on="t" color="black" opacity="24903f" origin=",.5" offset="0,.55556mm"/>
              </v:line>
            </w:pict>
          </mc:Fallback>
        </mc:AlternateContent>
      </w:r>
      <w:r w:rsidR="00CB078C" w:rsidRPr="00247357">
        <w:rPr>
          <w:rFonts w:ascii="Times New Roman" w:hAnsi="Times New Roman" w:cs="Times New Roman"/>
          <w:noProof/>
          <w:color w:val="FF0000"/>
        </w:rPr>
        <mc:AlternateContent>
          <mc:Choice Requires="wps">
            <w:drawing>
              <wp:anchor distT="0" distB="0" distL="114300" distR="114300" simplePos="0" relativeHeight="251767296" behindDoc="0" locked="0" layoutInCell="1" allowOverlap="1" wp14:anchorId="34CCAA4D" wp14:editId="2AAE1721">
                <wp:simplePos x="0" y="0"/>
                <wp:positionH relativeFrom="column">
                  <wp:posOffset>942340</wp:posOffset>
                </wp:positionH>
                <wp:positionV relativeFrom="paragraph">
                  <wp:posOffset>94615</wp:posOffset>
                </wp:positionV>
                <wp:extent cx="1352550" cy="352425"/>
                <wp:effectExtent l="38100" t="38100" r="76200" b="85725"/>
                <wp:wrapNone/>
                <wp:docPr id="195" name="Connecteur droit 195"/>
                <wp:cNvGraphicFramePr/>
                <a:graphic xmlns:a="http://schemas.openxmlformats.org/drawingml/2006/main">
                  <a:graphicData uri="http://schemas.microsoft.com/office/word/2010/wordprocessingShape">
                    <wps:wsp>
                      <wps:cNvCnPr/>
                      <wps:spPr>
                        <a:xfrm>
                          <a:off x="0" y="0"/>
                          <a:ext cx="135255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0783BB" id="Connecteur droit 195"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74.2pt,7.45pt" to="180.7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v2gEAAAsEAAAOAAAAZHJzL2Uyb0RvYy54bWysU9uO2yAQfa/Uf0C8b+x4m6q14uxDVulL&#10;1Ua9fADBQ4zETQMbJ3/fASfeVVtppap+wAzMOcw5A+uHszXsBBi1dx1fLmrOwEnfa3fs+M8fu7sP&#10;nMUkXC+Md9DxC0T+sHn7Zj2GFho/eNMDMiJxsR1Dx4eUQltVUQ5gRVz4AI42lUcrEoV4rHoUI7Fb&#10;UzV1/b4aPfYBvYQYafVx2uSbwq8UyPRVqQiJmY5TbamMWMZDHqvNWrRHFGHQ8lqG+IcqrNCODp2p&#10;HkUS7An1H1RWS/TRq7SQ3lZeKS2haCA1y/o3Nd8HEaBoIXNimG2K/49WfjntkemeevdxxZkTlpq0&#10;9c6Rc/CErEevE8t75NQYYkuArdvjNYphj1n2WaHNfxLEzsXdy+wunBOTtLi8XzWrFTVB0h7N3zWF&#10;tHpGB4zpE3jL8qTjRrusXrTi9DkmOpFSbyl52bg8Rm90v9PGlACPh61BdhLU792upi8XTsAXaRRl&#10;aJXlTALKLF0MTLTfQJElVHJTji+XEWZaISW4tLzyGkfZGaaohBlYvw685mcolIs6g5evg2dEOdm7&#10;NIOtdh7/RpDOt5LVlH9zYNKdLTj4/lJaW6yhG1ecu76OfKVfxgX+/IY3vwAAAP//AwBQSwMEFAAG&#10;AAgAAAAhANHKNBPfAAAACQEAAA8AAABkcnMvZG93bnJldi54bWxMj0FPwzAMhe9I/IfISNxYMlbG&#10;WppOCAk47ERBmrhlrddWS5yqSbfu3+Od2M3Pfnr+Xr6enBVHHELnScN8pkAgVb7uqNHw8/3+sAIR&#10;oqHaWE+o4YwB1sXtTW6y2p/oC49lbASHUMiMhjbGPpMyVC06E2a+R+Lb3g/ORJZDI+vBnDjcWfmo&#10;1FI60xF/aE2Pby1Wh3J0Gn5TVab26dCNqdrSZvPxed4vtlrf302vLyAiTvHfDBd8RoeCmXZ+pDoI&#10;yzpZJWy9DCkINiyWc17sNDyrBGSRy+sGxR8AAAD//wMAUEsBAi0AFAAGAAgAAAAhALaDOJL+AAAA&#10;4QEAABMAAAAAAAAAAAAAAAAAAAAAAFtDb250ZW50X1R5cGVzXS54bWxQSwECLQAUAAYACAAAACEA&#10;OP0h/9YAAACUAQAACwAAAAAAAAAAAAAAAAAvAQAAX3JlbHMvLnJlbHNQSwECLQAUAAYACAAAACEA&#10;BZ8/79oBAAALBAAADgAAAAAAAAAAAAAAAAAuAgAAZHJzL2Uyb0RvYy54bWxQSwECLQAUAAYACAAA&#10;ACEA0co0E98AAAAJAQAADwAAAAAAAAAAAAAAAAA0BAAAZHJzL2Rvd25yZXYueG1sUEsFBgAAAAAE&#10;AAQA8wAAAEAFA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58080" behindDoc="0" locked="0" layoutInCell="1" allowOverlap="1" wp14:anchorId="73BA0794" wp14:editId="42C1BA9E">
                <wp:simplePos x="0" y="0"/>
                <wp:positionH relativeFrom="column">
                  <wp:posOffset>5838825</wp:posOffset>
                </wp:positionH>
                <wp:positionV relativeFrom="paragraph">
                  <wp:posOffset>30480</wp:posOffset>
                </wp:positionV>
                <wp:extent cx="85725" cy="95250"/>
                <wp:effectExtent l="57150" t="19050" r="47625" b="95250"/>
                <wp:wrapNone/>
                <wp:docPr id="61" name="Ellipse 6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D39D6" id="Ellipse 61" o:spid="_x0000_s1026" style="position:absolute;margin-left:459.75pt;margin-top:2.4pt;width:6.75pt;height: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laWQIAABYFAAAOAAAAZHJzL2Uyb0RvYy54bWysVE1PGzEQvVfqf7B8L5ukhELEBkVQqkoI&#10;UKHi7HjtxJLtccdONumv79i7WRBFQqp68Xo832/e7PnFzlm2VRgN+JqPj0acKS+hMX5V85+P159O&#10;OYtJ+EZY8KrmexX5xfzjh/M2zNQE1mAbhYyC+DhrQ83XKYVZVUW5Vk7EIwjKk1IDOpFIxFXVoGgp&#10;urPVZDQ6qVrAJiBIFSO9XnVKPi/xtVYy3WkdVWK25lRbKieWc5nPan4uZisUYW1kX4b4hyqcMJ6S&#10;DqGuRBJsg+avUM5IhAg6HUlwFWhtpCo9UDfj0atuHtYiqNILgRPDAFP8f2Hl7fYemWlqfjLmzAtH&#10;M/pqrQlRMXoheNoQZ2T1EO6xlyJdc687jS5/qQu2K5DuB0jVLjFJj6fTL5MpZ5I0Z9PJtABePbsG&#10;jOmbAsfypeaqy1yQFNubmCgjWR+sSMjVdPnLLe2tyiVY/0NpaoMyjot3IZC6tMi2gkYvpFQ+lX4o&#10;XrHObtpYOzh+ft+xt8+uqpBrcJ687zx4lMzg0+DsjAd8K4AdStad/QGBru8MwRKaPU0QoaN2DPLa&#10;EJY3IqZ7gcRlYj3tZ7qjQ1toaw79jbM14O+33rM9UYy0nLW0GzWPvzYCFWf2uyfynY2Pj/MyFeGY&#10;JkwCvtQsX2r8xl0CzYD4RdWVa7ZP9nDVCO6J1niRs5JKeEm5ay4THoTL1O0s/QikWiyKGS1QEOnG&#10;PwR5mHomyuPuSWDoCZWIh7dw2CMxe0WqzjbPw8Nik0CbwrhnXHu8afkKEfsfRd7ul3Kxev6dzf8A&#10;AAD//wMAUEsDBBQABgAIAAAAIQC+Sjks3AAAAAgBAAAPAAAAZHJzL2Rvd25yZXYueG1sTI/BTsMw&#10;EETvSPyDtUjcqFNaqiaNU6FKCHECWg4cN7GbRNhrK3bS8PcsJziuZjT7XrmfnRWTGWLvScFykYEw&#10;1HjdU6vg4/R0twURE5JG68ko+DYR9tX1VYmF9hd6N9MxtYJHKBaooEspFFLGpjMO48IHQ5yd/eAw&#10;8Tm0Ug944XFn5X2WbaTDnvhDh8EcOtN8HUenYFO7gx3xNPXy5TU8f4Y3u7atUrc38+MORDJz+ivD&#10;Lz6jQ8VMtR9JR2EV5Mv8gasK1mzAeb5asVvNxXwLsirlf4HqBwAA//8DAFBLAQItABQABgAIAAAA&#10;IQC2gziS/gAAAOEBAAATAAAAAAAAAAAAAAAAAAAAAABbQ29udGVudF9UeXBlc10ueG1sUEsBAi0A&#10;FAAGAAgAAAAhADj9If/WAAAAlAEAAAsAAAAAAAAAAAAAAAAALwEAAF9yZWxzLy5yZWxzUEsBAi0A&#10;FAAGAAgAAAAhADxqWVpZAgAAFgUAAA4AAAAAAAAAAAAAAAAALgIAAGRycy9lMm9Eb2MueG1sUEsB&#10;Ai0AFAAGAAgAAAAhAL5KOSz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29408" behindDoc="0" locked="0" layoutInCell="1" allowOverlap="1" wp14:anchorId="1D2110FF" wp14:editId="1895D910">
                <wp:simplePos x="0" y="0"/>
                <wp:positionH relativeFrom="column">
                  <wp:posOffset>4019550</wp:posOffset>
                </wp:positionH>
                <wp:positionV relativeFrom="paragraph">
                  <wp:posOffset>12700</wp:posOffset>
                </wp:positionV>
                <wp:extent cx="85725" cy="95250"/>
                <wp:effectExtent l="57150" t="19050" r="47625" b="95250"/>
                <wp:wrapNone/>
                <wp:docPr id="47" name="Ellipse 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A0AEE" id="Ellipse 47" o:spid="_x0000_s1026" style="position:absolute;margin-left:316.5pt;margin-top:1pt;width:6.75pt;height: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BOWwIAABY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8ec+aF&#10;oxl9tdaEqBjdEDxtiHOyugsr7KVIx9zrTqPLf+qC7Qqk+wFStUtM0uXJ7Hg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OPILKHcAAAACAEAAA8AAABkcnMvZG93bnJldi54bWxMj8FO&#10;wzAQRO9I/IO1SNyoQ1sCCnEqVAkhTkDLgeMmXpIIex3FThr+nuUEp9VoRm9nyt3inZppjH1gA9er&#10;DBRxE2zPrYH34+PVHaiYkC26wGTgmyLsqvOzEgsbTvxG8yG1SiAcCzTQpTQUWsemI49xFQZi8T7D&#10;6DGJHFttRzwJ3Du9zrJce+xZPnQ40L6j5usweQN57fduwuPc6+eX4eljeHVb1xpzebE83INKtKS/&#10;MPzWl+pQSac6TGyjcsLYbGRLMrCWI36+zW9A1RK8zUBXpf4/oPoBAAD//wMAUEsBAi0AFAAGAAgA&#10;AAAhALaDOJL+AAAA4QEAABMAAAAAAAAAAAAAAAAAAAAAAFtDb250ZW50X1R5cGVzXS54bWxQSwEC&#10;LQAUAAYACAAAACEAOP0h/9YAAACUAQAACwAAAAAAAAAAAAAAAAAvAQAAX3JlbHMvLnJlbHNQSwEC&#10;LQAUAAYACAAAACEAzSMgTlsCAAAWBQAADgAAAAAAAAAAAAAAAAAuAgAAZHJzL2Uyb0RvYy54bWxQ&#10;SwECLQAUAAYACAAAACEA48gso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7840" behindDoc="0" locked="0" layoutInCell="1" allowOverlap="1" wp14:anchorId="47B4E6CC" wp14:editId="0206EB7E">
                <wp:simplePos x="0" y="0"/>
                <wp:positionH relativeFrom="column">
                  <wp:posOffset>4505325</wp:posOffset>
                </wp:positionH>
                <wp:positionV relativeFrom="paragraph">
                  <wp:posOffset>24765</wp:posOffset>
                </wp:positionV>
                <wp:extent cx="85725" cy="95250"/>
                <wp:effectExtent l="57150" t="19050" r="47625" b="95250"/>
                <wp:wrapNone/>
                <wp:docPr id="56" name="Ellipse 5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08262" id="Ellipse 56" o:spid="_x0000_s1026" style="position:absolute;margin-left:354.75pt;margin-top:1.95pt;width:6.75pt;height:7.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i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k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KZX/SJ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7360" behindDoc="0" locked="0" layoutInCell="1" allowOverlap="1" wp14:anchorId="5E84E9E8" wp14:editId="2C0E5EC6">
                <wp:simplePos x="0" y="0"/>
                <wp:positionH relativeFrom="column">
                  <wp:posOffset>2675890</wp:posOffset>
                </wp:positionH>
                <wp:positionV relativeFrom="paragraph">
                  <wp:posOffset>27940</wp:posOffset>
                </wp:positionV>
                <wp:extent cx="85725" cy="95250"/>
                <wp:effectExtent l="57150" t="19050" r="47625" b="95250"/>
                <wp:wrapNone/>
                <wp:docPr id="46" name="Ellipse 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83E04" id="Ellipse 46" o:spid="_x0000_s1026" style="position:absolute;margin-left:210.7pt;margin-top:2.2pt;width:6.75pt;height: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TmWwIAABY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POfPC&#10;0Yy+WmtCVIxuCJ42xDlZ3YUV9lKkY+51p9HlP3XBdgXS/QCp2iUm6fJk9mU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qSSjjbAAAACAEAAA8AAABkcnMvZG93bnJldi54bWxMj09L&#10;w0AQxe+C32EZwZvdtC7FxmyKFEQ8qa0Hj5PsmAT3H9lNGr+940lPM8N7vPm9ar84K2Ya0xC8hvWq&#10;AEG+DWbwnYb30+PNHYiU0Ru0wZOGb0qwry8vKixNOPs3mo+5ExziU4ka+pxjKWVqe3KYViGSZ+0z&#10;jA4zn2MnzYhnDndWbopiKx0Onj/0GOnQU/t1nJyGbeMOdsLTPMjnl/j0EV+tsp3W11fLwz2ITEv+&#10;M8MvPqNDzUxNmLxJwmpQm7ViKy88WFe3ageiYeNOgawr+b9A/QMAAP//AwBQSwECLQAUAAYACAAA&#10;ACEAtoM4kv4AAADhAQAAEwAAAAAAAAAAAAAAAAAAAAAAW0NvbnRlbnRfVHlwZXNdLnhtbFBLAQIt&#10;ABQABgAIAAAAIQA4/SH/1gAAAJQBAAALAAAAAAAAAAAAAAAAAC8BAABfcmVscy8ucmVsc1BLAQIt&#10;ABQABgAIAAAAIQA0CTTmWwIAABYFAAAOAAAAAAAAAAAAAAAAAC4CAABkcnMvZTJvRG9jLnhtbFBL&#10;AQItABQABgAIAAAAIQBqkko4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3E569537" wp14:editId="1AA73D2B">
                <wp:simplePos x="0" y="0"/>
                <wp:positionH relativeFrom="column">
                  <wp:posOffset>2242185</wp:posOffset>
                </wp:positionH>
                <wp:positionV relativeFrom="paragraph">
                  <wp:posOffset>27940</wp:posOffset>
                </wp:positionV>
                <wp:extent cx="85725" cy="95250"/>
                <wp:effectExtent l="57150" t="19050" r="47625" b="95250"/>
                <wp:wrapNone/>
                <wp:docPr id="41" name="Ellipse 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FD73E" id="Ellipse 41" o:spid="_x0000_s1026" style="position:absolute;margin-left:176.55pt;margin-top:2.2pt;width:6.75pt;height: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oIWQIAABY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tMxZ144&#10;mtE3a02IitELwdOGOCeru7DCXop0zb3uNLr8pS7YrkC6HyBVu8QkPR7Pvk5mnEnSnMwmswJ49ewa&#10;MKbvChzLl5qrLnNBUmyvYqKMZH2wIiFX0+Uvt7S3Kpdg/a3S1AZlHBfvQiB1bpFtBY1eSKl8Kv1Q&#10;vGKd3bSxdnD8/L5jb59dVSHX4Dx533nwKJnBp8HZGQ/4VgA7lKw7+wMCXd8Zgkdo9jRBhI7aMchL&#10;Q1heiZhWAonLxHraz3RDh7bQ1hz6G2drwN9vvWd7ohhpOWtpN2oef20EKs7sD0/kOxlPp3mZijCl&#10;CZOALzWPLzV+486BZkD8ourKNdsne7hqBPdAa7zMWUklvKTcNZcJD8J56naWfgRSLZfFjBYoiHTl&#10;74I8TD0T5X73IDD0hErEw2s47JGYvyJVZ5vn4WG5SaBNYdwzrj3etHyFiP2PIm/3S7lYPf/OFn8A&#10;AAD//wMAUEsDBBQABgAIAAAAIQDdoE0G3AAAAAgBAAAPAAAAZHJzL2Rvd25yZXYueG1sTI9BT4Qw&#10;EIXvJv6HZky8uWUFiSJlYzYxxpO668HjQCsQ22lDC4v/3vGkx8n78t439W51VixmiqMnBdtNBsJQ&#10;5/VIvYL34+PVLYiYkDRaT0bBt4mwa87Paqy0P9GbWQ6pF1xCsUIFQ0qhkjJ2g3EYNz4Y4uzTTw4T&#10;n1Mv9YQnLndWXmdZKR2OxAsDBrMfTPd1mJ2CsnV7O+NxGeXzS3j6CK+2sL1Slxfrwz2IZNb0B8Ov&#10;PqtDw06tn0lHYRXkN/mWUQVFAYLzvCxLEC2DdwXIppb/H2h+AAAA//8DAFBLAQItABQABgAIAAAA&#10;IQC2gziS/gAAAOEBAAATAAAAAAAAAAAAAAAAAAAAAABbQ29udGVudF9UeXBlc10ueG1sUEsBAi0A&#10;FAAGAAgAAAAhADj9If/WAAAAlAEAAAsAAAAAAAAAAAAAAAAALwEAAF9yZWxzLy5yZWxzUEsBAi0A&#10;FAAGAAgAAAAhAFnRughZAgAAFgUAAA4AAAAAAAAAAAAAAAAALgIAAGRycy9lMm9Eb2MueG1sUEsB&#10;Ai0AFAAGAAgAAAAhAN2gTQb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6880" behindDoc="0" locked="0" layoutInCell="1" allowOverlap="1" wp14:anchorId="1CE25A76" wp14:editId="32B5316B">
                <wp:simplePos x="0" y="0"/>
                <wp:positionH relativeFrom="column">
                  <wp:posOffset>894715</wp:posOffset>
                </wp:positionH>
                <wp:positionV relativeFrom="paragraph">
                  <wp:posOffset>37465</wp:posOffset>
                </wp:positionV>
                <wp:extent cx="85725" cy="95250"/>
                <wp:effectExtent l="57150" t="19050" r="47625" b="95250"/>
                <wp:wrapNone/>
                <wp:docPr id="36" name="Ellipse 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31F01" id="Ellipse 36" o:spid="_x0000_s1026" style="position:absolute;margin-left:70.45pt;margin-top:2.95pt;width:6.75pt;height: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nV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j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NX+f5vbAAAACAEAAA8AAABkcnMvZG93bnJldi54bWxMj0FP&#10;wzAMhe9I/IfISNxYytRNUJpOaBJCnICNA0e3MW1F4lRN2pV/j3eCk/X8np4/l7vFOzXTGPvABm5X&#10;GSjiJtieWwMfx6ebO1AxIVt0gcnAD0XYVZcXJRY2nPid5kNqlZRwLNBAl9JQaB2bjjzGVRiIxfsK&#10;o8ckcmy1HfEk5d7pdZZttcee5UKHA+07ar4Pkzewrf3eTXice/3yOjx/Dm8ud60x11fL4wOoREv6&#10;C8MZX9ChEqY6TGyjcqLz7F6iBjYyzv4mz0HVBtay11Wp/z9Q/QIAAP//AwBQSwECLQAUAAYACAAA&#10;ACEAtoM4kv4AAADhAQAAEwAAAAAAAAAAAAAAAAAAAAAAW0NvbnRlbnRfVHlwZXNdLnhtbFBLAQIt&#10;ABQABgAIAAAAIQA4/SH/1gAAAJQBAAALAAAAAAAAAAAAAAAAAC8BAABfcmVscy8ucmVsc1BLAQIt&#10;ABQABgAIAAAAIQAJmtnVWwIAABYFAAAOAAAAAAAAAAAAAAAAAC4CAABkcnMvZTJvRG9jLnhtbFBL&#10;AQItABQABgAIAAAAIQDV/n+b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A</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A</w:t>
      </w:r>
      <w:proofErr w:type="spellEnd"/>
    </w:p>
    <w:p w:rsidR="00B906D2" w:rsidRDefault="00B906D2" w:rsidP="00B906D2">
      <w:pPr>
        <w:ind w:left="567" w:right="465" w:firstLine="142"/>
        <w:jc w:val="both"/>
        <w:rPr>
          <w:rFonts w:ascii="Times New Roman" w:hAnsi="Times New Roman" w:cs="Times New Roman"/>
        </w:rPr>
      </w:pPr>
    </w:p>
    <w:p w:rsidR="00CB078C"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2416" behindDoc="0" locked="0" layoutInCell="1" allowOverlap="1" wp14:anchorId="74CFF81F" wp14:editId="696EA902">
                <wp:simplePos x="0" y="0"/>
                <wp:positionH relativeFrom="column">
                  <wp:posOffset>2713990</wp:posOffset>
                </wp:positionH>
                <wp:positionV relativeFrom="paragraph">
                  <wp:posOffset>86995</wp:posOffset>
                </wp:positionV>
                <wp:extent cx="1352550" cy="666750"/>
                <wp:effectExtent l="38100" t="19050" r="76200" b="95250"/>
                <wp:wrapNone/>
                <wp:docPr id="200" name="Connecteur droit 200"/>
                <wp:cNvGraphicFramePr/>
                <a:graphic xmlns:a="http://schemas.openxmlformats.org/drawingml/2006/main">
                  <a:graphicData uri="http://schemas.microsoft.com/office/word/2010/wordprocessingShape">
                    <wps:wsp>
                      <wps:cNvCnPr/>
                      <wps:spPr>
                        <a:xfrm>
                          <a:off x="0" y="0"/>
                          <a:ext cx="1352550" cy="6667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AD4D8" id="Connecteur droit 200"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pt,6.85pt" to="320.2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hj2AEAAAsEAAAOAAAAZHJzL2Uyb0RvYy54bWysU9uK2zAQfS/0H4TeGzspSYuJsw9Z0pfS&#10;hl4+QJFHiUA3RtrY+fuOZMe7tIWFUj+MdZlzZs6RtH0YrGFXwKi9a/lyUXMGTvpOu3PLf/44vPvI&#10;WUzCdcJ4By2/QeQPu7dvtn1oYOUv3nSAjEhcbPrQ8ktKoamqKC9gRVz4AI42lUcrEk3xXHUoemK3&#10;plrV9abqPXYBvYQYafVx3OS7wq8UyPRVqQiJmZZTb6lELPGUY7XbiuaMIly0nNoQ/9CFFdpR0Znq&#10;USTBnlD/QWW1RB+9SgvpbeWV0hKKBlKzrH9T8/0iAhQtZE4Ms03x/9HKL9cjMt21nNzkzAlLh7T3&#10;zpFz8ISsQ68Ty3vkVB9iQ4C9O+I0i+GIWfag0OY/CWJDcfc2uwtDYpIWl+/Xq/Waikja22w2H2hM&#10;NNUzOmBMn8BblgctN9pl9aIR188xjan3lLxsXI7RG90dtDFlgufT3iC7Cjrvw6Gmb6rxIo0qZmiV&#10;5YwCyijdDIy030CRJdTyqpQvlxFmWiEluLSceI2j7AxT1MIMrF8HTvkZCuWizuDl6+AZUSp7l2aw&#10;1c7j3wjScG9Zjfl3B0bd2YKT727laIs1dOPK6UyvI1/pl/MCf37Du18AAAD//wMAUEsDBBQABgAI&#10;AAAAIQCWR4tG4AAAAAoBAAAPAAAAZHJzL2Rvd25yZXYueG1sTI/BTsMwEETvSPyDtUjcqN02NE0a&#10;p0JIwKEnAlLVmxu7SVR7HcVOm/49ywmOO/M0O1NsJ2fZxQyh8yhhPhPADNZed9hI+P56e1oDC1Gh&#10;VtajkXAzAbbl/V2hcu2v+GkuVWwYhWDIlYQ2xj7nPNStcSrMfG+QvJMfnIp0Dg3Xg7pSuLN8IcSK&#10;O9UhfWhVb15bU5+r0Uk4ZKLK7PO5GzOxx93u/eN2Wu6lfHyYXjbAopniHwy/9ak6lNTp6EfUgVkJ&#10;ySJNCCVjmQIjYJUIEo4kzNcp8LLg/yeUPwAAAP//AwBQSwECLQAUAAYACAAAACEAtoM4kv4AAADh&#10;AQAAEwAAAAAAAAAAAAAAAAAAAAAAW0NvbnRlbnRfVHlwZXNdLnhtbFBLAQItABQABgAIAAAAIQA4&#10;/SH/1gAAAJQBAAALAAAAAAAAAAAAAAAAAC8BAABfcmVscy8ucmVsc1BLAQItABQABgAIAAAAIQCk&#10;8mhj2AEAAAsEAAAOAAAAAAAAAAAAAAAAAC4CAABkcnMvZTJvRG9jLnhtbFBLAQItABQABgAIAAAA&#10;IQCWR4tG4AAAAAoBAAAPAAAAAAAAAAAAAAAAADIEAABkcnMvZG93bnJldi54bWxQSwUGAAAAAAQA&#10;BADzAAAAPwUAAAAA&#10;" strokecolor="red"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0064" behindDoc="0" locked="0" layoutInCell="1" allowOverlap="1" wp14:anchorId="5556935B" wp14:editId="755FFDE5">
                <wp:simplePos x="0" y="0"/>
                <wp:positionH relativeFrom="column">
                  <wp:posOffset>4085590</wp:posOffset>
                </wp:positionH>
                <wp:positionV relativeFrom="paragraph">
                  <wp:posOffset>77470</wp:posOffset>
                </wp:positionV>
                <wp:extent cx="438150" cy="0"/>
                <wp:effectExtent l="38100" t="38100" r="76200" b="95250"/>
                <wp:wrapNone/>
                <wp:docPr id="220" name="Connecteur droit 22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D1E574" id="Connecteur droit 220"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321.7pt,6.1pt" to="356.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Zrzw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lvxxwtIjbb1z&#10;5Bw8IBvQ68RyjJyaQuwIsHV7vJxi2GOWfVJo806C2Km4e17chVNiki7fvL5p3lINeQ1Vj7iAMX0E&#10;b1n+6LnRLusWnTh+iolqUeo1JV8bxyaatvZ9XZe0HNuJOLKjoHeO3ugh90so42jLfc+dlq90NjCz&#10;fAVF2qm3ttCUqYOtwZln+NEsLJSZIUobs4Dm2v8EXXIzDMokLsDm6WpLdqnoXVqAVjuPfwOn07VV&#10;NedfVc9as+x7P5zLuxU7aJyKP5fRz/P667nAH3/QzU8AAAD//wMAUEsDBBQABgAIAAAAIQCYbJDl&#10;3AAAAAkBAAAPAAAAZHJzL2Rvd25yZXYueG1sTI/NTsMwEITvSLyDtUhcEHUaohCFOBVCQlzgQAv3&#10;bbwkof4Jttumb88iDnDcmU+zM81qtkYcKMTROwXLRQaCXOf16HoFb5vH6wpETOg0Gu9IwYkirNrz&#10;swZr7Y/ulQ7r1AsOcbFGBUNKUy1l7AayGBd+Isfehw8WE5+hlzrgkcOtkXmWldLi6PjDgBM9DNTt&#10;1nurYPNZPoX+6/Sy86HCcGUqX7w/K3V5Md/fgUg0pz8YfupzdWi509bvnY7CKCiLm4JRNvIcBAO3&#10;y5yF7a8g20b+X9B+AwAA//8DAFBLAQItABQABgAIAAAAIQC2gziS/gAAAOEBAAATAAAAAAAAAAAA&#10;AAAAAAAAAABbQ29udGVudF9UeXBlc10ueG1sUEsBAi0AFAAGAAgAAAAhADj9If/WAAAAlAEAAAsA&#10;AAAAAAAAAAAAAAAALwEAAF9yZWxzLy5yZWxzUEsBAi0AFAAGAAgAAAAhAAMfFmvPAQAA6AMAAA4A&#10;AAAAAAAAAAAAAAAALgIAAGRycy9lMm9Eb2MueG1sUEsBAi0AFAAGAAgAAAAhAJhskOXcAAAACQEA&#10;AA8AAAAAAAAAAAAAAAAAKQQAAGRycy9kb3ducmV2LnhtbFBLBQYAAAAABAAEAPMAAAAyBQ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9824" behindDoc="0" locked="0" layoutInCell="1" allowOverlap="1" wp14:anchorId="7E9C3359" wp14:editId="496AD298">
                <wp:simplePos x="0" y="0"/>
                <wp:positionH relativeFrom="column">
                  <wp:posOffset>2286000</wp:posOffset>
                </wp:positionH>
                <wp:positionV relativeFrom="paragraph">
                  <wp:posOffset>85725</wp:posOffset>
                </wp:positionV>
                <wp:extent cx="438150" cy="0"/>
                <wp:effectExtent l="38100" t="38100" r="76200" b="95250"/>
                <wp:wrapNone/>
                <wp:docPr id="214" name="Connecteur droit 21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B0169D" id="Connecteur droit 214"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180pt,6.75pt" to="21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p80AEAAOgDAAAOAAAAZHJzL2Uyb0RvYy54bWysU8uOGyEQvEfKPyDu8TyySVYjj/dgK7lE&#10;iZXHB7AMeFCARg3rsf8+DWPPRnkdVnuBge6q7ip61ncnZ9lRYTTge96sas6UlzAYf+j592/vX91y&#10;FpPwg7DgVc/PKvK7zcsX6yl0qoUR7KCQEYmP3RR6PqYUuqqKclROxBUE5SmoAZ1IdMRDNaCYiN3Z&#10;qq3rt9UEOAQEqWKk290c5JvCr7WS6bPWUSVme069pbJiWe/zWm3WojugCKORlzbEE7pwwngqulDt&#10;RBLsAc0fVM5IhAg6rSS4CrQ2UhUNpKapf1PzdRRBFS1kTgyLTfH5aOWn4x6ZGXreNjeceeHokbbg&#10;PTmnHpANCCaxHCOnphA7Amz9Hi+nGPaYZZ80uryTIHYq7p4Xd9UpMUmXN69vmzf0BvIaqh5xAWP6&#10;oMCx/NFza3zWLTpx/BgT1aLUa0q+tp5NNG3tu7ouaTm2E3FkR0HvHMGaIfdLKOtpy33PnZavdLZq&#10;ZvmiNGmn3tpCU6ZObS3OPMOPZmGhzAzRxtoFNNf+J+iSm2GqTOICbP5fbckuFcGnBeiMB/wbOJ2u&#10;reo5/6p61ppl38NwLu9W7KBxKv5cRj/P66/nAn/8QTc/AQAA//8DAFBLAwQUAAYACAAAACEAlqoE&#10;5t0AAAAJAQAADwAAAGRycy9kb3ducmV2LnhtbEyPwU7DMBBE70j8g7VIXBB1aEuUhjgVQkJc4NCW&#10;3t14SULtdbDdNv17FnGA486MZt9Uy9FZccQQe08K7iYZCKTGm55aBe+b59sCREyajLaeUMEZIyzr&#10;y4tKl8afaIXHdWoFl1AstYIupaGUMjYdOh0nfkBi78MHpxOfoZUm6BOXOyunWZZLp3viD50e8KnD&#10;Zr8+OAWbz/wltF/nt70PhQ43tvDz7atS11fj4wOIhGP6C8MPPqNDzUw7fyAThVUwyzPektiY3YPg&#10;wHy6YGH3K8i6kv8X1N8AAAD//wMAUEsBAi0AFAAGAAgAAAAhALaDOJL+AAAA4QEAABMAAAAAAAAA&#10;AAAAAAAAAAAAAFtDb250ZW50X1R5cGVzXS54bWxQSwECLQAUAAYACAAAACEAOP0h/9YAAACUAQAA&#10;CwAAAAAAAAAAAAAAAAAvAQAAX3JlbHMvLnJlbHNQSwECLQAUAAYACAAAACEA38+6fNABAADoAwAA&#10;DgAAAAAAAAAAAAAAAAAuAgAAZHJzL2Uyb0RvYy54bWxQSwECLQAUAAYACAAAACEAlqoE5t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1632" behindDoc="0" locked="0" layoutInCell="1" allowOverlap="1" wp14:anchorId="221DF566" wp14:editId="725C1E45">
                <wp:simplePos x="0" y="0"/>
                <wp:positionH relativeFrom="column">
                  <wp:posOffset>4552314</wp:posOffset>
                </wp:positionH>
                <wp:positionV relativeFrom="paragraph">
                  <wp:posOffset>96520</wp:posOffset>
                </wp:positionV>
                <wp:extent cx="1323975" cy="695325"/>
                <wp:effectExtent l="38100" t="38100" r="66675" b="85725"/>
                <wp:wrapNone/>
                <wp:docPr id="212" name="Connecteur droit 212"/>
                <wp:cNvGraphicFramePr/>
                <a:graphic xmlns:a="http://schemas.openxmlformats.org/drawingml/2006/main">
                  <a:graphicData uri="http://schemas.microsoft.com/office/word/2010/wordprocessingShape">
                    <wps:wsp>
                      <wps:cNvCnPr/>
                      <wps:spPr>
                        <a:xfrm flipV="1">
                          <a:off x="0" y="0"/>
                          <a:ext cx="132397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FC7F6F" id="Connecteur droit 212" o:spid="_x0000_s1026" style="position:absolute;flip:y;z-index:251781632;visibility:visible;mso-wrap-style:square;mso-wrap-distance-left:9pt;mso-wrap-distance-top:0;mso-wrap-distance-right:9pt;mso-wrap-distance-bottom:0;mso-position-horizontal:absolute;mso-position-horizontal-relative:text;mso-position-vertical:absolute;mso-position-vertical-relative:text" from="358.45pt,7.6pt" to="462.7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dG5AEAABUEAAAOAAAAZHJzL2Uyb0RvYy54bWysU02P0zAQvSPxHyzfadJUXdio6R66KhcE&#10;FSzcXWfcWvKXxt5+/HvGThpWgEBC5GBl7Hlv5j2PVw8Xa9gJMGrvOj6f1ZyBk77X7tDxr0/bN+84&#10;i0m4XhjvoONXiPxh/frV6hxaaPzRmx6QEYmL7Tl0/JhSaKsqyiNYEWc+gKND5dGKRCEeqh7Fmdit&#10;qZq6vqvOHvuAXkKMtPs4HPJ14VcKZPqkVITETMept1RWLOs+r9V6JdoDinDUcmxD/EMXVmhHRSeq&#10;R5EEe0b9C5XVEn30Ks2kt5VXSksoGkjNvP5JzZejCFC0kDkxTDbF/0crP552yHTf8WbecOaEpUva&#10;eOfIOXhG1qPXieUzcuocYkuAjdvhGMWwwyz7otAyZXT4RkNQjCBp7FJ8vk4+wyUxSZvzRbO4f7vk&#10;TNLZ3f1y0SwzfTXwZL6AMb0Hb1n+6bjRLvsgWnH6ENOQekvJ28blNXqj+602pgR42G8MspOgm99u&#10;a/rGGi/SqGKGVlnYIKX8pauBgfYzKDKHWm5K+TKWMNEKKcGl+chrHGVnmKIWJmD9d+CYn6FQRnYC&#10;D1b+seqEKJW9SxPYaufxd9XT5dayGvJvDgy6swV731/LJRdraPbK7YzvJA/3y7jAf7zm9XcAAAD/&#10;/wMAUEsDBBQABgAIAAAAIQAfLfSZ3wAAAAoBAAAPAAAAZHJzL2Rvd25yZXYueG1sTI9NT8MwDIbv&#10;SPyHyEjcWLqq3VhpOiEqJLixrdy9xrTVmqQk2Qf8eswJjvb76PXjcn0xoziRD4OzCuazBATZ1unB&#10;dgqa3fPdPYgQ0WocnSUFXxRgXV1flVhod7YbOm1jJ7jEhgIV9DFOhZSh7clgmLmJLGcfzhuMPPpO&#10;ao9nLjejTJNkIQ0Oli/0ONFTT+1hezQK8u+srv3r+6d+8bsN1ocme2sapW5vLo8PICJd4h8Mv/qs&#10;DhU77d3R6iBGBcv5YsUoB3kKgoFVmmcg9rxIsyXIqpT/X6h+AAAA//8DAFBLAQItABQABgAIAAAA&#10;IQC2gziS/gAAAOEBAAATAAAAAAAAAAAAAAAAAAAAAABbQ29udGVudF9UeXBlc10ueG1sUEsBAi0A&#10;FAAGAAgAAAAhADj9If/WAAAAlAEAAAsAAAAAAAAAAAAAAAAALwEAAF9yZWxzLy5yZWxzUEsBAi0A&#10;FAAGAAgAAAAhANuaZ0bkAQAAFQQAAA4AAAAAAAAAAAAAAAAALgIAAGRycy9lMm9Eb2MueG1sUEsB&#10;Ai0AFAAGAAgAAAAhAB8t9JnfAAAACgEAAA8AAAAAAAAAAAAAAAAAPgQAAGRycy9kb3ducmV2Lnht&#10;bFBLBQYAAAAABAAEAPMAAABKBQ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0128" behindDoc="0" locked="0" layoutInCell="1" allowOverlap="1" wp14:anchorId="53024390" wp14:editId="18E6C6F4">
                <wp:simplePos x="0" y="0"/>
                <wp:positionH relativeFrom="column">
                  <wp:posOffset>5848350</wp:posOffset>
                </wp:positionH>
                <wp:positionV relativeFrom="paragraph">
                  <wp:posOffset>30480</wp:posOffset>
                </wp:positionV>
                <wp:extent cx="85725" cy="95250"/>
                <wp:effectExtent l="57150" t="19050" r="47625" b="95250"/>
                <wp:wrapNone/>
                <wp:docPr id="62" name="Ellipse 6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67CD0" id="Ellipse 62" o:spid="_x0000_s1026" style="position:absolute;margin-left:460.5pt;margin-top:2.4pt;width:6.75pt;height: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R5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5M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HtZKxLdAAAACAEAAA8AAABkcnMvZG93bnJldi54bWxMj8FO&#10;wzAQRO9I/IO1SNyo0xKqJsSpUCWEOAEtB46b2CQR9tqKnTT8PcsJjqsZzb5X7RdnxWzGOHhSsF5l&#10;IAy1Xg/UKXg/Pd7sQMSEpNF6Mgq+TYR9fXlRYan9md7MfEyd4BGKJSroUwqllLHtjcO48sEQZ59+&#10;dJj4HDupRzzzuLNyk2Vb6XAg/tBjMIfetF/HySnYNu5gJzzNg3x+CU8f4dXmtlPq+mp5uAeRzJL+&#10;yvCLz+hQM1PjJ9JRWAXFZs0uSUHOBpwXt/kdiIaLxQ5kXcn/AvUPAAAA//8DAFBLAQItABQABgAI&#10;AAAAIQC2gziS/gAAAOEBAAATAAAAAAAAAAAAAAAAAAAAAABbQ29udGVudF9UeXBlc10ueG1sUEsB&#10;Ai0AFAAGAAgAAAAhADj9If/WAAAAlAEAAAsAAAAAAAAAAAAAAAAALwEAAF9yZWxzLy5yZWxzUEsB&#10;Ai0AFAAGAAgAAAAhAHYTFHlbAgAAFgUAAA4AAAAAAAAAAAAAAAAALgIAAGRycy9lMm9Eb2MueG1s&#10;UEsBAi0AFAAGAAgAAAAhAHtZKx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49888" behindDoc="0" locked="0" layoutInCell="1" allowOverlap="1" wp14:anchorId="686B37BC" wp14:editId="744610DE">
                <wp:simplePos x="0" y="0"/>
                <wp:positionH relativeFrom="column">
                  <wp:posOffset>4495165</wp:posOffset>
                </wp:positionH>
                <wp:positionV relativeFrom="paragraph">
                  <wp:posOffset>29845</wp:posOffset>
                </wp:positionV>
                <wp:extent cx="85725" cy="95250"/>
                <wp:effectExtent l="57150" t="19050" r="47625" b="95250"/>
                <wp:wrapNone/>
                <wp:docPr id="57" name="Ellipse 5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BB750" id="Ellipse 57" o:spid="_x0000_s1026" style="position:absolute;margin-left:353.95pt;margin-top:2.35pt;width:6.75pt;height: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mKWwIAABY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tMTzrxw&#10;NKOv1poQFaMbgqcNcUZWD+EeeynSMfe60+jyn7pguwLpfoBU7RKTdHk6PZ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vBoSfdAAAACAEAAA8AAABkcnMvZG93bnJldi54bWxMj8FO&#10;wzAQRO9I/IO1SNyo0ypq2hCnQpUQ4gS0HDhu4iWJsNdW7KTh7zEnOK7maeZtdVisETONYXCsYL3K&#10;QBC3Tg/cKXg/P97tQISIrNE4JgXfFOBQX19VWGp34TeaT7ETqYRDiQr6GH0pZWh7shhWzhOn7NON&#10;FmM6x07qES+p3Bq5ybKttDhwWujR07Gn9us0WQXbxh7NhOd5kM8v/unDv5rcdErd3iwP9yAiLfEP&#10;hl/9pA51cmrcxDoIo6DIin1CFeQFiJQXm3UOokngvgBZV/L/A/UPAAAA//8DAFBLAQItABQABgAI&#10;AAAAIQC2gziS/gAAAOEBAAATAAAAAAAAAAAAAAAAAAAAAABbQ29udGVudF9UeXBlc10ueG1sUEsB&#10;Ai0AFAAGAAgAAAAhADj9If/WAAAAlAEAAAsAAAAAAAAAAAAAAAAALwEAAF9yZWxzLy5yZWxzUEsB&#10;Ai0AFAAGAAgAAAAhAF996YpbAgAAFgUAAA4AAAAAAAAAAAAAAAAALgIAAGRycy9lMm9Eb2MueG1s&#10;UEsBAi0AFAAGAAgAAAAhAIvBoS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9648" behindDoc="0" locked="0" layoutInCell="1" allowOverlap="1" wp14:anchorId="3F02123B" wp14:editId="4D822565">
                <wp:simplePos x="0" y="0"/>
                <wp:positionH relativeFrom="column">
                  <wp:posOffset>4010025</wp:posOffset>
                </wp:positionH>
                <wp:positionV relativeFrom="paragraph">
                  <wp:posOffset>26670</wp:posOffset>
                </wp:positionV>
                <wp:extent cx="85725" cy="95250"/>
                <wp:effectExtent l="57150" t="19050" r="47625" b="95250"/>
                <wp:wrapNone/>
                <wp:docPr id="52" name="Ellipse 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ABDDB" id="Ellipse 52" o:spid="_x0000_s1026" style="position:absolute;margin-left:315.75pt;margin-top:2.1pt;width:6.75pt;height: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7vWw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OOPPC&#10;0Yy+WWtCVIxuCJ42xBlZPYQ77KVIx9zrVqPLf+qCbQukuwFStU1M0uXJ9Otkypkkzel0Mi2AVwfX&#10;gDF9V+BYPtRcdZkLkmJzHRNlJOu9FQm5mi5/OaWdVbkE6++VpjYo47h4FwKpC4tsI2j0Qkrl0zj3&#10;Q/GKdXbTxtrB8fP7jr19dlWFXIPz5H3nwaNkBp8GZ2c84FsB7FCy7uz3CHR9ZwiW0OxogggdtWOQ&#10;V4awvBYx3QkkLhPraT/TLX20hbbm0J84WwH+fus+2xPFSMtZS7tR8/hrLVBxZn94It/p+Pg4L1MR&#10;jmnCJOBLzfKlxq/dBdAMxvQSBFmO2T7Z/VEjuCda40XOSirhJeWuuUy4Fy5St7P0EEi1WBQzWqAg&#10;0rV/CHI/9UyUx+2TwNATKhEPb2C/R2L2ilSdbZ6Hh8U6gTaFcQdce7xp+Qpx+ocib/dLuVgdnrP5&#10;HwAAAP//AwBQSwMEFAAGAAgAAAAhAG94XFDcAAAACAEAAA8AAABkcnMvZG93bnJldi54bWxMj01P&#10;g0AQhu8m/ofNmHizS5ESS1ka08QYT2rrwePAjkDcD8IuFP+948keJ++bZ5633C/WiJnG0HunYL1K&#10;QJBrvO5dq+Dj9HT3ACJEdBqNd6TghwLsq+urEgvtz+6d5mNsBUNcKFBBF+NQSBmajiyGlR/Icfbl&#10;R4uRz7GVesQzw62RaZLk0mLv+EOHAx06ar6Pk1WQ1/ZgJjzNvXx5HZ4/hzeTmVap25vlcQci0hL/&#10;y/Cnz+pQsVPtJ6eDMMy4X2+4qiBLQXCeZxveVnNxm4KsSnk5oPoFAAD//wMAUEsBAi0AFAAGAAgA&#10;AAAhALaDOJL+AAAA4QEAABMAAAAAAAAAAAAAAAAAAAAAAFtDb250ZW50X1R5cGVzXS54bWxQSwEC&#10;LQAUAAYACAAAACEAOP0h/9YAAACUAQAACwAAAAAAAAAAAAAAAAAvAQAAX3JlbHMvLnJlbHNQSwEC&#10;LQAUAAYACAAAACEAgfY+71sCAAAWBQAADgAAAAAAAAAAAAAAAAAuAgAAZHJzL2Uyb0RvYy54bWxQ&#10;SwECLQAUAAYACAAAACEAb3hcU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1456" behindDoc="0" locked="0" layoutInCell="1" allowOverlap="1" wp14:anchorId="14E163DE" wp14:editId="25C0FCC3">
                <wp:simplePos x="0" y="0"/>
                <wp:positionH relativeFrom="column">
                  <wp:posOffset>2675890</wp:posOffset>
                </wp:positionH>
                <wp:positionV relativeFrom="paragraph">
                  <wp:posOffset>29845</wp:posOffset>
                </wp:positionV>
                <wp:extent cx="85725" cy="95250"/>
                <wp:effectExtent l="57150" t="19050" r="47625" b="95250"/>
                <wp:wrapNone/>
                <wp:docPr id="48" name="Ellipse 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43377" id="Ellipse 48" o:spid="_x0000_s1026" style="position:absolute;margin-left:210.7pt;margin-top:2.35pt;width:6.75pt;height: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jgWg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SpLxw&#10;NKNv1poQFaMbgqcNcU5Wd2GFvRTpmHvdaXT5T12wXYF0P0CqdolJujyefZ3MOJOkOZlNZgXw6tk1&#10;YEzfFTiWDzVXXeaCpNhexUQZyfpgRUKupstfTmlvVS7B+lulqQ3KOC7ehUDq3CLbChq9kFL5NM79&#10;ULxind20sXZw/Py+Y2+fXVUh1+A8ed958CiZwafB2RkP+FYAO5SsO/sDAl3fGYJHaPY0QYSO2jHI&#10;S0NYXomYVgKJy8R62s90Qx9toa059CfO1oC/37rP9kQx0nLW0m7UPP7aCFSc2R+eyHcynk7zMhVh&#10;ShMmAV9qHl9q/MadA81gTC9BkOWY7ZM9HDWCe6A1XuaspBJeUu6ay4QH4Tx1O0sPgVTLZTGjBQoi&#10;Xfm7IA9Tz0S53z0IDD2hEvHwGg57JOavSNXZ5nl4WG4SaFMY94xrjzctXyFO/1Dk7X4pF6vn52zx&#10;BwAA//8DAFBLAwQUAAYACAAAACEAPW/8/90AAAAIAQAADwAAAGRycy9kb3ducmV2LnhtbEyPwU7D&#10;MAyG70i8Q2QkbizdqDbWNZ3QJIQ4ARuHHdPGtBWJEzVpV94ec4Kbrf/T78/lfnZWTDjE3pOC5SID&#10;gdR401Or4OP0dPcAIiZNRltPqOAbI+yr66tSF8Zf6B2nY2oFl1AstIIupVBIGZsOnY4LH5A4+/SD&#10;04nXoZVm0Bcud1ausmwtne6JL3Q64KHD5us4OgXr2h3sqE9TL19ew/M5vNnctkrd3syPOxAJ5/QH&#10;w68+q0PFTrUfyURhFeSrZc4oDxsQnOf3+RZEzeB2A7Iq5f8Hqh8AAAD//wMAUEsBAi0AFAAGAAgA&#10;AAAhALaDOJL+AAAA4QEAABMAAAAAAAAAAAAAAAAAAAAAAFtDb250ZW50X1R5cGVzXS54bWxQSwEC&#10;LQAUAAYACAAAACEAOP0h/9YAAACUAQAACwAAAAAAAAAAAAAAAAAvAQAAX3JlbHMvLnJlbHNQSwEC&#10;LQAUAAYACAAAACEAr79Y4FoCAAAWBQAADgAAAAAAAAAAAAAAAAAuAgAAZHJzL2Uyb0RvYy54bWxQ&#10;SwECLQAUAAYACAAAACEAPW/8/9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77AD98C2" wp14:editId="59CA3519">
                <wp:simplePos x="0" y="0"/>
                <wp:positionH relativeFrom="column">
                  <wp:posOffset>2242820</wp:posOffset>
                </wp:positionH>
                <wp:positionV relativeFrom="paragraph">
                  <wp:posOffset>29845</wp:posOffset>
                </wp:positionV>
                <wp:extent cx="85725" cy="95250"/>
                <wp:effectExtent l="57150" t="19050" r="47625" b="95250"/>
                <wp:wrapNone/>
                <wp:docPr id="42" name="Ellipse 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E40A8" id="Ellipse 42" o:spid="_x0000_s1026" style="position:absolute;margin-left:176.6pt;margin-top:2.35pt;width:6.75pt;height: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cr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P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MZdQ2bcAAAACAEAAA8AAABkcnMvZG93bnJldi54bWxMj8FO&#10;wzAMhu9IvENkJG4sZR0dlKYTmoQQJ2DjwNFtQluROFGTduXtMSe42fo//f5c7RZnxWzGOHhScL3K&#10;QBhqvR6oU/B+fLy6BRETkkbrySj4NhF29flZhaX2J3oz8yF1gksolqigTymUUsa2Nw7jygdDnH36&#10;0WHideykHvHE5c7KdZYV0uFAfKHHYPa9ab8Ok1NQNG5vJzzOg3x+CU8f4dVubKfU5cXycA8imSX9&#10;wfCrz+pQs1PjJ9JRWAX5Tb5mVMFmC4LzvCh4aBi824KsK/n/gfoHAAD//wMAUEsBAi0AFAAGAAgA&#10;AAAhALaDOJL+AAAA4QEAABMAAAAAAAAAAAAAAAAAAAAAAFtDb250ZW50X1R5cGVzXS54bWxQSwEC&#10;LQAUAAYACAAAACEAOP0h/9YAAACUAQAACwAAAAAAAAAAAAAAAAAvAQAAX3JlbHMvLnJlbHNQSwEC&#10;LQAUAAYACAAAACEAE6j3K1sCAAAWBQAADgAAAAAAAAAAAAAAAAAuAgAAZHJzL2Uyb0RvYy54bWxQ&#10;SwECLQAUAAYACAAAACEAxl1DZt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8928" behindDoc="0" locked="0" layoutInCell="1" allowOverlap="1" wp14:anchorId="3D63EC34" wp14:editId="3D6964DA">
                <wp:simplePos x="0" y="0"/>
                <wp:positionH relativeFrom="column">
                  <wp:posOffset>885825</wp:posOffset>
                </wp:positionH>
                <wp:positionV relativeFrom="paragraph">
                  <wp:posOffset>28575</wp:posOffset>
                </wp:positionV>
                <wp:extent cx="85725" cy="95250"/>
                <wp:effectExtent l="57150" t="19050" r="47625" b="95250"/>
                <wp:wrapNone/>
                <wp:docPr id="37" name="Ellipse 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A6DBB" id="Ellipse 37" o:spid="_x0000_s1026" style="position:absolute;margin-left:69.75pt;margin-top:2.25pt;width:6.75pt;height: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19WwIAABY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ofHnHnh&#10;aEbfrDUhKkY3BE8b4oys7sMSeynSMfe61ejyn7pg2wLpboBUbROTdHkyPZ5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avdrvaAAAACAEAAA8AAABkcnMvZG93bnJldi54bWxMT8tO&#10;wzAQvCPxD9YicaMO9CEIcSpUCSFOQMuB4yZekgh7HcVOGv6e7YmedmdnNDtTbGfv1ERD7AIbuF1k&#10;oIjrYDtuDHwenm/uQcWEbNEFJgO/FGFbXl4UmNtw5A+a9qlRYsIxRwNtSn2udaxb8hgXoScW7jsM&#10;HpPAodF2wKOYe6fvsmyjPXYsH1rsaddS/bMfvYFN5XduxMPU6de3/uWrf3cr1xhzfTU/PYJKNKd/&#10;MZziS3QoJVMVRrZROcHLh7VIDaxknPj1UrpVsshdl4U+L1D+AQAA//8DAFBLAQItABQABgAIAAAA&#10;IQC2gziS/gAAAOEBAAATAAAAAAAAAAAAAAAAAAAAAABbQ29udGVudF9UeXBlc10ueG1sUEsBAi0A&#10;FAAGAAgAAAAhADj9If/WAAAAlAEAAAsAAAAAAAAAAAAAAAAALwEAAF9yZWxzLy5yZWxzUEsBAi0A&#10;FAAGAAgAAAAhAPCwzX1bAgAAFgUAAA4AAAAAAAAAAAAAAAAALgIAAGRycy9lMm9Eb2MueG1sUEsB&#10;Ai0AFAAGAAgAAAAhAPavdrvaAAAACA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B</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B</w:t>
      </w:r>
      <w:proofErr w:type="spellEnd"/>
    </w:p>
    <w:p w:rsidR="00B906D2" w:rsidRDefault="00B906D2" w:rsidP="00B906D2">
      <w:pPr>
        <w:ind w:left="567" w:right="465" w:firstLine="142"/>
        <w:jc w:val="both"/>
        <w:rPr>
          <w:rFonts w:ascii="Times New Roman" w:hAnsi="Times New Roman" w:cs="Times New Roman"/>
        </w:rPr>
      </w:pP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4464" behindDoc="0" locked="0" layoutInCell="1" allowOverlap="1" wp14:anchorId="0F4ED07F" wp14:editId="5DA14EAF">
                <wp:simplePos x="0" y="0"/>
                <wp:positionH relativeFrom="column">
                  <wp:posOffset>2723515</wp:posOffset>
                </wp:positionH>
                <wp:positionV relativeFrom="paragraph">
                  <wp:posOffset>41274</wp:posOffset>
                </wp:positionV>
                <wp:extent cx="1333500" cy="352425"/>
                <wp:effectExtent l="38100" t="38100" r="76200" b="85725"/>
                <wp:wrapNone/>
                <wp:docPr id="204" name="Connecteur droit 204"/>
                <wp:cNvGraphicFramePr/>
                <a:graphic xmlns:a="http://schemas.openxmlformats.org/drawingml/2006/main">
                  <a:graphicData uri="http://schemas.microsoft.com/office/word/2010/wordprocessingShape">
                    <wps:wsp>
                      <wps:cNvCnPr/>
                      <wps:spPr>
                        <a:xfrm flipV="1">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CADB6" id="Connecteur droit 204"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45pt,3.25pt" to="319.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XVxwEAANQDAAAOAAAAZHJzL2Uyb0RvYy54bWysU02P0zAQvSPxHyzfadJ0i1DUdA9dwQVB&#10;BSx3rzNuLPlLY2+T/nvGThsQIJAQF8v2zHsz73m8u5+sYWfAqL3r+HpVcwZO+l67U8cfv7x99Yaz&#10;mITrhfEOOn6ByO/3L1/sxtBC4wdvekBGJC62Y+j4kFJoqyrKAayIKx/AUVB5tCLREU9Vj2Ikdmuq&#10;pq5fV6PHPqCXECPdPsxBvi/8SoFMH5WKkJjpOPWWyoplfcprtd+J9oQiDFpe2xD/0IUV2lHRhepB&#10;JMGeUf9CZbVEH71KK+lt5ZXSEooGUrOuf1LzeRABihYyJ4bFpvj/aOWH8xGZ7jve1HecOWHpkQ7e&#10;OXIOnpH16HViOUZOjSG2BDi4I15PMRwxy54UWqaMDl9pCIoRJI1NxefL4jNMiUm6XG82m21NzyEp&#10;ttk2d80201czT+YLGNM78JblTceNdtkH0Yrz+5jm1FsK4XJfcydlly4GcrJxn0CRNqrYFHSZKjgY&#10;ZGdB8yCkBJfW19IlO8OUNmYB1n8HXvMzFMrELeDZiT9WXRClsndpAVvtPP6ueppuLas5/+bArDtb&#10;8OT7S3mjYg2NTjH3OuZ5Nn88F/j3z7j/BgAA//8DAFBLAwQUAAYACAAAACEAu8mD2dwAAAAIAQAA&#10;DwAAAGRycy9kb3ducmV2LnhtbEyPwU7DMBBE70j8g7VI3KhNAKuEOFWLVDhxoEXi6sZLEmGvo9ht&#10;U76e7QluO5rR7JtqMQUvDjimPpKB25kCgdRE11Nr4GO7vpmDSNmSsz4SGjhhgkV9eVHZ0sUjveNh&#10;k1vBJZRKa6DLeSilTE2HwaZZHJDY+4pjsJnl2Eo32iOXBy8LpbQMtif+0NkBnztsvjf7YGDU6fSy&#10;/nx7XW2z0sti5Qb/k425vpqWTyAyTvkvDGd8RoeamXZxTy4Jb+C+mD9y1IB+AMG+vjvrHR+FAllX&#10;8v+A+hcAAP//AwBQSwECLQAUAAYACAAAACEAtoM4kv4AAADhAQAAEwAAAAAAAAAAAAAAAAAAAAAA&#10;W0NvbnRlbnRfVHlwZXNdLnhtbFBLAQItABQABgAIAAAAIQA4/SH/1gAAAJQBAAALAAAAAAAAAAAA&#10;AAAAAC8BAABfcmVscy8ucmVsc1BLAQItABQABgAIAAAAIQBEgtXVxwEAANQDAAAOAAAAAAAAAAAA&#10;AAAAAC4CAABkcnMvZTJvRG9jLnhtbFBLAQItABQABgAIAAAAIQC7yYPZ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1392" behindDoc="0" locked="0" layoutInCell="1" allowOverlap="1" wp14:anchorId="10547268" wp14:editId="12B5C9AA">
                <wp:simplePos x="0" y="0"/>
                <wp:positionH relativeFrom="column">
                  <wp:posOffset>951865</wp:posOffset>
                </wp:positionH>
                <wp:positionV relativeFrom="paragraph">
                  <wp:posOffset>50800</wp:posOffset>
                </wp:positionV>
                <wp:extent cx="1352550" cy="361950"/>
                <wp:effectExtent l="38100" t="38100" r="76200" b="95250"/>
                <wp:wrapNone/>
                <wp:docPr id="199" name="Connecteur droit 199"/>
                <wp:cNvGraphicFramePr/>
                <a:graphic xmlns:a="http://schemas.openxmlformats.org/drawingml/2006/main">
                  <a:graphicData uri="http://schemas.microsoft.com/office/word/2010/wordprocessingShape">
                    <wps:wsp>
                      <wps:cNvCnPr/>
                      <wps:spPr>
                        <a:xfrm flipV="1">
                          <a:off x="0" y="0"/>
                          <a:ext cx="135255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DACB3" id="Connecteur droit 199" o:spid="_x0000_s1026" style="position:absolute;flip:y;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5pt,4pt" to="181.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PzxwEAANQDAAAOAAAAZHJzL2Uyb0RvYy54bWysU02P0zAQvSPxHyzfaZKuuqJR0z10BRcE&#10;FV93rzNuLPlLY2+T/nvGThsQIJAQF8vOzHsz781k9zBZw86AUXvX8WZVcwZO+l67U8e/fH7z6jVn&#10;MQnXC+MddPwCkT/sX77YjaGFtR+86QEZkbjYjqHjQ0qhraooB7AirnwAR0Hl0YpETzxVPYqR2K2p&#10;1nV9X40e+4BeQoz09XEO8n3hVwpk+qBUhMRMx6m3VE4s51M+q/1OtCcUYdDy2ob4hy6s0I6KLlSP&#10;Ign2jPoXKqsl+uhVWklvK6+UllA0kJqm/knNp0EEKFrInBgWm+L/o5Xvz0dkuqfZbbecOWFpSAfv&#10;HDkHz8h69DqxHCOnxhBbAhzcEa+vGI6YZU8KLVNGh69EVIwgaWwqPl8Wn2FKTNLH5m6z3mxoHJJi&#10;d/fNlu5EWM08mS9gTG/BW5YvHTfaZR9EK87vYppTbymEy33NnZRbuhjIycZ9BEXaqOK6oMtWwcEg&#10;OwvaByEluNRcS5fsDFPamAVY/x14zc9QKBu3gGcn/lh1QZTK3qUFbLXz+Lvqabq1rOb8mwOz7mzB&#10;k+8vZUbFGlqdYu51zfNu/vgu8O8/4/4bAAAA//8DAFBLAwQUAAYACAAAACEATcDtBNwAAAAIAQAA&#10;DwAAAGRycy9kb3ducmV2LnhtbEyPzU7DMBCE70i8g7VI3KhNgKgNcaoWqXDiQIvE1Y2XJMJeR7bb&#10;pjw9ywmOn2Y0P/Vy8k4cMaYhkIbbmQKB1AY7UKfhfbe5mYNI2ZA1LhBqOGOCZXN5UZvKhhO94XGb&#10;O8EhlCqjoc95rKRMbY/epFkYkVj7DNGbzBg7aaM5cbh3slCqlN4MxA29GfGpx/Zre/AaYpnOz5uP&#10;15f1LqtyVazt6L6z1tdX0+oRRMYp/5nhdz5Ph4Y37cOBbBKO+X6xYKuGOV9i/a4smPcaygcFsqnl&#10;/wPNDwAAAP//AwBQSwECLQAUAAYACAAAACEAtoM4kv4AAADhAQAAEwAAAAAAAAAAAAAAAAAAAAAA&#10;W0NvbnRlbnRfVHlwZXNdLnhtbFBLAQItABQABgAIAAAAIQA4/SH/1gAAAJQBAAALAAAAAAAAAAAA&#10;AAAAAC8BAABfcmVscy8ucmVsc1BLAQItABQABgAIAAAAIQBmNjPzxwEAANQDAAAOAAAAAAAAAAAA&#10;AAAAAC4CAABkcnMvZTJvRG9jLnhtbFBLAQItABQABgAIAAAAIQBNwO0E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0368" behindDoc="0" locked="0" layoutInCell="1" allowOverlap="1" wp14:anchorId="630635FA" wp14:editId="0051B302">
                <wp:simplePos x="0" y="0"/>
                <wp:positionH relativeFrom="column">
                  <wp:posOffset>932815</wp:posOffset>
                </wp:positionH>
                <wp:positionV relativeFrom="paragraph">
                  <wp:posOffset>88901</wp:posOffset>
                </wp:positionV>
                <wp:extent cx="1295400" cy="285750"/>
                <wp:effectExtent l="38100" t="38100" r="76200" b="95250"/>
                <wp:wrapNone/>
                <wp:docPr id="198" name="Connecteur droit 198"/>
                <wp:cNvGraphicFramePr/>
                <a:graphic xmlns:a="http://schemas.openxmlformats.org/drawingml/2006/main">
                  <a:graphicData uri="http://schemas.microsoft.com/office/word/2010/wordprocessingShape">
                    <wps:wsp>
                      <wps:cNvCnPr/>
                      <wps:spPr>
                        <a:xfrm>
                          <a:off x="0" y="0"/>
                          <a:ext cx="1295400" cy="285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EFDFA" id="Connecteur droit 198"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7pt" to="175.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bkwAEAAMoDAAAOAAAAZHJzL2Uyb0RvYy54bWysU9tu2zAMfR+wfxD03viCZmuNOH1Isb0M&#10;W7DLB6gyFQvQDZQaO38/SkncYRtQYNiLLIo8JM8hvXmYrWFHwKi963mzqjkDJ/2g3aHnP75/uLnj&#10;LCbhBmG8g56fIPKH7ds3myl00PrRmwGQURIXuyn0fEwpdFUV5QhWxJUP4MipPFqRyMRDNaCYKLs1&#10;VVvX76rJ4xDQS4iRXh/PTr4t+ZUCmb4oFSEx03PqLZUTy/mUz2q7Ed0BRRi1vLQh/qELK7Sjokuq&#10;R5EEe0b9RyqrJfroVVpJbyuvlJZQOBCbpv6NzbdRBChcSJwYFpni/0srPx/3yPRAs7unUTlhaUg7&#10;7xwpB8/IBvQ6sewjpaYQOwLs3B4vVgx7zLRnhTZ/iRCbi7qnRV2YE5P02LT369uahiDJ196t36+L&#10;/NULOmBMH8Fbli89N9pl9qITx08xUUUKvYaQkbs51y+3dDKQg437CooYUcW2oMsuwc4gOwraAiEl&#10;uNRkPpSvRGeY0sYswPp14CU+Q6Hs2QJuXgcviFLZu7SArXYe/5YgzdeW1Tn+qsCZd5bgyQ+nMpki&#10;DS1MYXhZ7ryRv9oF/vILbn8CAAD//wMAUEsDBBQABgAIAAAAIQDKoJ2P2wAAAAkBAAAPAAAAZHJz&#10;L2Rvd25yZXYueG1sTI9LT8MwEITvSPwHa5G4UZtAIxLiVAgJiSNNOXB04iUP4odst0n/PdsT3HZ2&#10;R7PfVLvVzOyEIY7OSrjfCGBoO6dH20v4PLzdPQGLSVmtZmdRwhkj7Orrq0qV2i12j6cm9YxCbCyV&#10;hCElX3IeuwGNihvn0dLt2wWjEsnQcx3UQuFm5pkQOTdqtPRhUB5fB+x+mqOR8BXaKXs/Lz5zU94U&#10;k8fsY49S3t6sL8/AEq7pzwwXfEKHmphad7Q6spn0Y16Q9TJQJzI8bAUtWgnbQgCvK/6/Qf0LAAD/&#10;/wMAUEsBAi0AFAAGAAgAAAAhALaDOJL+AAAA4QEAABMAAAAAAAAAAAAAAAAAAAAAAFtDb250ZW50&#10;X1R5cGVzXS54bWxQSwECLQAUAAYACAAAACEAOP0h/9YAAACUAQAACwAAAAAAAAAAAAAAAAAvAQAA&#10;X3JlbHMvLnJlbHNQSwECLQAUAAYACAAAACEALL7m5MABAADKAwAADgAAAAAAAAAAAAAAAAAuAgAA&#10;ZHJzL2Uyb0RvYy54bWxQSwECLQAUAAYACAAAACEAyqCdj9sAAAAJAQAADwAAAAAAAAAAAAAAAAAa&#10;BAAAZHJzL2Rvd25yZXYueG1sUEsFBgAAAAAEAAQA8wAAACIFA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2112" behindDoc="0" locked="0" layoutInCell="1" allowOverlap="1" wp14:anchorId="594CF884" wp14:editId="78E6C0E9">
                <wp:simplePos x="0" y="0"/>
                <wp:positionH relativeFrom="column">
                  <wp:posOffset>4076065</wp:posOffset>
                </wp:positionH>
                <wp:positionV relativeFrom="paragraph">
                  <wp:posOffset>69850</wp:posOffset>
                </wp:positionV>
                <wp:extent cx="438150" cy="0"/>
                <wp:effectExtent l="38100" t="38100" r="76200" b="95250"/>
                <wp:wrapNone/>
                <wp:docPr id="221" name="Connecteur droit 22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9C1FE1" id="Connecteur droit 221"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320.95pt,5.5pt" to="355.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vaa0A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tuHMCUuPtPXO&#10;kXPwgGxArxPLMXJqCrEjwNbt8XKKYY9Z9kmhzTsJYqfi7nlxF06JSbp88/qmeUtvIK+h6hEXMKaP&#10;4C3LHz032mXdohPHTzFRLUq9puRr49hE09a+r+uSlmM7EUd2FPTO0Rs95H4JZRxtue+50/KVzgZm&#10;lq+gSDv11haaMnWwNTjzDD+K6sJCmRmitDELaK79T9AlN8OgTOICbJ6utmSXit6lBWi18/g3cDpd&#10;W1Vz/lX1rDXLvvfDubxbsYPGqfhzGf08r7+eC/zxB938BAAA//8DAFBLAwQUAAYACAAAACEAfqG9&#10;z9wAAAAJAQAADwAAAGRycy9kb3ducmV2LnhtbEyPwU7DMBBE70j8g7VIXFDrBFUhDXEqhIS4wIEW&#10;7m68JKH2Othum/49iziU4848zc7Uq8lZccAQB08K8nkGAqn1ZqBOwfvmaVaCiEmT0dYTKjhhhFVz&#10;eVHryvgjveFhnTrBIRQrraBPaaykjG2PTse5H5HY+/TB6cRn6KQJ+sjhzsrbLCuk0wPxh16P+Nhj&#10;u1vvnYLNV/Ecuu/T686HUocbW/rFx4tS11fTwz2IhFM6w/Bbn6tDw522fk8mCqugWORLRtnIeRMD&#10;d3nGwvZPkE0t/y9ofgAAAP//AwBQSwECLQAUAAYACAAAACEAtoM4kv4AAADhAQAAEwAAAAAAAAAA&#10;AAAAAAAAAAAAW0NvbnRlbnRfVHlwZXNdLnhtbFBLAQItABQABgAIAAAAIQA4/SH/1gAAAJQBAAAL&#10;AAAAAAAAAAAAAAAAAC8BAABfcmVscy8ucmVsc1BLAQItABQABgAIAAAAIQCKcvaa0AEAAOgDAAAO&#10;AAAAAAAAAAAAAAAAAC4CAABkcnMvZTJvRG9jLnhtbFBLAQItABQABgAIAAAAIQB+ob3P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1872" behindDoc="0" locked="0" layoutInCell="1" allowOverlap="1" wp14:anchorId="47839485" wp14:editId="1DE57F1F">
                <wp:simplePos x="0" y="0"/>
                <wp:positionH relativeFrom="column">
                  <wp:posOffset>2294890</wp:posOffset>
                </wp:positionH>
                <wp:positionV relativeFrom="paragraph">
                  <wp:posOffset>60325</wp:posOffset>
                </wp:positionV>
                <wp:extent cx="438150" cy="0"/>
                <wp:effectExtent l="38100" t="38100" r="76200" b="95250"/>
                <wp:wrapNone/>
                <wp:docPr id="215" name="Connecteur droit 21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400740" id="Connecteur droit 215"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180.7pt,4.75pt" to="215.2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qN0AEAAOgDAAAOAAAAZHJzL2Uyb0RvYy54bWysU8lu2zAQvRfoPxC811ratIFgOQcb7aVo&#10;jS4fwFBDiyg3DBnL/vsOKVspuh2CXEiRM+/NvMfR+u5kDTsCRu1dz5tVzRk46QftDj3//u39q1vO&#10;YhJuEMY76PkZIr/bvHyxnkIHrR+9GQAZkbjYTaHnY0qhq6ooR7AirnwAR0Hl0YpERzxUA4qJ2K2p&#10;2rp+W00eh4BeQox0u5uDfFP4lQKZPisVITHTc+otlRXLep/XarMW3QFFGLW8tCGe0IUV2lHRhWon&#10;kmAPqP+gslqij16llfS28kppCUUDqWnq39R8HUWAooXMiWGxKT4frfx03CPTQ8/b5oYzJyw90tY7&#10;R87BA7IBvU4sx8ipKcSOAFu3x8sphj1m2SeFNu8kiJ2Ku+fFXTglJunyzevb5obeQF5D1SMuYEwf&#10;wFuWP3putMu6RSeOH2OiWpR6TcnXxrGJpq19V9clLcd2Io7sKOidozd6yP0Syjjact9zp+UrnQ3M&#10;LF9AkXbqrS00Zepga3DmGX40CwtlZojSxiygufY/QZfcDIMyiQuw+X+1JbtU9C4tQKudx7+B0+na&#10;qprzr6pnrVn2vR/O5d2KHTROxZ/L6Od5/fVc4I8/6OYnAAAA//8DAFBLAwQUAAYACAAAACEAB+x9&#10;pNoAAAAHAQAADwAAAGRycy9kb3ducmV2LnhtbEyOwU7DMBBE70j8g7VIXBB1SkMUQpwKISEucGgL&#10;dzdeklB7HWy3Tf+ehQscn2Y08+rl5Kw4YIiDJwXzWQYCqfVmoE7B2+bpugQRkyajrSdUcMIIy+b8&#10;rNaV8Uda4WGdOsEjFCutoE9prKSMbY9Ox5kfkTj78MHpxBg6aYI+8riz8ibLCun0QPzQ6xEfe2x3&#10;671TsPksnkP3dXrd+VDqcGVLn7+/KHV5MT3cg0g4pb8y/OizOjTstPV7MlFYBYtinnNVwd0tCM7z&#10;Rca8/WXZ1PK/f/MNAAD//wMAUEsBAi0AFAAGAAgAAAAhALaDOJL+AAAA4QEAABMAAAAAAAAAAAAA&#10;AAAAAAAAAFtDb250ZW50X1R5cGVzXS54bWxQSwECLQAUAAYACAAAACEAOP0h/9YAAACUAQAACwAA&#10;AAAAAAAAAAAAAAAvAQAAX3JlbHMvLnJlbHNQSwECLQAUAAYACAAAACEAVqJajdABAADoAwAADgAA&#10;AAAAAAAAAAAAAAAuAgAAZHJzL2Uyb0RvYy54bWxQSwECLQAUAAYACAAAACEAB+x9pNoAAAAHAQAA&#10;DwAAAAAAAAAAAAAAAAAqBAAAZHJzL2Rvd25yZXYueG1sUEsFBgAAAAAEAAQA8wAAADEFAAAA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0608" behindDoc="0" locked="0" layoutInCell="1" allowOverlap="1" wp14:anchorId="084A82B6" wp14:editId="2D85274E">
                <wp:simplePos x="0" y="0"/>
                <wp:positionH relativeFrom="column">
                  <wp:posOffset>4552315</wp:posOffset>
                </wp:positionH>
                <wp:positionV relativeFrom="paragraph">
                  <wp:posOffset>88900</wp:posOffset>
                </wp:positionV>
                <wp:extent cx="1333500" cy="352425"/>
                <wp:effectExtent l="38100" t="38100" r="76200" b="85725"/>
                <wp:wrapNone/>
                <wp:docPr id="211" name="Connecteur droit 211"/>
                <wp:cNvGraphicFramePr/>
                <a:graphic xmlns:a="http://schemas.openxmlformats.org/drawingml/2006/main">
                  <a:graphicData uri="http://schemas.microsoft.com/office/word/2010/wordprocessingShape">
                    <wps:wsp>
                      <wps:cNvCnPr/>
                      <wps:spPr>
                        <a:xfrm>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D20606" id="Connecteur droit 211"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358.45pt,7pt" to="463.4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ELvwEAAMoDAAAOAAAAZHJzL2Uyb0RvYy54bWysU9uK2zAQfS/sPwi9b3xJU4qJsw9Z2pfS&#10;hl4+QCuPYoFujLSx8/cdKYm3tIWF0hdZ0sw5M+dovH2YrWEnwKi963mzqjkDJ/2g3bHnP75/uH/P&#10;WUzCDcJ4Bz0/Q+QPu7s32yl00PrRmwGQEYmL3RR6PqYUuqqKcgQr4soHcBRUHq1IdMRjNaCYiN2a&#10;qq3rd9XkcQjoJcRIt4+XIN8VfqVApi9KRUjM9Jx6S2XFsj7ltdptRXdEEUYtr22If+jCCu2o6EL1&#10;KJJgz6j/oLJaoo9epZX0tvJKaQlFA6lp6t/UfBtFgKKFzIlhsSn+P1r5+XRApoeet03DmROWHmnv&#10;nSPn4BnZgF4nlmPk1BRiR4C9O+D1FMMBs+xZoc1fEsTm4u55cRfmxCRdNuv1elPTI0iKrTft23aT&#10;SasXdMCYPoK3LG96brTL6kUnTp9iuqTeUgiXu7nUL7t0NpCTjfsKihRRxbagyyzB3iA7CZoCISW4&#10;VPRQ6ZKdYUobswDr14HX/AyFMmcLuHkdvCBKZe/SArbaefwbQZpvLatL/s2Bi+5swZMfzuVlijU0&#10;MMXc63Dnifz1XOAvv+DuJwAAAP//AwBQSwMEFAAGAAgAAAAhAPC+nYrbAAAACQEAAA8AAABkcnMv&#10;ZG93bnJldi54bWxMj0tPwzAQhO9I/AdrkbhRpxYEEuJUCAmJI005cHTiJQ/ih2y3Sf892xMcd+bT&#10;7Ey1W83MThji6KyE7SYDhrZzerS9hM/D290TsJiU1Wp2FiWcMcKuvr6qVKndYvd4alLPKMTGUkkY&#10;UvIl57Eb0Ki4cR4ted8uGJXoDD3XQS0UbmYusiznRo2WPgzK4+uA3U9zNBK+QjuJ9/PihZvyppg8&#10;io89Snl7s748A0u4pj8YLvWpOtTUqXVHqyObJTxu84JQMu5pEwGFuAithLx4AF5X/P+C+hcAAP//&#10;AwBQSwECLQAUAAYACAAAACEAtoM4kv4AAADhAQAAEwAAAAAAAAAAAAAAAAAAAAAAW0NvbnRlbnRf&#10;VHlwZXNdLnhtbFBLAQItABQABgAIAAAAIQA4/SH/1gAAAJQBAAALAAAAAAAAAAAAAAAAAC8BAABf&#10;cmVscy8ucmVsc1BLAQItABQABgAIAAAAIQDXGYELvwEAAMoDAAAOAAAAAAAAAAAAAAAAAC4CAABk&#10;cnMvZTJvRG9jLnhtbFBLAQItABQABgAIAAAAIQDwvp2K2wAAAAkBAAAPAAAAAAAAAAAAAAAAABkE&#10;AABkcnMvZG93bnJldi54bWxQSwUGAAAAAAQABADzAAAAIQUAAAAA&#10;" strokecolor="#4f81bd [3204]"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2176" behindDoc="0" locked="0" layoutInCell="1" allowOverlap="1" wp14:anchorId="6841B519" wp14:editId="3BCD7126">
                <wp:simplePos x="0" y="0"/>
                <wp:positionH relativeFrom="column">
                  <wp:posOffset>5848350</wp:posOffset>
                </wp:positionH>
                <wp:positionV relativeFrom="paragraph">
                  <wp:posOffset>29845</wp:posOffset>
                </wp:positionV>
                <wp:extent cx="85725" cy="95250"/>
                <wp:effectExtent l="57150" t="19050" r="47625" b="95250"/>
                <wp:wrapNone/>
                <wp:docPr id="63" name="Ellipse 6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7F4E3" id="Ellipse 63" o:spid="_x0000_s1026" style="position:absolute;margin-left:460.5pt;margin-top:2.35pt;width:6.75pt;height: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DR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ND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JdpH3dAAAACAEAAA8AAABkcnMvZG93bnJldi54bWxMj09P&#10;g0AUxO8mfofNM/Fml1ZsC7I0pokxntTWg8cH+wrE/UPYheK393myx8lMZn5T7GZrxERD6LxTsFwk&#10;IMjVXneuUfB5fL7bgggRnUbjHSn4oQC78vqqwFz7s/ug6RAbwSUu5KigjbHPpQx1SxbDwvfk2Dv5&#10;wWJkOTRSD3jmcmvkKknW0mLneKHFnvYt1d+H0SpYV3ZvRjxOnXx961+++neTmkap25v56RFEpDn+&#10;h+EPn9GhZKbKj04HYRRkqyV/iQrSDQj2s/v0AUTFwWwDsizk5YHyFwAA//8DAFBLAQItABQABgAI&#10;AAAAIQC2gziS/gAAAOEBAAATAAAAAAAAAAAAAAAAAAAAAABbQ29udGVudF9UeXBlc10ueG1sUEsB&#10;Ai0AFAAGAAgAAAAhADj9If/WAAAAlAEAAAsAAAAAAAAAAAAAAAAALwEAAF9yZWxzLy5yZWxzUEsB&#10;Ai0AFAAGAAgAAAAhAI85ANFbAgAAFgUAAA4AAAAAAAAAAAAAAAAALgIAAGRycy9lMm9Eb2MueG1s&#10;UEsBAi0AFAAGAAgAAAAhAPJdpH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1936" behindDoc="0" locked="0" layoutInCell="1" allowOverlap="1" wp14:anchorId="537A9C50" wp14:editId="21CB9D47">
                <wp:simplePos x="0" y="0"/>
                <wp:positionH relativeFrom="column">
                  <wp:posOffset>4504690</wp:posOffset>
                </wp:positionH>
                <wp:positionV relativeFrom="paragraph">
                  <wp:posOffset>31750</wp:posOffset>
                </wp:positionV>
                <wp:extent cx="85725" cy="95250"/>
                <wp:effectExtent l="57150" t="19050" r="47625" b="95250"/>
                <wp:wrapNone/>
                <wp:docPr id="58" name="Ellipse 5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FB232" id="Ellipse 58" o:spid="_x0000_s1026" style="position:absolute;margin-left:354.7pt;margin-top:2.5pt;width:6.75pt;height: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ZEkWg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SpLxw&#10;NKNv1poQFaMbgqcNcUZWD+EOeynSMfe61ejyn7pg2wLpboBUbROTdHky/TqZciZJczqdTAvg1cE1&#10;YEzfFTiWDzVXXeaCpNhcx0QZyXpvRUKupstfTmlnVS7B+nulqQ3KOC7ehUDqwiLbCBq9kFL5NM79&#10;ULxind20sXZw/Py+Y2+fXVUh1+A8ed958CiZwafB2RkP+FYAO5SsO/s9Al3fGYIlNDuaIEJH7Rjk&#10;lSEsr0VMdwKJy8R62s90Sx9toa059CfOVoC/37rP9kQx0nLW0m7UPP5aC1Sc2R+eyHc6Pj7Oy1SE&#10;Y5owCfhSs3yp8Wt3ATSDMb0EQZZjtk92f9QI7onWeJGzkkp4SblrLhPuhYvU7Sw9BFItFsWMFiiI&#10;dO0fgtxPPRPlcfskMPSESsTDG9jvkZi9IlVnm+fhYbFOoE1h3AHXHm9avkKc/qHI2/1SLlaH52z+&#10;BwAA//8DAFBLAwQUAAYACAAAACEAWHINXtwAAAAIAQAADwAAAGRycy9kb3ducmV2LnhtbEyPwU7D&#10;MBBE70j8g7VI3KhDVFqaxqlQJYQ4AS0HjpvYTSLstRU7afh7lhM9jmY086bczc6KyQyx96TgfpGB&#10;MNR43VOr4PP4fPcIIiYkjdaTUfBjIuyq66sSC+3P9GGmQ2oFl1AsUEGXUiikjE1nHMaFD4bYO/nB&#10;YWI5tFIPeOZyZ2WeZSvpsCde6DCYfWea78PoFKxqt7cjHqdevr6Fl6/wbpe2Ver2Zn7agkhmTv9h&#10;+MNndKiYqfYj6SisgnW2WXJUwQNfYn+d5xsQtQKeBVmV8vJA9QsAAP//AwBQSwECLQAUAAYACAAA&#10;ACEAtoM4kv4AAADhAQAAEwAAAAAAAAAAAAAAAAAAAAAAW0NvbnRlbnRfVHlwZXNdLnhtbFBLAQIt&#10;ABQABgAIAAAAIQA4/SH/1gAAAJQBAAALAAAAAAAAAAAAAAAAAC8BAABfcmVscy8ucmVsc1BLAQIt&#10;ABQABgAIAAAAIQA94ZEkWgIAABYFAAAOAAAAAAAAAAAAAAAAAC4CAABkcnMvZTJvRG9jLnhtbFBL&#10;AQItABQABgAIAAAAIQBYcg1e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1696" behindDoc="0" locked="0" layoutInCell="1" allowOverlap="1" wp14:anchorId="1B5D7C12" wp14:editId="6C6D78C2">
                <wp:simplePos x="0" y="0"/>
                <wp:positionH relativeFrom="column">
                  <wp:posOffset>4010025</wp:posOffset>
                </wp:positionH>
                <wp:positionV relativeFrom="paragraph">
                  <wp:posOffset>34290</wp:posOffset>
                </wp:positionV>
                <wp:extent cx="85725" cy="95250"/>
                <wp:effectExtent l="57150" t="19050" r="47625" b="95250"/>
                <wp:wrapNone/>
                <wp:docPr id="53" name="Ellipse 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2401A" id="Ellipse 53" o:spid="_x0000_s1026" style="position:absolute;margin-left:315.75pt;margin-top:2.7pt;width:6.75pt;height: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CpH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tNjzrxw&#10;NKOv1poQFaMbgqcNcUZWD+EeeynSMfe60+jyn7pguwLpfoBU7RKTdHk6/TKZciZJczadTAvg1bNr&#10;wJi+KXAsH2quuswFSbG9iYkykvXBioRcTZe/nNLeqlyC9T+UpjYo47h4FwKpS4tsK2j0Qkrl0zj3&#10;Q/GKdXbTxtrB8fh9x94+u6pCrsF58r7z4FEyg0+DszMe8K0AdihZd/YHBLq+MwRLaPY0QYSO2jHI&#10;a0NY3oiY7gUSl4n1tJ/pjj7aQltz6E+crQF/v3Wf7YlipOWspd2oefy1Eag4s989ke9sfHKSl6kI&#10;JzRhEvClZvlS4zfuEmgGY3oJgizHbJ/s4agR3BOt8SJnJZXwknLXXCY8CJep21l6CKRaLIoZLVAQ&#10;6cY/BHmYeibK4+5JYOgJlYiHt3DYIzF7RarONs/Dw2KTQJvCuGdce7xp+Qpx+ocib/dLuVg9P2fz&#10;PwAAAP//AwBQSwMEFAAGAAgAAAAhAIj8EgfcAAAACAEAAA8AAABkcnMvZG93bnJldi54bWxMj0FL&#10;xDAQhe+C/yGM4M1Nd22L1KaLLIh4Unc9eEybsS0mk9Ck3frvHU96HN7jm+/V+9VZseAUR08KtpsM&#10;BFLnzUi9gvfT480diJg0GW09oYJvjLBvLi9qXRl/pjdcjqkXDKFYaQVDSqGSMnYDOh03PiBx9ukn&#10;pxOfUy/NpM8Md1busqyUTo/EHwYd8DBg93WcnYKydQc769MyyueX8PQRXm1ue6Wur9aHexAJ1/RX&#10;hl99VoeGnVo/k4nCMuN2W3BVQZGD4LzMC97WKthlOcimlv8HND8AAAD//wMAUEsBAi0AFAAGAAgA&#10;AAAhALaDOJL+AAAA4QEAABMAAAAAAAAAAAAAAAAAAAAAAFtDb250ZW50X1R5cGVzXS54bWxQSwEC&#10;LQAUAAYACAAAACEAOP0h/9YAAACUAQAACwAAAAAAAAAAAAAAAAAvAQAAX3JlbHMvLnJlbHNQSwEC&#10;LQAUAAYACAAAACEAeNwqR1sCAAAWBQAADgAAAAAAAAAAAAAAAAAuAgAAZHJzL2Uyb0RvYy54bWxQ&#10;SwECLQAUAAYACAAAACEAiPwSB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3504" behindDoc="0" locked="0" layoutInCell="1" allowOverlap="1" wp14:anchorId="3EBE897C" wp14:editId="2EAD402D">
                <wp:simplePos x="0" y="0"/>
                <wp:positionH relativeFrom="column">
                  <wp:posOffset>2666365</wp:posOffset>
                </wp:positionH>
                <wp:positionV relativeFrom="paragraph">
                  <wp:posOffset>22225</wp:posOffset>
                </wp:positionV>
                <wp:extent cx="85725" cy="95250"/>
                <wp:effectExtent l="57150" t="19050" r="47625" b="95250"/>
                <wp:wrapNone/>
                <wp:docPr id="49" name="Ellipse 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FAE5B" id="Ellipse 49" o:spid="_x0000_s1026" style="position:absolute;margin-left:209.95pt;margin-top:1.75pt;width:6.75pt;height: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xI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ecOaF&#10;oxl9s9aEqBjdEDxtiHOyugsr7KVIx9zrTqPLf+qC7Qqk+wFStUtM0uXx7OtkxpkkzclsMiuAV8+u&#10;AWP6rsCxfKi56jIXJMX2KibKSNYHKxJyNV3+ckp7q3IJ1t8qTW1QxnHxLgRS5xbZVtDohZTKp3Hu&#10;h+IV6+ymjbWD4+f3HXv77KoKuQbnyfvOg0fJDD4Nzs54wLcC2KFk3dkfEOj6zhA8QrOnCSJ01I5B&#10;XhrC8krEtBJIXCbW036mG/poC23NoT9xtgb8/dZ9tieKkZazlnaj5vHXRqDizP7wRL6T8XSal6kI&#10;U5owCfhS8/hS4zfuHGgGY3oJgizHbJ/s4agR3AOt8TJnJZXwknLXXCY8COep21l6CKRaLosZLVAQ&#10;6crfBXmYeibK/e5BYOgJlYiH13DYIzF/RarONs/Dw3KTQJvCuGdce7xp+Qpx+ocib/dLuVg9P2eL&#10;PwAAAP//AwBQSwMEFAAGAAgAAAAhAGrsEYLdAAAACAEAAA8AAABkcnMvZG93bnJldi54bWxMj8FO&#10;wzAQRO9I/IO1SNyoU5JWbYhToUoIcQJaDhw38TaJaq+j2EnD32NO9Liap5m3xW62Rkw0+M6xguUi&#10;AUFcO91xo+Dr+PKwAeEDskbjmBT8kIddeXtTYK7dhT9pOoRGxBL2OSpoQ+hzKX3dkkW/cD1xzE5u&#10;sBjiOTRSD3iJ5dbIxyRZS4sdx4UWe9q3VJ8Po1WwruzejHicOvn23r9+9x8mM41S93fz8xOIQHP4&#10;h+FPP6pDGZ0qN7L2wijIltttRBWkKxAxz9I0A1FFcLMCWRby+oHyFwAA//8DAFBLAQItABQABgAI&#10;AAAAIQC2gziS/gAAAOEBAAATAAAAAAAAAAAAAAAAAAAAAABbQ29udGVudF9UeXBlc10ueG1sUEsB&#10;Ai0AFAAGAAgAAAAhADj9If/WAAAAlAEAAAsAAAAAAAAAAAAAAAAALwEAAF9yZWxzLy5yZWxzUEsB&#10;Ai0AFAAGAAgAAAAhAFaVTEhbAgAAFgUAAA4AAAAAAAAAAAAAAAAALgIAAGRycy9lMm9Eb2MueG1s&#10;UEsBAi0AFAAGAAgAAAAhAGrsEY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4783C7ED" wp14:editId="2599B72D">
                <wp:simplePos x="0" y="0"/>
                <wp:positionH relativeFrom="column">
                  <wp:posOffset>2247900</wp:posOffset>
                </wp:positionH>
                <wp:positionV relativeFrom="paragraph">
                  <wp:posOffset>32385</wp:posOffset>
                </wp:positionV>
                <wp:extent cx="85725" cy="95250"/>
                <wp:effectExtent l="57150" t="19050" r="47625" b="95250"/>
                <wp:wrapNone/>
                <wp:docPr id="43" name="Ellipse 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F0BF0" id="Ellipse 43" o:spid="_x0000_s1026" style="position:absolute;margin-left:177pt;margin-top:2.55pt;width:6.75pt;height: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ODWwIAABY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ec+aF&#10;oxl9tdaEqBjdEDxtiHOyugsr7KVIx9zrTqPLf+qC7Qqk+wFStUtM0uXJ7MtkxpkkzelsMiuAV8+u&#10;AWP6psCxfKi56jIXJMX2OibKSNYHKxJyNV3+ckp7q3IJ1v9QmtqgjOPiXQikLiyyraDRCymVT+Pc&#10;D8Ur1tlNG2sHx+P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ZWX7XeAAAACAEAAA8AAABkcnMvZG93bnJldi54bWxMj8FO&#10;wzAQRO9I/IO1SNyok7YJVcimQpUQ4gS0HHp04iWJsNdR7KTh7zEnOI5mNPOm3C/WiJlG3ztGSFcJ&#10;COLG6Z5bhI/T090OhA+KtTKOCeGbPOyr66tSFdpd+J3mY2hFLGFfKIQuhKGQ0jcdWeVXbiCO3qcb&#10;rQpRjq3Uo7rEcmvkOklyaVXPcaFTAx06ar6Ok0XIa3swkzrNvXx5HZ7Pw5vZmhbx9mZ5fAARaAl/&#10;YfjFj+hQRabaTay9MAibbBu/BIQsBRH9TX6fgagR1kkKsirl/wPVDwAAAP//AwBQSwECLQAUAAYA&#10;CAAAACEAtoM4kv4AAADhAQAAEwAAAAAAAAAAAAAAAAAAAAAAW0NvbnRlbnRfVHlwZXNdLnhtbFBL&#10;AQItABQABgAIAAAAIQA4/SH/1gAAAJQBAAALAAAAAAAAAAAAAAAAAC8BAABfcmVscy8ucmVsc1BL&#10;AQItABQABgAIAAAAIQDqguODWwIAABYFAAAOAAAAAAAAAAAAAAAAAC4CAABkcnMvZTJvRG9jLnht&#10;bFBLAQItABQABgAIAAAAIQBmVl+13gAAAAgBAAAPAAAAAAAAAAAAAAAAALU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0976" behindDoc="0" locked="0" layoutInCell="1" allowOverlap="1" wp14:anchorId="1514F84A" wp14:editId="6085F889">
                <wp:simplePos x="0" y="0"/>
                <wp:positionH relativeFrom="column">
                  <wp:posOffset>895350</wp:posOffset>
                </wp:positionH>
                <wp:positionV relativeFrom="paragraph">
                  <wp:posOffset>30480</wp:posOffset>
                </wp:positionV>
                <wp:extent cx="85725" cy="95250"/>
                <wp:effectExtent l="57150" t="19050" r="47625" b="95250"/>
                <wp:wrapNone/>
                <wp:docPr id="38" name="Ellipse 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0F9CB" id="Ellipse 38" o:spid="_x0000_s1026" style="position:absolute;margin-left:70.5pt;margin-top:2.4pt;width:6.75pt;height: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XT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sc0KS8c&#10;zeirtSZExeiG4GlDnJHVQ7jHXop0zL3uNLr8py7YrkC6HyBVu8QkXZ5Ov0ymnEnSnE0n0wJ49ewa&#10;MKZvChzLh5qrLnNBUmxvYqKMZH2wIiFX0+Uvp7S3Kpdg/Q+lqQ3KOC7ehUDq0iLbChq9kFL5NM79&#10;ULxind20sXZwPH7fsbfPrqqQa3CevO88eJTM4NPg7IwHfCuAHUrWnf0Bga7vDMESmj1NEKGjdgzy&#10;2hCWNyKme4HEZWI97We6o4+20NYc+hNna8Dfb91ne6IYaTlraTdqHn9tBCrO7HdP5Dsbn5zkZSrC&#10;CU2YBHypWb7U+I27BJrBmF6CIMsx2yd7OGoE90RrvMhZSSW8pNw1lwkPwmXqdpYeAqkWi2JGCxRE&#10;uvEPQR6mnonyuHsSGHpCJeLhLRz2SMxekaqzzfPwsNgk0KYw7hnXHm9avkKc/qHI2/1SLlbPz9n8&#10;DwAAAP//AwBQSwMEFAAGAAgAAAAhANO6BIzcAAAACAEAAA8AAABkcnMvZG93bnJldi54bWxMj8FO&#10;wzAQRO9I/IO1lbhRpyitSohToUoIcQLaHjhuYpNEtddW7KTh79me4LajGc3OK3ezs2IyQ+w9KVgt&#10;MxCGGq97ahWcji/3WxAxIWm0noyCHxNhV93elFhof6FPMx1SK7iEYoEKupRCIWVsOuMwLn0wxN63&#10;HxwmlkMr9YAXLndWPmTZRjrsiT90GMy+M835MDoFm9rt7YjHqZdv7+H1K3zY3LZK3S3m5ycQyczp&#10;LwzX+TwdKt5U+5F0FJZ1vmKWpCBngqu/ztcgaj4etyCrUv4HqH4BAAD//wMAUEsBAi0AFAAGAAgA&#10;AAAhALaDOJL+AAAA4QEAABMAAAAAAAAAAAAAAAAAAAAAAFtDb250ZW50X1R5cGVzXS54bWxQSwEC&#10;LQAUAAYACAAAACEAOP0h/9YAAACUAQAACwAAAAAAAAAAAAAAAAAvAQAAX3JlbHMvLnJlbHNQSwEC&#10;LQAUAAYACAAAACEAkiy101sCAAAWBQAADgAAAAAAAAAAAAAAAAAuAgAAZHJzL2Uyb0RvYy54bWxQ&#10;SwECLQAUAAYACAAAACEA07oEj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C</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C</w:t>
      </w:r>
      <w:proofErr w:type="spellEnd"/>
    </w:p>
    <w:p w:rsidR="00B906D2" w:rsidRDefault="00B906D2" w:rsidP="00B906D2">
      <w:pPr>
        <w:ind w:left="567" w:right="465" w:firstLine="142"/>
        <w:jc w:val="both"/>
        <w:rPr>
          <w:rFonts w:ascii="Times New Roman" w:hAnsi="Times New Roman" w:cs="Times New Roman"/>
        </w:rPr>
      </w:pPr>
    </w:p>
    <w:p w:rsidR="00B906D2" w:rsidRDefault="001C7F46"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4160" behindDoc="0" locked="0" layoutInCell="1" allowOverlap="1" wp14:anchorId="48E99046" wp14:editId="4350B727">
                <wp:simplePos x="0" y="0"/>
                <wp:positionH relativeFrom="column">
                  <wp:posOffset>4085590</wp:posOffset>
                </wp:positionH>
                <wp:positionV relativeFrom="paragraph">
                  <wp:posOffset>71755</wp:posOffset>
                </wp:positionV>
                <wp:extent cx="438150" cy="0"/>
                <wp:effectExtent l="38100" t="38100" r="76200" b="95250"/>
                <wp:wrapNone/>
                <wp:docPr id="222" name="Connecteur droit 22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050B99" id="Connecteur droit 222"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321.7pt,5.65pt" to="35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dT0AEAAOgDAAAOAAAAZHJzL2Uyb0RvYy54bWysU8uOGyEQvEfKPyDu8TzyWo083oOt5BIl&#10;VrL5AJZpPChAI2A99t+nYezZKI89rHKBge6q7ip61rcna9gRQtToet6sas7ASRy0O/T8+92HVzec&#10;xSTcIAw66PkZIr/dvHyxnnwHLY5oBgiMSFzsJt/zMSXfVVWUI1gRV+jBUVBhsCLRMRyqIYiJ2K2p&#10;2rp+V00YBh9QQox0u5uDfFP4lQKZvigVITHTc+otlTWU9T6v1WYtukMQftTy0oZ4RhdWaEdFF6qd&#10;SII9BP0HldUyYESVVhJthUppCUUDqWnq39R8G4WHooXMiX6xKf4/Wvn5uA9MDz1v25YzJyw90had&#10;I+fgIbAhoE4sx8ipyceOAFu3D5dT9PuQZZ9UsHknQexU3D0v7sIpMUmXb17fNG/pDeQ1VD3ifIjp&#10;I6Bl+aPnRrusW3Ti+CkmqkWp15R8bRybaNra93Vd0nJsJ+LIjoLeOaLRQ+6XUMbRlvueOy1f6Wxg&#10;ZvkKirRTb22hKVMHWxNmnuFHs7BQZoYobcwCmmv/E3TJzTAok7gAm6erLdmlIrq0AK12GP4GTqdr&#10;q2rOv6qetWbZ9zicy7sVO2icij+X0c/z+uu5wB9/0M1PAAAA//8DAFBLAwQUAAYACAAAACEA/0rK&#10;Ut0AAAAJAQAADwAAAGRycy9kb3ducmV2LnhtbEyPwU7DMBBE70j8g7VIXFDrpI1CFOJUCAlxgQMt&#10;3Lexm4TG62C7bfr3LOJQjjvzNDtTrSY7iKPxoXekIJ0nIAw1TvfUKvjYPM8KECEiaRwcGQVnE2BV&#10;X19VWGp3ondzXMdWcAiFEhV0MY6llKHpjMUwd6Mh9nbOW4x8+lZqjycOt4NcJEkuLfbEHzoczVNn&#10;mv36YBVsvvIX336f3/bOF+jvhsJln69K3d5Mjw8gopniBYbf+lwdau60dQfSQQwK8myZMcpGugTB&#10;wH26YGH7J8i6kv8X1D8AAAD//wMAUEsBAi0AFAAGAAgAAAAhALaDOJL+AAAA4QEAABMAAAAAAAAA&#10;AAAAAAAAAAAAAFtDb250ZW50X1R5cGVzXS54bWxQSwECLQAUAAYACAAAACEAOP0h/9YAAACUAQAA&#10;CwAAAAAAAAAAAAAAAAAvAQAAX3JlbHMvLnJlbHNQSwECLQAUAAYACAAAACEAUMKnU9ABAADoAwAA&#10;DgAAAAAAAAAAAAAAAAAuAgAAZHJzL2Uyb0RvYy54bWxQSwECLQAUAAYACAAAACEA/0rKUt0AAAAJ&#10;AQAADwAAAAAAAAAAAAAAAAAq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93920" behindDoc="0" locked="0" layoutInCell="1" allowOverlap="1" wp14:anchorId="0A8F3853" wp14:editId="337083DF">
                <wp:simplePos x="0" y="0"/>
                <wp:positionH relativeFrom="column">
                  <wp:posOffset>2285365</wp:posOffset>
                </wp:positionH>
                <wp:positionV relativeFrom="paragraph">
                  <wp:posOffset>81280</wp:posOffset>
                </wp:positionV>
                <wp:extent cx="438150" cy="0"/>
                <wp:effectExtent l="38100" t="38100" r="76200" b="95250"/>
                <wp:wrapNone/>
                <wp:docPr id="216" name="Connecteur droit 21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5FB1CB" id="Connecteur droit 216"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179.95pt,6.4pt" to="214.4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tE0AEAAOgDAAAOAAAAZHJzL2Uyb0RvYy54bWysU8uOGyEQvEfKPyDu8TySbFYjj/dgK7lE&#10;iZXHB7AMeFCARg3rsf8+DWPPRnkdVnuBge6q7ip61ncnZ9lRYTTge96sas6UlzAYf+j592/vX91y&#10;FpPwg7DgVc/PKvK7zcsX6yl0qoUR7KCQEYmP3RR6PqYUuqqKclROxBUE5SmoAZ1IdMRDNaCYiN3Z&#10;qq3rm2oCHAKCVDHS7W4O8k3h11rJ9FnrqBKzPafeUlmxrPd5rTZr0R1QhNHISxviCV04YTwVXah2&#10;Ign2gOYPKmckQgSdVhJcBVobqYoGUtPUv6n5OoqgihYyJ4bFpvh8tPLTcY/MDD1vmxvOvHD0SFvw&#10;npxTD8gGBJNYjpFTU4gdAbZ+j5dTDHvMsk8aXd5JEDsVd8+Lu+qUmKTLN69vm7f0BvIaqh5xAWP6&#10;oMCx/NFza3zWLTpx/BgT1aLUa0q+tp5NNG3tu7ouaTm2E3FkR0HvHMGaIfdLKOtpy33PnZavdLZq&#10;ZvmiNGmn3tpCU6ZObS3OPMOPZmGhzAzRxtoFNNf+J+iSm2GqTOICbP5fbckuFcGnBeiMB/wbOJ2u&#10;reo5/6p61ppl38NwLu9W7KBxKv5cRj/P66/nAn/8QTc/AQAA//8DAFBLAwQUAAYACAAAACEAZzOx&#10;29wAAAAJAQAADwAAAGRycy9kb3ducmV2LnhtbEyPwU7DMBBE70j8g7VIXBB1CKVKQ5wKISEucGhL&#10;79vYTULtdbDdNv17FnGA4848zc5Ui9FZcTQh9p4U3E0yEIYar3tqFXysX24LEDEhabSejIKzibCo&#10;Ly8qLLU/0dIcV6kVHEKxRAVdSkMpZWw64zBO/GCIvZ0PDhOfoZU64InDnZV5ls2kw574Q4eDee5M&#10;s18dnIL15+w1tF/n970PBYYbW/jp5k2p66vx6RFEMmP6g+GnPleHmjtt/YF0FFbB/cN8zigbOU9g&#10;YJoXLGx/BVlX8v+C+hsAAP//AwBQSwECLQAUAAYACAAAACEAtoM4kv4AAADhAQAAEwAAAAAAAAAA&#10;AAAAAAAAAAAAW0NvbnRlbnRfVHlwZXNdLnhtbFBLAQItABQABgAIAAAAIQA4/SH/1gAAAJQBAAAL&#10;AAAAAAAAAAAAAAAAAC8BAABfcmVscy8ucmVsc1BLAQItABQABgAIAAAAIQCMEgtE0AEAAOgDAAAO&#10;AAAAAAAAAAAAAAAAAC4CAABkcnMvZTJvRG9jLnhtbFBLAQItABQABgAIAAAAIQBnM7Hb3AAAAAkB&#10;AAAPAAAAAAAAAAAAAAAAACoEAABkcnMvZG93bnJldi54bWxQSwUGAAAAAAQABADzAAAAMwUAAAAA&#10;" strokecolor="black [3200]" strokeweight="1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4224" behindDoc="0" locked="0" layoutInCell="1" allowOverlap="1" wp14:anchorId="7E7FD2EE" wp14:editId="08CBFB43">
                <wp:simplePos x="0" y="0"/>
                <wp:positionH relativeFrom="column">
                  <wp:posOffset>5847715</wp:posOffset>
                </wp:positionH>
                <wp:positionV relativeFrom="paragraph">
                  <wp:posOffset>24130</wp:posOffset>
                </wp:positionV>
                <wp:extent cx="85725" cy="95250"/>
                <wp:effectExtent l="57150" t="19050" r="47625" b="95250"/>
                <wp:wrapNone/>
                <wp:docPr id="192" name="Ellipse 1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D0BBE" id="Ellipse 192" o:spid="_x0000_s1026" style="position:absolute;margin-left:460.45pt;margin-top:1.9pt;width:6.75pt;height: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gmWwIAABg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MNze50wpkX&#10;job0zVoTomL5igBqQ5yR3X24xV6KdMzdbjW6/Kc+2LaAuhtAVdvEJF2eTL9OppxJ0pxOJ9MCefXi&#10;GjCm7wocy4eaqy51wVJsrmKijGS9tyIhV9PlL6e0syqXYP2d0tQIZRwX70IhdW6RbQQNX0ipfBrn&#10;fihesc5u2lg7OH5+37G3z66q0GtwnrzvPHiUzODT4OyMB3wrgB1K1p39HoGu7wzBEzQ7miFCR+4Y&#10;5KUhLK9ETLcCic3Ee9rQdEMfbaGtOfQnzlaAv9+6z/ZEMtJy1tJ21Dz+WgtUnNkfnuh3Oj4+zutU&#10;hGOaMAl4qHk61Pi1OweawZjegiDLMdsnuz9qBPdIi7zMWUklvKTcNZcJ98J56raWngKplstiRisU&#10;RLry90Hup56J8rB9FBh6QiXi4TXsN0nMXpGqs83z8LBcJ9CmMO4F1x5vWr9CnP6pyPt9KBerlwdt&#10;8QcAAP//AwBQSwMEFAAGAAgAAAAhACFjxRXdAAAACAEAAA8AAABkcnMvZG93bnJldi54bWxMj01L&#10;w0AQhu+C/2EZwZvd2IaSxGyKFEQ8qW0PHifZaRK6HyG7SeO/dzzpcXgf3nnecrdYI2YaQ++dgsdV&#10;AoJc43XvWgWn48tDBiJEdBqNd6TgmwLsqtubEgvtr+6T5kNsBZe4UKCCLsahkDI0HVkMKz+Q4+zs&#10;R4uRz7GVesQrl1sj10mylRZ7xx86HGjfUXM5TFbBtrZ7M+Fx7uXb+/D6NXyY1LRK3d8tz08gIi3x&#10;D4ZffVaHip1qPzkdhFGQr5OcUQUbXsB5vklTEDWDWQayKuX/AdUPAAAA//8DAFBLAQItABQABgAI&#10;AAAAIQC2gziS/gAAAOEBAAATAAAAAAAAAAAAAAAAAAAAAABbQ29udGVudF9UeXBlc10ueG1sUEsB&#10;Ai0AFAAGAAgAAAAhADj9If/WAAAAlAEAAAsAAAAAAAAAAAAAAAAALwEAAF9yZWxzLy5yZWxzUEsB&#10;Ai0AFAAGAAgAAAAhAMBMWCZbAgAAGAUAAA4AAAAAAAAAAAAAAAAALgIAAGRycy9lMm9Eb2MueG1s&#10;UEsBAi0AFAAGAAgAAAAhACFjxRX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3984" behindDoc="0" locked="0" layoutInCell="1" allowOverlap="1" wp14:anchorId="1472E420" wp14:editId="16A66E9A">
                <wp:simplePos x="0" y="0"/>
                <wp:positionH relativeFrom="column">
                  <wp:posOffset>4505325</wp:posOffset>
                </wp:positionH>
                <wp:positionV relativeFrom="paragraph">
                  <wp:posOffset>24765</wp:posOffset>
                </wp:positionV>
                <wp:extent cx="85725" cy="95250"/>
                <wp:effectExtent l="57150" t="19050" r="47625" b="95250"/>
                <wp:wrapNone/>
                <wp:docPr id="59" name="Ellipse 5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041A7" id="Ellipse 59" o:spid="_x0000_s1026" style="position:absolute;margin-left:354.75pt;margin-top:1.95pt;width:6.75pt;height: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4WMWwIAABY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NNzaennHnh&#10;aEbfrDUhKkY3BE8b4oys7sMt9lKkY+51q9HlP3XBtgXS3QCp2iYm6fJk+nUy5UyS5nQ6mRbAqxfX&#10;gDF9V+BYPtRcdZkLkmJzFRNlJOu9FQm5mi5/OaWdVbkE6++UpjYo47h4FwKpc4tsI2j0Qkrl0zj3&#10;Q/GKdXbTxtrB8fP7jr19dlWFXIPz5H3nwaNkBp8GZ2c84FsB7FCy7uz3CHR9ZwieoNnRBBE6ascg&#10;Lw1heSViuhVIXCbW036mG/poC23NoT9xtgL8/dZ9tieKkZazlnaj5vHXWqDizP7wRL7T8fFxXqYi&#10;HNOEScBDzdOhxq/dOdAMxvQSBFmO2T7Z/VEjuEda42XOSirhJeWuuUy4F85Tt7P0EEi1XBYzWqAg&#10;0pW/D3I/9UyUh+2jwNATKhEPr2G/R2L2ilSdbZ6Hh+U6gTaFcS+49njT8hXi9A9F3u5DuVi9PGeL&#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MTLhYx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3744" behindDoc="0" locked="0" layoutInCell="1" allowOverlap="1" wp14:anchorId="09EDCEA8" wp14:editId="031DCC2A">
                <wp:simplePos x="0" y="0"/>
                <wp:positionH relativeFrom="column">
                  <wp:posOffset>4018915</wp:posOffset>
                </wp:positionH>
                <wp:positionV relativeFrom="paragraph">
                  <wp:posOffset>24130</wp:posOffset>
                </wp:positionV>
                <wp:extent cx="85725" cy="95250"/>
                <wp:effectExtent l="57150" t="19050" r="47625" b="95250"/>
                <wp:wrapNone/>
                <wp:docPr id="54" name="Ellipse 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B43EC" id="Ellipse 54" o:spid="_x0000_s1026" style="position:absolute;margin-left:316.45pt;margin-top:1.9pt;width:6.75pt;height: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Sp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N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LVr+XLbAAAACAEAAA8AAABkcnMvZG93bnJldi54bWxMj8tK&#10;xEAQRfeC/9CU4M7pOBNCjOkMMiDiSp1x4bKSLpNgv0h3MvHvLVe6LO7l1Ln1frVGLDTF0TsFt5sM&#10;BLnO69H1Ct5PjzcliJjQaTTekYJvirBvLi9qrLQ/uzdajqkXDHGxQgVDSqGSMnYDWYwbH8hx9ukn&#10;i4nPqZd6wjPDrZHbLCukxdHxhwEDHQbqvo6zVVC09mBmPC2jfH4JTx/h1eSmV+r6an24B5FoTX9l&#10;+NVndWjYqfWz01EYZuy2d1xVsOMFnBd5kYNouViWIJta/h/Q/AAAAP//AwBQSwECLQAUAAYACAAA&#10;ACEAtoM4kv4AAADhAQAAEwAAAAAAAAAAAAAAAAAAAAAAW0NvbnRlbnRfVHlwZXNdLnhtbFBLAQIt&#10;ABQABgAIAAAAIQA4/SH/1gAAAJQBAAALAAAAAAAAAAAAAAAAAC8BAABfcmVscy8ucmVsc1BLAQIt&#10;ABQABgAIAAAAIQAVBKSpWwIAABYFAAAOAAAAAAAAAAAAAAAAAC4CAABkcnMvZTJvRG9jLnhtbFBL&#10;AQItABQABgAIAAAAIQC1a/ly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5552" behindDoc="0" locked="0" layoutInCell="1" allowOverlap="1" wp14:anchorId="292E2586" wp14:editId="6A625D59">
                <wp:simplePos x="0" y="0"/>
                <wp:positionH relativeFrom="column">
                  <wp:posOffset>2667000</wp:posOffset>
                </wp:positionH>
                <wp:positionV relativeFrom="paragraph">
                  <wp:posOffset>20955</wp:posOffset>
                </wp:positionV>
                <wp:extent cx="85725" cy="95250"/>
                <wp:effectExtent l="57150" t="19050" r="47625" b="95250"/>
                <wp:wrapNone/>
                <wp:docPr id="50" name="Ellipse 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5632B" id="Ellipse 50" o:spid="_x0000_s1026" style="position:absolute;margin-left:210pt;margin-top:1.65pt;width:6.75pt;height: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dkWQ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SPF44&#10;mtE3a02IitENwdOGOCOrh3CHvRTpmHvdanT5T12wbYF0N0CqtolJujyZfp1MOZOkOZ1OuojVwTVg&#10;TN8VOJYPNVdd5oKk2FzHRBnJem9FQq6my19OaWdVLsH6e6WpDco4Lt6FQOrCItsIGr2QUvk0zv1Q&#10;vGKd3bSxdnD8/L5jb59dVSHX4Dx533nwKJnBp8HZGQ/4VgA7lKw7+z0CXd8ZgiU0O5ogQkftGOSV&#10;ISyvRUx3AonLNFbaz3RLH22hrTn0J85WgL/fus/2RDHSctbSbtQ8/loLVJzZH57Idzo+Ps7LVIRj&#10;mjAJ+FKzfKnxa3cBNIMxvQRBlmO2T3Z/1AjuidZ4kbOSSnhJuWsuE+6Fi9TtLD0EUi0WxYwWKIh0&#10;7R+C3E89E+Vx+yQw9IRKxMMb2O+RmL0iVWeb5+FhsU6gTWHcAdceb1q+Qpz+ocjb/VIuVofnbP4H&#10;AAD//wMAUEsDBBQABgAIAAAAIQCCw0013AAAAAgBAAAPAAAAZHJzL2Rvd25yZXYueG1sTI/BTsMw&#10;EETvSPyDtUjcqAMJVRXiVKgSQpyAtgeOTrxNotprK3bS8PcsJziuZvTmbbVdnBUzjnHwpOB+lYFA&#10;ar0ZqFNwPLzcbUDEpMlo6wkVfGOEbX19VenS+At94rxPnWAIxVIr6FMKpZSx7dHpuPIBibOTH51O&#10;fI6dNKO+MNxZ+ZBla+n0QLzQ64C7HtvzfnIK1o3b2Ukf5kG+vYfXr/BhC9spdXuzPD+BSLikvzL8&#10;6rM61OzU+IlMFFZBwXiuKshzEJwXef4IouHiJgdZV/L/A/UPAAAA//8DAFBLAQItABQABgAIAAAA&#10;IQC2gziS/gAAAOEBAAATAAAAAAAAAAAAAAAAAAAAAABbQ29udGVudF9UeXBlc10ueG1sUEsBAi0A&#10;FAAGAAgAAAAhADj9If/WAAAAlAEAAAsAAAAAAAAAAAAAAAAALwEAAF9yZWxzLy5yZWxzUEsBAi0A&#10;FAAGAAgAAAAhADKlZ2RZAgAAFgUAAA4AAAAAAAAAAAAAAAAALgIAAGRycy9lMm9Eb2MueG1sUEsB&#10;Ai0AFAAGAAgAAAAhAILDTTX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3264" behindDoc="0" locked="0" layoutInCell="1" allowOverlap="1" wp14:anchorId="5AA3FDBE" wp14:editId="604A36C4">
                <wp:simplePos x="0" y="0"/>
                <wp:positionH relativeFrom="column">
                  <wp:posOffset>2238375</wp:posOffset>
                </wp:positionH>
                <wp:positionV relativeFrom="paragraph">
                  <wp:posOffset>31750</wp:posOffset>
                </wp:positionV>
                <wp:extent cx="85725" cy="95250"/>
                <wp:effectExtent l="57150" t="19050" r="47625" b="95250"/>
                <wp:wrapNone/>
                <wp:docPr id="44" name="Ellipse 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5DC23" id="Ellipse 44" o:spid="_x0000_s1026" style="position:absolute;margin-left:176.25pt;margin-top:2.5pt;width:6.75pt;height: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1t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Kg1aIXbAAAACAEAAA8AAABkcnMvZG93bnJldi54bWxMj09L&#10;w0AQxe+C32EZwZvdtDVBYiZFCiKe1LYHj5vsmITuP7KbNH57x5PeZniP936v2i3WiJnGOHiHsF5l&#10;IMi1Xg+uQzgdn+8eQMSknFbGO0L4pgi7+vqqUqX2F/dB8yF1gkNcLBVCn1IopYxtT1bFlQ/kWPvy&#10;o1WJ37GTelQXDrdGbrKskFYNjht6FWjfU3s+TBahaOzeTOo4D/L1Lbx8hndzbzrE25vl6RFEoiX9&#10;meEXn9GhZqbGT05HYRC2+SZnK0LOk1jfFgUfDQLXgqwr+X9A/QMAAP//AwBQSwECLQAUAAYACAAA&#10;ACEAtoM4kv4AAADhAQAAEwAAAAAAAAAAAAAAAAAAAAAAW0NvbnRlbnRfVHlwZXNdLnhtbFBLAQIt&#10;ABQABgAIAAAAIQA4/SH/1gAAAJQBAAALAAAAAAAAAAAAAAAAAC8BAABfcmVscy8ucmVsc1BLAQIt&#10;ABQABgAIAAAAIQCHWm1tWwIAABYFAAAOAAAAAAAAAAAAAAAAAC4CAABkcnMvZTJvRG9jLnhtbFBL&#10;AQItABQABgAIAAAAIQCoNWi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3024" behindDoc="0" locked="0" layoutInCell="1" allowOverlap="1" wp14:anchorId="1A23E7C1" wp14:editId="6E7E95D3">
                <wp:simplePos x="0" y="0"/>
                <wp:positionH relativeFrom="column">
                  <wp:posOffset>885825</wp:posOffset>
                </wp:positionH>
                <wp:positionV relativeFrom="paragraph">
                  <wp:posOffset>27940</wp:posOffset>
                </wp:positionV>
                <wp:extent cx="85725" cy="95250"/>
                <wp:effectExtent l="57150" t="19050" r="47625" b="95250"/>
                <wp:wrapNone/>
                <wp:docPr id="39" name="Ellipse 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37A0D" id="Ellipse 39" o:spid="_x0000_s1026" style="position:absolute;margin-left:69.75pt;margin-top:2.2pt;width:6.75pt;height: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F7WwIAABY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sdnnHnh&#10;aEZfrTUhKkY3BE8b4oysVuEOeynSMfe60+jyn7pguwLpfoBU7RKTdHk6/TKZciZJczadTAvg1bNr&#10;wJi+KXAsH2quuswFSbG9jokykvXBioRcTZe/nNLeqlyC9T+UpjYo47h4FwKpC4tsK2j0Qkrl0zj3&#10;Q/GKdXbTxtrB8fh9x94+u6pCrsF58r7z4FEyg0+DszMe8K0AdihZd/YHBLq+MwSP0OxpgggdtWOQ&#10;V4awvBYx3QkkLhPraT/TLX20hbbm0J84WwP+fus+2xPFSMtZS7tR8/hrI1BxZr97It/Z+OQkL1MR&#10;TmjCJOBLzeNLjd+4C6AZjOklCLIcs32yh6NGcA+0xsuclVTCS8pdc5nwIFykbmfpIZBquSxmtEBB&#10;pGu/CvIw9UyU+92DwNATKhEPb+CwR2L2ilSdbZ6Hh+UmgTaFcc+49njT8hXi9A9F3u6XcrF6fs4W&#10;fwAAAP//AwBQSwMEFAAGAAgAAAAhADv75PncAAAACAEAAA8AAABkcnMvZG93bnJldi54bWxMj8FO&#10;wzAQRO9I/IO1SNyoA00rmsapUCWEOAEthx43sUki7LUVO2n4e7YnuO1oRrNvyt3srJjMEHtPCu4X&#10;GQhDjdc9tQo+j893jyBiQtJoPRkFPybCrrq+KrHQ/kwfZjqkVnAJxQIVdCmFQsrYdMZhXPhgiL0v&#10;PzhMLIdW6gHPXO6sfMiytXTYE3/oMJh9Z5rvw+gUrGu3tyMep16+voWXU3i3uW2Vur2Zn7YgkpnT&#10;Xxgu+IwOFTPVfiQdhWW93Kw4qiDPQVz81ZK31XxscpBVKf8PqH4BAAD//wMAUEsBAi0AFAAGAAgA&#10;AAAhALaDOJL+AAAA4QEAABMAAAAAAAAAAAAAAAAAAAAAAFtDb250ZW50X1R5cGVzXS54bWxQSwEC&#10;LQAUAAYACAAAACEAOP0h/9YAAACUAQAACwAAAAAAAAAAAAAAAAAvAQAAX3JlbHMvLnJlbHNQSwEC&#10;LQAUAAYACAAAACEAawahe1sCAAAWBQAADgAAAAAAAAAAAAAAAAAuAgAAZHJzL2Uyb0RvYy54bWxQ&#10;SwECLQAUAAYACAAAACEAO/vk+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D</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D</w:t>
      </w:r>
      <w:proofErr w:type="spellEnd"/>
    </w:p>
    <w:p w:rsidR="00B906D2" w:rsidRDefault="00B906D2" w:rsidP="00B906D2">
      <w:pPr>
        <w:ind w:left="567" w:right="465" w:firstLine="142"/>
        <w:jc w:val="both"/>
        <w:rPr>
          <w:rFonts w:ascii="Times New Roman" w:hAnsi="Times New Roman" w:cs="Times New Roman"/>
        </w:rPr>
      </w:pPr>
    </w:p>
    <w:p w:rsidR="00BE6948" w:rsidRDefault="00BE6948" w:rsidP="00B906D2">
      <w:pPr>
        <w:ind w:left="567" w:right="465" w:firstLine="142"/>
        <w:jc w:val="both"/>
        <w:rPr>
          <w:rFonts w:ascii="Times New Roman" w:hAnsi="Times New Roman" w:cs="Times New Roman"/>
        </w:rPr>
      </w:pPr>
    </w:p>
    <w:p w:rsidR="00F43E69" w:rsidRDefault="00CB2D7E" w:rsidP="00564802">
      <w:pPr>
        <w:ind w:left="567" w:right="465" w:firstLine="142"/>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564802" w:rsidRDefault="00CB078C" w:rsidP="0012603C">
      <w:pPr>
        <w:ind w:left="567" w:right="465" w:firstLine="426"/>
        <w:jc w:val="both"/>
        <w:rPr>
          <w:rFonts w:ascii="Times New Roman" w:hAnsi="Times New Roman" w:cs="Times New Roman"/>
        </w:rPr>
      </w:pPr>
      <w:r>
        <w:rPr>
          <w:rFonts w:ascii="Times New Roman" w:hAnsi="Times New Roman" w:cs="Times New Roman"/>
        </w:rPr>
        <w:t>On peut voir ici que si on tape lettre « A », elle sera permutée en « B »</w:t>
      </w:r>
      <w:r w:rsidR="00CD3F14">
        <w:rPr>
          <w:rFonts w:ascii="Times New Roman" w:hAnsi="Times New Roman" w:cs="Times New Roman"/>
        </w:rPr>
        <w:t xml:space="preserve"> à l’issu du rotor 1 puis en « D</w:t>
      </w:r>
      <w:r>
        <w:rPr>
          <w:rFonts w:ascii="Times New Roman" w:hAnsi="Times New Roman" w:cs="Times New Roman"/>
        </w:rPr>
        <w:t> » et enfin en « </w:t>
      </w:r>
      <w:r w:rsidR="00CD3F14">
        <w:rPr>
          <w:rFonts w:ascii="Times New Roman" w:hAnsi="Times New Roman" w:cs="Times New Roman"/>
        </w:rPr>
        <w:t>B</w:t>
      </w:r>
      <w:r>
        <w:rPr>
          <w:rFonts w:ascii="Times New Roman" w:hAnsi="Times New Roman" w:cs="Times New Roman"/>
        </w:rPr>
        <w:t> »</w:t>
      </w:r>
      <w:r w:rsidR="00172995">
        <w:rPr>
          <w:rFonts w:ascii="Times New Roman" w:hAnsi="Times New Roman" w:cs="Times New Roman"/>
        </w:rPr>
        <w:t>. Le rotor 1 tournera d’un cran et ses sorties seront décalées</w:t>
      </w:r>
      <w:r w:rsidR="008335CA">
        <w:rPr>
          <w:rFonts w:ascii="Times New Roman" w:hAnsi="Times New Roman" w:cs="Times New Roman"/>
        </w:rPr>
        <w:t xml:space="preserve"> ce qui permettra d’avoir une lettre cryptée différente même si on retape à nouveau « A ».</w:t>
      </w:r>
    </w:p>
    <w:p w:rsidR="00BE6948" w:rsidRDefault="00BE6948" w:rsidP="008A7F28">
      <w:pPr>
        <w:ind w:left="567" w:right="465" w:firstLine="708"/>
        <w:jc w:val="both"/>
        <w:rPr>
          <w:rFonts w:ascii="Times New Roman" w:hAnsi="Times New Roman" w:cs="Times New Roman"/>
        </w:rPr>
      </w:pPr>
    </w:p>
    <w:p w:rsidR="00AD7BC2" w:rsidRDefault="008A7F28" w:rsidP="00AD7BC2">
      <w:pPr>
        <w:spacing w:line="360" w:lineRule="auto"/>
        <w:ind w:left="567" w:right="465"/>
        <w:jc w:val="both"/>
        <w:rPr>
          <w:rFonts w:ascii="Times New Roman" w:hAnsi="Times New Roman" w:cs="Times New Roman"/>
        </w:rPr>
      </w:pPr>
      <w:r>
        <w:rPr>
          <w:rFonts w:ascii="Times New Roman" w:hAnsi="Times New Roman" w:cs="Times New Roman"/>
        </w:rPr>
        <w:t>Si on calcule le nombre de possibilités de cryptage qu’offrent les rotors, nous avons :</w:t>
      </w:r>
    </w:p>
    <w:p w:rsidR="00AD7BC2" w:rsidRDefault="00AD7BC2" w:rsidP="00AD7BC2">
      <w:pPr>
        <w:ind w:left="567" w:right="465"/>
        <w:jc w:val="both"/>
        <w:rPr>
          <w:rFonts w:ascii="Times New Roman" w:hAnsi="Times New Roman" w:cs="Times New Roman"/>
        </w:rPr>
      </w:pPr>
      <m:oMathPara>
        <m:oMath>
          <m:r>
            <w:rPr>
              <w:rFonts w:ascii="Cambria Math" w:hAnsi="Cambria Math" w:cs="Times New Roman"/>
            </w:rPr>
            <m:t>5*4*3 =60</m:t>
          </m:r>
        </m:oMath>
      </m:oMathPara>
    </w:p>
    <w:p w:rsidR="008A7F28" w:rsidRDefault="00CC358C" w:rsidP="00AD7BC2">
      <w:pPr>
        <w:ind w:left="567" w:right="465"/>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26</m:t>
              </m:r>
            </m:e>
            <m:sup>
              <m:r>
                <w:rPr>
                  <w:rFonts w:ascii="Cambria Math" w:hAnsi="Cambria Math" w:cs="Times New Roman"/>
                </w:rPr>
                <m:t>3</m:t>
              </m:r>
            </m:sup>
          </m:sSup>
          <m:r>
            <w:rPr>
              <w:rFonts w:ascii="Cambria Math" w:hAnsi="Cambria Math" w:cs="Times New Roman"/>
            </w:rPr>
            <m:t>=17 576</m:t>
          </m:r>
        </m:oMath>
      </m:oMathPara>
    </w:p>
    <w:p w:rsidR="008A7F28" w:rsidRDefault="00AD7BC2" w:rsidP="00AD7BC2">
      <w:pPr>
        <w:ind w:left="567" w:right="465"/>
        <w:jc w:val="center"/>
        <w:rPr>
          <w:rFonts w:ascii="Times New Roman" w:hAnsi="Times New Roman" w:cs="Times New Roman"/>
        </w:rPr>
      </w:pPr>
      <w:r>
        <w:rPr>
          <w:rFonts w:ascii="Times New Roman" w:hAnsi="Times New Roman" w:cs="Times New Roman"/>
        </w:rPr>
        <w:t xml:space="preserve">Soit :  </w:t>
      </w:r>
      <m:oMath>
        <m:r>
          <w:rPr>
            <w:rFonts w:ascii="Cambria Math" w:hAnsi="Cambria Math" w:cs="Times New Roman"/>
          </w:rPr>
          <m:t>60*17 576= 1 054 560</m:t>
        </m:r>
      </m:oMath>
    </w:p>
    <w:p w:rsidR="008A7F28" w:rsidRDefault="008A7F28" w:rsidP="00EB4B59">
      <w:pPr>
        <w:ind w:left="567" w:right="465"/>
        <w:jc w:val="both"/>
        <w:rPr>
          <w:rFonts w:ascii="Times New Roman" w:hAnsi="Times New Roman" w:cs="Times New Roman"/>
        </w:rPr>
      </w:pPr>
    </w:p>
    <w:p w:rsidR="008A7F28" w:rsidRDefault="008A7F28" w:rsidP="00EB4B59">
      <w:pPr>
        <w:ind w:left="567" w:right="465"/>
        <w:jc w:val="both"/>
        <w:rPr>
          <w:rFonts w:ascii="Times New Roman" w:hAnsi="Times New Roman" w:cs="Times New Roman"/>
        </w:rPr>
      </w:pPr>
      <w:r>
        <w:rPr>
          <w:rFonts w:ascii="Times New Roman" w:hAnsi="Times New Roman" w:cs="Times New Roman"/>
        </w:rPr>
        <w:t xml:space="preserve">Jusqu’ici nous avons donc 60 possibilités de choix de rotors </w:t>
      </w:r>
      <w:r w:rsidR="00174809">
        <w:rPr>
          <w:rFonts w:ascii="Times New Roman" w:hAnsi="Times New Roman" w:cs="Times New Roman"/>
        </w:rPr>
        <w:t xml:space="preserve">(3 </w:t>
      </w:r>
      <w:proofErr w:type="spellStart"/>
      <w:r w:rsidR="00174809">
        <w:rPr>
          <w:rFonts w:ascii="Times New Roman" w:hAnsi="Times New Roman" w:cs="Times New Roman"/>
        </w:rPr>
        <w:t>parmis</w:t>
      </w:r>
      <w:proofErr w:type="spellEnd"/>
      <w:r w:rsidR="00174809">
        <w:rPr>
          <w:rFonts w:ascii="Times New Roman" w:hAnsi="Times New Roman" w:cs="Times New Roman"/>
        </w:rPr>
        <w:t xml:space="preserve"> 5) </w:t>
      </w:r>
      <w:r>
        <w:rPr>
          <w:rFonts w:ascii="Times New Roman" w:hAnsi="Times New Roman" w:cs="Times New Roman"/>
        </w:rPr>
        <w:t>et 17</w:t>
      </w:r>
      <w:r w:rsidR="00174809">
        <w:rPr>
          <w:rFonts w:ascii="Times New Roman" w:hAnsi="Times New Roman" w:cs="Times New Roman"/>
        </w:rPr>
        <w:t> </w:t>
      </w:r>
      <w:r>
        <w:rPr>
          <w:rFonts w:ascii="Times New Roman" w:hAnsi="Times New Roman" w:cs="Times New Roman"/>
        </w:rPr>
        <w:t>576</w:t>
      </w:r>
      <w:r w:rsidR="00174809">
        <w:rPr>
          <w:rFonts w:ascii="Times New Roman" w:hAnsi="Times New Roman" w:cs="Times New Roman"/>
        </w:rPr>
        <w:t xml:space="preserve"> (pour un alphabet de 26 lettres)</w:t>
      </w:r>
      <w:r>
        <w:rPr>
          <w:rFonts w:ascii="Times New Roman" w:hAnsi="Times New Roman" w:cs="Times New Roman"/>
        </w:rPr>
        <w:t xml:space="preserve"> positions possibles des rotors </w:t>
      </w:r>
      <w:r w:rsidR="00AD7BC2">
        <w:rPr>
          <w:rFonts w:ascii="Times New Roman" w:hAnsi="Times New Roman" w:cs="Times New Roman"/>
        </w:rPr>
        <w:t xml:space="preserve">car chaque rotor à 26 positions donc 26*26*26 </w:t>
      </w:r>
      <w:r>
        <w:rPr>
          <w:rFonts w:ascii="Times New Roman" w:hAnsi="Times New Roman" w:cs="Times New Roman"/>
        </w:rPr>
        <w:t>soit un total de 1 054 560 possibilités de cryptage.</w:t>
      </w:r>
      <w:r w:rsidR="00174809">
        <w:rPr>
          <w:rFonts w:ascii="Times New Roman" w:hAnsi="Times New Roman" w:cs="Times New Roman"/>
        </w:rPr>
        <w:t xml:space="preserve"> Si l’alphabet comporte plus de caractères, cela augmentera le nombre de positions possibles des rotors et donc le nombre de possibili</w:t>
      </w:r>
      <w:r w:rsidR="002B5390">
        <w:rPr>
          <w:rFonts w:ascii="Times New Roman" w:hAnsi="Times New Roman" w:cs="Times New Roman"/>
        </w:rPr>
        <w:t>tés total</w:t>
      </w:r>
      <w:r w:rsidR="00174809">
        <w:rPr>
          <w:rFonts w:ascii="Times New Roman" w:hAnsi="Times New Roman" w:cs="Times New Roman"/>
        </w:rPr>
        <w:t>.</w:t>
      </w: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16293" w:rsidP="00B16293">
      <w:pPr>
        <w:ind w:left="-142" w:right="465"/>
        <w:jc w:val="both"/>
        <w:rPr>
          <w:rFonts w:ascii="Times New Roman" w:hAnsi="Times New Roman" w:cs="Times New Roman"/>
        </w:rPr>
      </w:pPr>
      <w:r>
        <w:rPr>
          <w:color w:val="002060"/>
          <w:sz w:val="36"/>
          <w:szCs w:val="36"/>
        </w:rPr>
        <w:tab/>
      </w:r>
      <w:r>
        <w:rPr>
          <w:color w:val="002060"/>
          <w:sz w:val="36"/>
          <w:szCs w:val="36"/>
        </w:rPr>
        <w:tab/>
      </w:r>
      <w:r w:rsidR="00BE6948">
        <w:rPr>
          <w:color w:val="002060"/>
          <w:sz w:val="32"/>
          <w:szCs w:val="32"/>
        </w:rPr>
        <w:t>1.2.2</w:t>
      </w:r>
      <w:r w:rsidR="00BE6948" w:rsidRPr="00DB4A3B">
        <w:rPr>
          <w:color w:val="002060"/>
          <w:sz w:val="32"/>
          <w:szCs w:val="32"/>
        </w:rPr>
        <w:t xml:space="preserve">. </w:t>
      </w:r>
      <w:r w:rsidR="00BE6948">
        <w:rPr>
          <w:color w:val="002060"/>
          <w:sz w:val="32"/>
          <w:szCs w:val="32"/>
        </w:rPr>
        <w:t xml:space="preserve"> </w:t>
      </w:r>
      <w:r w:rsidR="00BE6948" w:rsidRPr="00DB4A3B">
        <w:rPr>
          <w:color w:val="002060"/>
          <w:sz w:val="32"/>
          <w:szCs w:val="32"/>
        </w:rPr>
        <w:t>Le</w:t>
      </w:r>
      <w:r w:rsidR="00BE6948">
        <w:rPr>
          <w:color w:val="002060"/>
          <w:sz w:val="32"/>
          <w:szCs w:val="32"/>
        </w:rPr>
        <w:t xml:space="preserve"> </w:t>
      </w:r>
      <w:bookmarkStart w:id="3" w:name="plugboard"/>
      <w:proofErr w:type="spellStart"/>
      <w:r w:rsidR="00BE6948">
        <w:rPr>
          <w:color w:val="002060"/>
          <w:sz w:val="32"/>
          <w:szCs w:val="32"/>
        </w:rPr>
        <w:t>plugboard</w:t>
      </w:r>
      <w:bookmarkEnd w:id="3"/>
      <w:proofErr w:type="spellEnd"/>
    </w:p>
    <w:p w:rsidR="004358E8" w:rsidRDefault="004358E8" w:rsidP="00EB4B59">
      <w:pPr>
        <w:ind w:left="567" w:right="465"/>
        <w:jc w:val="both"/>
        <w:rPr>
          <w:rFonts w:ascii="Times New Roman" w:hAnsi="Times New Roman" w:cs="Times New Roman"/>
        </w:rPr>
      </w:pPr>
    </w:p>
    <w:p w:rsidR="004358E8" w:rsidRDefault="004358E8" w:rsidP="00EB4B59">
      <w:pPr>
        <w:ind w:left="567" w:right="465" w:firstLine="426"/>
        <w:jc w:val="both"/>
        <w:rPr>
          <w:rFonts w:ascii="Times New Roman" w:hAnsi="Times New Roman" w:cs="Times New Roman"/>
        </w:rPr>
      </w:pPr>
      <w:r>
        <w:rPr>
          <w:rFonts w:ascii="Times New Roman" w:hAnsi="Times New Roman" w:cs="Times New Roman"/>
        </w:rPr>
        <w:t xml:space="preserve">Mais </w:t>
      </w:r>
      <w:proofErr w:type="spellStart"/>
      <w:r>
        <w:rPr>
          <w:rFonts w:ascii="Times New Roman" w:hAnsi="Times New Roman" w:cs="Times New Roman"/>
        </w:rPr>
        <w:t>Enigma</w:t>
      </w:r>
      <w:proofErr w:type="spellEnd"/>
      <w:r>
        <w:rPr>
          <w:rFonts w:ascii="Times New Roman" w:hAnsi="Times New Roman" w:cs="Times New Roman"/>
        </w:rPr>
        <w:t xml:space="preserve"> ne s’arrête pas à ces trois rotors tournant, en effet, un des composants central de cette machine est le tableau de connexion (</w:t>
      </w:r>
      <w:proofErr w:type="spellStart"/>
      <w:r>
        <w:rPr>
          <w:rFonts w:ascii="Times New Roman" w:hAnsi="Times New Roman" w:cs="Times New Roman"/>
        </w:rPr>
        <w:t>plugboard</w:t>
      </w:r>
      <w:proofErr w:type="spellEnd"/>
      <w:r>
        <w:rPr>
          <w:rFonts w:ascii="Times New Roman" w:hAnsi="Times New Roman" w:cs="Times New Roman"/>
        </w:rPr>
        <w:t>), situé devant la machine et permettant d’effectuer 10 paires de</w:t>
      </w:r>
      <w:r w:rsidR="00A50BD3">
        <w:rPr>
          <w:rFonts w:ascii="Times New Roman" w:hAnsi="Times New Roman" w:cs="Times New Roman"/>
        </w:rPr>
        <w:t xml:space="preserve"> permutation</w:t>
      </w:r>
      <w:r>
        <w:rPr>
          <w:rFonts w:ascii="Times New Roman" w:hAnsi="Times New Roman" w:cs="Times New Roman"/>
        </w:rPr>
        <w:t>.</w:t>
      </w:r>
      <w:r w:rsidR="00540AF6">
        <w:rPr>
          <w:rFonts w:ascii="Times New Roman" w:hAnsi="Times New Roman" w:cs="Times New Roman"/>
        </w:rPr>
        <w:t xml:space="preserve"> Le </w:t>
      </w:r>
      <w:proofErr w:type="spellStart"/>
      <w:r w:rsidR="00540AF6">
        <w:rPr>
          <w:rFonts w:ascii="Times New Roman" w:hAnsi="Times New Roman" w:cs="Times New Roman"/>
        </w:rPr>
        <w:t>plugboard</w:t>
      </w:r>
      <w:proofErr w:type="spellEnd"/>
      <w:r w:rsidR="00540AF6">
        <w:rPr>
          <w:rFonts w:ascii="Times New Roman" w:hAnsi="Times New Roman" w:cs="Times New Roman"/>
        </w:rPr>
        <w:t xml:space="preserve"> était spécialement conçu pour les machines utilisées à des fins militaires, les versions commerciales en étaient dépourvues.</w:t>
      </w:r>
    </w:p>
    <w:p w:rsidR="00CE5AD6" w:rsidRDefault="00CE5AD6" w:rsidP="00EB4B59">
      <w:pPr>
        <w:ind w:firstLine="708"/>
        <w:jc w:val="both"/>
        <w:rPr>
          <w:rFonts w:ascii="Times New Roman" w:hAnsi="Times New Roman" w:cs="Times New Roman"/>
        </w:rPr>
      </w:pPr>
    </w:p>
    <w:p w:rsidR="00CE5AD6" w:rsidRPr="00CE5AD6" w:rsidRDefault="00CE5AD6" w:rsidP="00EB4B59">
      <w:pPr>
        <w:ind w:firstLine="708"/>
        <w:jc w:val="both"/>
        <w:rPr>
          <w:rFonts w:ascii="Times New Roman" w:hAnsi="Times New Roman" w:cs="Times New Roman"/>
        </w:rPr>
      </w:pPr>
    </w:p>
    <w:p w:rsidR="00D24684" w:rsidRDefault="00EB4B59" w:rsidP="00EB4B59">
      <w:pPr>
        <w:pStyle w:val="Paragraphedeliste"/>
        <w:ind w:left="567" w:right="465"/>
        <w:jc w:val="both"/>
        <w:rPr>
          <w:rFonts w:ascii="Times New Roman" w:hAnsi="Times New Roman" w:cs="Times New Roman"/>
        </w:rPr>
      </w:pPr>
      <w:r>
        <w:rPr>
          <w:noProof/>
        </w:rPr>
        <w:drawing>
          <wp:anchor distT="0" distB="0" distL="114300" distR="114300" simplePos="0" relativeHeight="251782656" behindDoc="0" locked="0" layoutInCell="1" allowOverlap="1" wp14:anchorId="3E30E2B1" wp14:editId="747584B4">
            <wp:simplePos x="0" y="0"/>
            <wp:positionH relativeFrom="margin">
              <wp:posOffset>409575</wp:posOffset>
            </wp:positionH>
            <wp:positionV relativeFrom="margin">
              <wp:posOffset>2880995</wp:posOffset>
            </wp:positionV>
            <wp:extent cx="2461895" cy="1676400"/>
            <wp:effectExtent l="0" t="0" r="0" b="0"/>
            <wp:wrapSquare wrapText="bothSides"/>
            <wp:docPr id="194" name="Image 194" descr="http://upload.wikimedia.org/wikipedia/commons/2/27/Enigma-plug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2/27/Enigma-plug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895" cy="1676400"/>
                    </a:xfrm>
                    <a:prstGeom prst="rect">
                      <a:avLst/>
                    </a:prstGeom>
                    <a:noFill/>
                    <a:ln>
                      <a:noFill/>
                    </a:ln>
                  </pic:spPr>
                </pic:pic>
              </a:graphicData>
            </a:graphic>
          </wp:anchor>
        </w:drawing>
      </w:r>
      <w:r w:rsidR="00EC7EEF">
        <w:rPr>
          <w:rFonts w:ascii="Times New Roman" w:hAnsi="Times New Roman" w:cs="Times New Roman"/>
        </w:rPr>
        <w:t>Les permutations sont commutatives c’est-à-dire que si la lettre « A » est reliée à la lettre « B » alors la lettre « A » sera permutée avec la lettre « B » mais la lettre « B » sera permutée avec la lettre « A ».</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Il y a donc 20 lettres permutées et 6 inchangées dans un alphabet de 26 lettres.</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 xml:space="preserve">Le but du </w:t>
      </w:r>
      <w:proofErr w:type="spellStart"/>
      <w:r>
        <w:rPr>
          <w:rFonts w:ascii="Times New Roman" w:hAnsi="Times New Roman" w:cs="Times New Roman"/>
        </w:rPr>
        <w:t>plugboard</w:t>
      </w:r>
      <w:proofErr w:type="spellEnd"/>
      <w:r>
        <w:rPr>
          <w:rFonts w:ascii="Times New Roman" w:hAnsi="Times New Roman" w:cs="Times New Roman"/>
        </w:rPr>
        <w:t xml:space="preserve"> était de brouiller les pistes car une lettre tapée était d’abord permutée suivant le tableau de connexion puis codée.  </w:t>
      </w:r>
    </w:p>
    <w:p w:rsidR="00EC7EEF" w:rsidRDefault="00EC7EEF" w:rsidP="00EB4B59">
      <w:pPr>
        <w:pStyle w:val="Paragraphedeliste"/>
        <w:ind w:left="1080"/>
        <w:jc w:val="both"/>
        <w:rPr>
          <w:rFonts w:ascii="Times New Roman" w:hAnsi="Times New Roman" w:cs="Times New Roman"/>
        </w:rPr>
      </w:pPr>
    </w:p>
    <w:p w:rsidR="003D035E" w:rsidRDefault="003D035E" w:rsidP="00EB4B59">
      <w:pPr>
        <w:pStyle w:val="Paragraphedeliste"/>
        <w:ind w:left="1080"/>
        <w:jc w:val="both"/>
        <w:rPr>
          <w:rFonts w:ascii="Times New Roman" w:hAnsi="Times New Roman" w:cs="Times New Roman"/>
        </w:rPr>
      </w:pPr>
    </w:p>
    <w:p w:rsidR="00EB4B59" w:rsidRDefault="00EB4B59" w:rsidP="00EB4B59">
      <w:pPr>
        <w:pStyle w:val="Paragraphedeliste"/>
        <w:ind w:left="1080"/>
        <w:jc w:val="both"/>
        <w:rPr>
          <w:rFonts w:ascii="Times New Roman" w:hAnsi="Times New Roman" w:cs="Times New Roman"/>
        </w:rPr>
      </w:pPr>
    </w:p>
    <w:p w:rsidR="00435F4E" w:rsidRDefault="00435F4E" w:rsidP="00EB4B59">
      <w:pPr>
        <w:pStyle w:val="Paragraphedeliste"/>
        <w:ind w:left="1080" w:right="465"/>
        <w:jc w:val="both"/>
        <w:rPr>
          <w:rFonts w:ascii="Times New Roman" w:hAnsi="Times New Roman" w:cs="Times New Roman"/>
        </w:rPr>
      </w:pP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Concrètement, cela signifie que si « A » était permutée avec « B », c’est la lettre « B » qui serait effectivement cryptée en passant dans les rotors.</w:t>
      </w:r>
    </w:p>
    <w:p w:rsidR="00564802"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Nous avons donc enrichi notre schéma (</w:t>
      </w:r>
      <w:proofErr w:type="spellStart"/>
      <w:r>
        <w:rPr>
          <w:rFonts w:ascii="Times New Roman" w:hAnsi="Times New Roman" w:cs="Times New Roman"/>
        </w:rPr>
        <w:t>cf</w:t>
      </w:r>
      <w:proofErr w:type="spellEnd"/>
      <w:r>
        <w:rPr>
          <w:rFonts w:ascii="Times New Roman" w:hAnsi="Times New Roman" w:cs="Times New Roman"/>
        </w:rPr>
        <w:t xml:space="preserve"> rotors ci-dessus)  avec le </w:t>
      </w:r>
      <w:proofErr w:type="spellStart"/>
      <w:r>
        <w:rPr>
          <w:rFonts w:ascii="Times New Roman" w:hAnsi="Times New Roman" w:cs="Times New Roman"/>
        </w:rPr>
        <w:t>plugboard</w:t>
      </w:r>
      <w:proofErr w:type="spellEnd"/>
      <w:r>
        <w:rPr>
          <w:rFonts w:ascii="Times New Roman" w:hAnsi="Times New Roman" w:cs="Times New Roman"/>
        </w:rPr>
        <w:t xml:space="preserve"> ce qui nous donne</w:t>
      </w:r>
      <w:r w:rsidR="001C7F46">
        <w:rPr>
          <w:rFonts w:ascii="Times New Roman" w:hAnsi="Times New Roman" w:cs="Times New Roman"/>
        </w:rPr>
        <w:t xml:space="preserve"> sur un alphabet de 4 lettres</w:t>
      </w:r>
      <w:r>
        <w:rPr>
          <w:rFonts w:ascii="Times New Roman" w:hAnsi="Times New Roman" w:cs="Times New Roman"/>
        </w:rPr>
        <w:t> :</w:t>
      </w:r>
    </w:p>
    <w:p w:rsidR="00564802" w:rsidRDefault="00564802" w:rsidP="00EB4B59">
      <w:pPr>
        <w:pStyle w:val="Paragraphedeliste"/>
        <w:ind w:left="567"/>
        <w:jc w:val="both"/>
        <w:rPr>
          <w:rFonts w:ascii="Times New Roman" w:hAnsi="Times New Roman" w:cs="Times New Roman"/>
        </w:rPr>
      </w:pPr>
    </w:p>
    <w:p w:rsidR="005746F7" w:rsidRDefault="005746F7" w:rsidP="00EB4B59">
      <w:pPr>
        <w:pStyle w:val="Paragraphedeliste"/>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4704" behindDoc="0" locked="0" layoutInCell="1" allowOverlap="1" wp14:anchorId="7C86593B" wp14:editId="491A1F00">
                <wp:simplePos x="0" y="0"/>
                <wp:positionH relativeFrom="column">
                  <wp:posOffset>675640</wp:posOffset>
                </wp:positionH>
                <wp:positionV relativeFrom="paragraph">
                  <wp:posOffset>508000</wp:posOffset>
                </wp:positionV>
                <wp:extent cx="1219200" cy="158115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6C026" id="Rectangle 202" o:spid="_x0000_s1026" style="position:absolute;margin-left:53.2pt;margin-top:40pt;width:96pt;height:124.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iGaAIAAB8FAAAOAAAAZHJzL2Uyb0RvYy54bWysVN9P2zAQfp+0/8Hy+0iTAYOKFFUgpkkI&#10;EDDxbBy7jWb7vLPbtPvrd3bStGJoD9NenDvf7y/f+eJyYw1bKwwtuJqXRxPOlJPQtG5R8+/PN5/O&#10;OAtRuEYYcKrmWxX45ezjh4vOT1UFSzCNQkZJXJh2vubLGP20KIJcKivCEXjlyKgBrYik4qJoUHSU&#10;3ZqimkxOiw6w8QhShUC3172Rz3J+rZWM91oHFZmpOfUW84n5fE1nMbsQ0wUKv2zl0Ib4hy6saB0V&#10;HVNdiyjYCts/UtlWIgTQ8UiCLUDrVqo8A01TTt5M87QUXuVZCJzgR5jC/0sr79YPyNqm5tWk4swJ&#10;Sz/pkWATbmEUS5cEUefDlDyf/AMOWiAxzbvRaNOXJmGbDOt2hFVtIpN0WVblOf0rziTZypOzsjzJ&#10;wBf7cI8hflVgWRJqjtRAhlOsb0OkkuS6c0nVjGNdzU8/D3lSe31DWYpbo3qvR6VpNmqhytkyq9SV&#10;QbYWxIfmR5mGo9zGkWcK0a0xY1D5XpCJu6DBN4WpzLQxcPJe4L7a6J0rgotjoG0d4N+Dde9PbR/M&#10;msRXaLb0KxF6jgcvb1oC81aE+CCQSE0/gBY13tOhDRB+MEicLQF/vXef/IlrZOWsoyWpefi5Eqg4&#10;M98csfC8PD5OW5WV45MvFSl4aHk9tLiVvQLCvaQnwcssJv9odqJGsC+0z/NUlUzCSapdcxlxp1zF&#10;fnnpRZBqPs9utElexFv35GVKnlBNZHnevAj0A6MikfEOdgslpm+I1fumSAfzVQTdZtbtcR3wpi3M&#10;hBlejLTmh3r22r9rs98AAAD//wMAUEsDBBQABgAIAAAAIQAYFNAn3wAAAAoBAAAPAAAAZHJzL2Rv&#10;d25yZXYueG1sTI/BTsMwEETvSPyDtUjcqE2oojSNUyEUEKq4ULj05sZuEmGvQ2y3ga9nOcFxZp9m&#10;Z6rN7Cw7mSkMHiXcLgQwg63XA3YS3t8ebwpgISrUyno0Er5MgE19eVGpUvszvprTLnaMQjCUSkIf&#10;41hyHtreOBUWfjRIt6OfnIokp47rSZ0p3FmeCZFzpwakD70azUNv2o9dchKytG3ss0vb/KXYp+a7&#10;yZdP+08pr6/m+zWwaOb4B8NvfaoONXU6+IQ6MEta5EtCJRSCNhGQrQoyDhLuspUAXlf8/4T6BwAA&#10;//8DAFBLAQItABQABgAIAAAAIQC2gziS/gAAAOEBAAATAAAAAAAAAAAAAAAAAAAAAABbQ29udGVu&#10;dF9UeXBlc10ueG1sUEsBAi0AFAAGAAgAAAAhADj9If/WAAAAlAEAAAsAAAAAAAAAAAAAAAAALwEA&#10;AF9yZWxzLy5yZWxzUEsBAi0AFAAGAAgAAAAhAO4raIZoAgAAHwUAAA4AAAAAAAAAAAAAAAAALgIA&#10;AGRycy9lMm9Eb2MueG1sUEsBAi0AFAAGAAgAAAAhABgU0CffAAAACg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08256" behindDoc="0" locked="0" layoutInCell="1" allowOverlap="1" wp14:anchorId="22AA5103" wp14:editId="7AF2B0B6">
                <wp:simplePos x="0" y="0"/>
                <wp:positionH relativeFrom="column">
                  <wp:posOffset>3848100</wp:posOffset>
                </wp:positionH>
                <wp:positionV relativeFrom="paragraph">
                  <wp:posOffset>514350</wp:posOffset>
                </wp:positionV>
                <wp:extent cx="1219200" cy="15811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4DC91" id="Rectangle 224" o:spid="_x0000_s1026" style="position:absolute;margin-left:303pt;margin-top:40.5pt;width:96pt;height:124.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XraAIAAB8FAAAOAAAAZHJzL2Uyb0RvYy54bWysVN9P2zAQfp+0/8Hy+0iTF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fX+b5&#10;eQI+O4Q79OGrgoZFoeRIDSQ4xebeBypJrnuXWM1Y1pb84nOfJ7bXNZSksDOq83pSmmajFoqULbFK&#10;zQ2yjSA+VD/yOBzlNpY8Y4iujRmC8lNBJuyDet8YphLThsDRqcBDtcE7VQQbhsCmtoB/D9adP7V9&#10;NGsU36Da0a9E6DjunbyrCcx74cNCIJGafgAtanikQxsg/KCXOFsB/jp1H/2Ja2TlrKUlKbn/uRao&#10;ODPfLLHwKh+P41YlZXz+pSAFjy1vxxa7buZAuOf0JDiZxOgfzF7UCM0r7fMsViWTsJJql1wG3Cvz&#10;0C0vvQhSzWbJjTbJiXBvn52MySOqkSwv21eBrmdUIDI+wH6hxOQdsTrfGGlhtg6g68S6A6493rSF&#10;iTD9ixHX/FhPXod3bfobAAD//wMAUEsDBBQABgAIAAAAIQCWFU+t4QAAAAoBAAAPAAAAZHJzL2Rv&#10;d25yZXYueG1sTI/BTsMwEETvSPyDtUjcqN0WmTSNUyEUEKp6oXDpzY1NEhGvQ2y3ga9nOcFpdzWj&#10;2TfFZnI9O9kxdB4VzGcCmMXamw4bBW+vjzcZsBA1Gt17tAq+bIBNeXlR6Nz4M77Y0z42jEIw5FpB&#10;G+OQcx7q1jodZn6wSNq7H52OdI4NN6M+U7jr+UIIyZ3ukD60erAPra0/9skpWKRt1T+7tJW77JCq&#10;70rePh0+lbq+mu7XwKKd4p8ZfvEJHUpiOvqEJrBegRSSukQF2ZwmGe5WGS1HBculEMDLgv+vUP4A&#10;AAD//wMAUEsBAi0AFAAGAAgAAAAhALaDOJL+AAAA4QEAABMAAAAAAAAAAAAAAAAAAAAAAFtDb250&#10;ZW50X1R5cGVzXS54bWxQSwECLQAUAAYACAAAACEAOP0h/9YAAACUAQAACwAAAAAAAAAAAAAAAAAv&#10;AQAAX3JlbHMvLnJlbHNQSwECLQAUAAYACAAAACEA/chV62gCAAAfBQAADgAAAAAAAAAAAAAAAAAu&#10;AgAAZHJzL2Uyb0RvYy54bWxQSwECLQAUAAYACAAAACEAlhVPreEAAAAKAQAADwAAAAAAAAAAAAAA&#10;AADCBAAAZHJzL2Rvd25yZXYueG1sUEsFBgAAAAAEAAQA8wAAANAFA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10304" behindDoc="0" locked="0" layoutInCell="1" allowOverlap="1" wp14:anchorId="4B72210A" wp14:editId="746A5E43">
                <wp:simplePos x="0" y="0"/>
                <wp:positionH relativeFrom="column">
                  <wp:posOffset>5476240</wp:posOffset>
                </wp:positionH>
                <wp:positionV relativeFrom="paragraph">
                  <wp:posOffset>523875</wp:posOffset>
                </wp:positionV>
                <wp:extent cx="1219200" cy="158115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30809" id="Rectangle 225" o:spid="_x0000_s1026" style="position:absolute;margin-left:431.2pt;margin-top:41.25pt;width:96pt;height:12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H4baAIAAB8FAAAOAAAAZHJzL2Uyb0RvYy54bWysVN9P2zAQfp+0/8Hy+0iTU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PL/N8&#10;nIDPDuEOffiqoGFRKDlSAwlOsbn3gUqS694lVjOWtSW/+Nznie11DSUp7IzqvJ6UptmohSJlS6xS&#10;c4NsI4gP1Y88Dke5jSXPGKJrY4ag/FSQCfug3jeGqcS0IXB0KvBQbfBOFcGGIbCpLeDfg3XnT20f&#10;zRrFN6h29CsROo57J+9qAvNe+LAQSKSmH0CLGh7p0AYIP+glzlaAv07dR3/iGlk5a2lJSu5/rgUq&#10;zsw3Syy8ys/P41Yl5Xz8pSAFjy1vxxa7buZAuOf0JDiZxOgfzF7UCM0r7fMsViWTsJJql1wG3Cvz&#10;0C0vvQhSzWbJjTbJiXBvn52MySOqkSwv21eBrmdUIDI+wH6hxOQdsTrfGGlhtg6g68S6A6493rSF&#10;iTD9ixHX/FhPXod3bfobAAD//wMAUEsDBBQABgAIAAAAIQBnrWRA4QAAAAsBAAAPAAAAZHJzL2Rv&#10;d25yZXYueG1sTI89T8MwEIZ3JP6DdUhs1GmaRFGIUyEUEKpYWli6ufE1iRqfQ2y3gV+PO8F2H4/e&#10;e65cz3pgZ5xsb0jAchEBQ2qM6qkV8Pnx8pADs06SkoMhFPCNFtbV7U0pC2UutMXzzrUshJAtpIDO&#10;ubHg3DYdamkXZkQKu6OZtHShnVquJnkJ4XrgcRRlXMuewoVOjvjcYXPaeS0g9pt6eNN+k73ne1//&#10;1Fnyuv8S4v5ufnoE5nB2fzBc9YM6VMHpYDwpywYBeRYnAQ1FnAK7AlGahMlBwGq1TIFXJf//Q/UL&#10;AAD//wMAUEsBAi0AFAAGAAgAAAAhALaDOJL+AAAA4QEAABMAAAAAAAAAAAAAAAAAAAAAAFtDb250&#10;ZW50X1R5cGVzXS54bWxQSwECLQAUAAYACAAAACEAOP0h/9YAAACUAQAACwAAAAAAAAAAAAAAAAAv&#10;AQAAX3JlbHMvLnJlbHNQSwECLQAUAAYACAAAACEAZ9R+G2gCAAAfBQAADgAAAAAAAAAAAAAAAAAu&#10;AgAAZHJzL2Uyb0RvYy54bWxQSwECLQAUAAYACAAAACEAZ61kQOEAAAALAQAADwAAAAAAAAAAAAAA&#10;AADCBAAAZHJzL2Rvd25yZXYueG1sUEsFBgAAAAAEAAQA8wAAANAFAAAAAA==&#10;" fillcolor="white [3201]" strokecolor="black [3200]" strokeweight=".5pt"/>
            </w:pict>
          </mc:Fallback>
        </mc:AlternateContent>
      </w:r>
    </w:p>
    <w:p w:rsidR="005746F7" w:rsidRPr="005746F7" w:rsidRDefault="00626949" w:rsidP="00EB4B59">
      <w:pPr>
        <w:jc w:val="both"/>
      </w:pPr>
      <w:r>
        <w:tab/>
      </w:r>
      <w:r>
        <w:tab/>
      </w:r>
      <w:proofErr w:type="spellStart"/>
      <w:r>
        <w:t>Plugboard</w:t>
      </w:r>
      <w:proofErr w:type="spellEnd"/>
      <w:r>
        <w:tab/>
      </w:r>
      <w:r>
        <w:tab/>
      </w:r>
      <w:r>
        <w:tab/>
        <w:t>Rotor 1</w:t>
      </w:r>
      <w:r>
        <w:tab/>
      </w:r>
      <w:r>
        <w:tab/>
        <w:t xml:space="preserve">   Rotor 2</w:t>
      </w:r>
      <w:r>
        <w:tab/>
      </w:r>
      <w:r>
        <w:tab/>
      </w:r>
      <w:r>
        <w:tab/>
        <w:t>Rotor 3</w:t>
      </w:r>
    </w:p>
    <w:p w:rsidR="005746F7" w:rsidRDefault="005746F7" w:rsidP="00EB4B59">
      <w:pPr>
        <w:jc w:val="both"/>
      </w:pPr>
      <w:r>
        <w:rPr>
          <w:rFonts w:ascii="Times New Roman" w:hAnsi="Times New Roman" w:cs="Times New Roman"/>
          <w:noProof/>
        </w:rPr>
        <mc:AlternateContent>
          <mc:Choice Requires="wps">
            <w:drawing>
              <wp:anchor distT="0" distB="0" distL="114300" distR="114300" simplePos="0" relativeHeight="251786752" behindDoc="0" locked="0" layoutInCell="1" allowOverlap="1" wp14:anchorId="6A07420D" wp14:editId="337DCD28">
                <wp:simplePos x="0" y="0"/>
                <wp:positionH relativeFrom="column">
                  <wp:posOffset>2266950</wp:posOffset>
                </wp:positionH>
                <wp:positionV relativeFrom="paragraph">
                  <wp:posOffset>160020</wp:posOffset>
                </wp:positionV>
                <wp:extent cx="1219200" cy="158115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50718" id="Rectangle 210" o:spid="_x0000_s1026" style="position:absolute;margin-left:178.5pt;margin-top:12.6pt;width:96pt;height:124.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WtaAIAAB8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z4uCR8n&#10;LP2kR4JNuKVRLF0SRK0PU/J88g/Ya4HENO9Wo01fmoRtM6y7AVa1jUzSZTkuL+hfcSbJVp6el+Vp&#10;zlocwj2G+FWBZUmoOFIDGU6xuQ2RSpLr3iVVM461FT/73OdJ7XUNZSnujOq8HpWm2aiFcc6WWaUW&#10;BtlGEB/qH2UajnIbR54pRDfGDEHle0Em7oN63xSmMtOGwNF7gYdqg3euCC4OgbZxgH8P1p0/tX00&#10;axJfod7Rr0ToOB68vGkIzFsR4oNAIjX9AFrUeE+HNkD4QS9xtgL89d598ieukZWzlpak4uHnWqDi&#10;zHxzxMKLcjJJW5WVyemXMSl4bHk9tri1XQDhXtKT4GUWk380e1Ej2Bfa53mqSibhJNWuuIy4Vxax&#10;W156EaSaz7MbbZIX8dY9eZmSJ1QTWZ63LwJ9z6hIZLyD/UKJ6Rtidb4p0sF8HUE3mXUHXHu8aQsz&#10;YfoXI635sZ69Du/a7DcAAAD//wMAUEsDBBQABgAIAAAAIQCIkCG/4AAAAAoBAAAPAAAAZHJzL2Rv&#10;d25yZXYueG1sTI/NTsMwEITvSLyDtUjcqENI0hLiVAgFhCouFC69ufGSRPgnxHYbePouJzju7Gjm&#10;m2o9G80OOPnBWQHXiwQY2tapwXYC3t8er1bAfJBWSe0sCvhGD+v6/KySpXJH+4qHbegYhVhfSgF9&#10;CGPJuW97NNIv3IiWfh9uMjLQOXVcTfJI4UbzNEkKbuRgqaGXIz702H5uoxGQxk2jn03cFC+rXWx+&#10;miJ72n0JcXkx398BCziHPzP84hM61MS0d9Eqz7SAm3xJWwKF5SkwMuTZLQl7EpZZCryu+P8J9QkA&#10;AP//AwBQSwECLQAUAAYACAAAACEAtoM4kv4AAADhAQAAEwAAAAAAAAAAAAAAAAAAAAAAW0NvbnRl&#10;bnRfVHlwZXNdLnhtbFBLAQItABQABgAIAAAAIQA4/SH/1gAAAJQBAAALAAAAAAAAAAAAAAAAAC8B&#10;AABfcmVscy8ucmVsc1BLAQItABQABgAIAAAAIQDdRWWtaAIAAB8FAAAOAAAAAAAAAAAAAAAAAC4C&#10;AABkcnMvZTJvRG9jLnhtbFBLAQItABQABgAIAAAAIQCIkCG/4AAAAAoBAAAPAAAAAAAAAAAAAAAA&#10;AMIEAABkcnMvZG93bnJldi54bWxQSwUGAAAAAAQABADzAAAAzwUAAAAA&#10;" fillcolor="white [3201]" strokecolor="black [3200]" strokeweight=".5pt"/>
            </w:pict>
          </mc:Fallback>
        </mc:AlternateContent>
      </w:r>
    </w:p>
    <w:p w:rsidR="00EC0520" w:rsidRDefault="00EC0520" w:rsidP="00EB4B59">
      <w:pPr>
        <w:tabs>
          <w:tab w:val="left" w:pos="10725"/>
        </w:tabs>
        <w:ind w:firstLine="708"/>
        <w:jc w:val="both"/>
      </w:pPr>
      <w:r>
        <w:tab/>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6672" behindDoc="0" locked="0" layoutInCell="1" allowOverlap="1" wp14:anchorId="456473C7" wp14:editId="39BA6EC9">
                <wp:simplePos x="0" y="0"/>
                <wp:positionH relativeFrom="column">
                  <wp:posOffset>5066665</wp:posOffset>
                </wp:positionH>
                <wp:positionV relativeFrom="paragraph">
                  <wp:posOffset>83185</wp:posOffset>
                </wp:positionV>
                <wp:extent cx="438150" cy="0"/>
                <wp:effectExtent l="38100" t="38100" r="76200" b="95250"/>
                <wp:wrapNone/>
                <wp:docPr id="17405" name="Connecteur droit 1740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6A0449" id="Connecteur droit 17405" o:spid="_x0000_s1026" style="position:absolute;z-index:251996672;visibility:visible;mso-wrap-style:square;mso-wrap-distance-left:9pt;mso-wrap-distance-top:0;mso-wrap-distance-right:9pt;mso-wrap-distance-bottom:0;mso-position-horizontal:absolute;mso-position-horizontal-relative:text;mso-position-vertical:absolute;mso-position-vertical-relative:text" from="398.95pt,6.55pt" to="433.4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s0QEAAOwDAAAOAAAAZHJzL2Uyb0RvYy54bWysU8mO2zAMvRfoPwi6N7bTmc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pbznzwlGb&#10;duA91U49IesRTGKzlao1htgSaOcPeLnFcMAsfdLo8k6i2FQqfF4qrKbEJD3evL5vbqkP8mqqnnEB&#10;Y3qnwLF86Lg1PmsXrTi9j4likevVJT9bz0bKen1X18Ut2/YiDuwkqNcRrOlzdwllPW057znTckpn&#10;q2aWT0qTfsptXWjK5KmdxZmn/9YsLOSZIdpYu4Dm2H8EXXwzTJVpXIDN36Mt3iUi+LQAnfGAvwOn&#10;6Zqqnv2vqmetWfYj9OfSt1IOGqlSn8v455n98V7gz590+x0AAP//AwBQSwMEFAAGAAgAAAAhAEHO&#10;IeLdAAAACQEAAA8AAABkcnMvZG93bnJldi54bWxMj8FOwzAQRO9I/IO1SFwQdQooTUOcCiEhLnBo&#10;S+/b2E1C7XWw3Tb9exZxgOPOPM3OVIvRWXE0IfaeFEwnGQhDjdc9tQo+1i+3BYiYkDRaT0bB2URY&#10;1JcXFZban2hpjqvUCg6hWKKCLqWhlDI2nXEYJ34wxN7OB4eJz9BKHfDE4c7KuyzLpcOe+EOHg3nu&#10;TLNfHZyC9Wf+Gtqv8/vehwLDjS38w+ZNqeur8ekRRDJj+oPhpz5Xh5o7bf2BdBRWwWw+mzPKxv0U&#10;BANFnrOw/RVkXcn/C+pvAAAA//8DAFBLAQItABQABgAIAAAAIQC2gziS/gAAAOEBAAATAAAAAAAA&#10;AAAAAAAAAAAAAABbQ29udGVudF9UeXBlc10ueG1sUEsBAi0AFAAGAAgAAAAhADj9If/WAAAAlAEA&#10;AAsAAAAAAAAAAAAAAAAALwEAAF9yZWxzLy5yZWxzUEsBAi0AFAAGAAgAAAAhAIy+H+zRAQAA7AMA&#10;AA4AAAAAAAAAAAAAAAAALgIAAGRycy9lMm9Eb2MueG1sUEsBAi0AFAAGAAgAAAAhAEHOIe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4624" behindDoc="0" locked="0" layoutInCell="1" allowOverlap="1" wp14:anchorId="4038F886" wp14:editId="64A30EE9">
                <wp:simplePos x="0" y="0"/>
                <wp:positionH relativeFrom="column">
                  <wp:posOffset>3437890</wp:posOffset>
                </wp:positionH>
                <wp:positionV relativeFrom="paragraph">
                  <wp:posOffset>92710</wp:posOffset>
                </wp:positionV>
                <wp:extent cx="438150" cy="0"/>
                <wp:effectExtent l="38100" t="38100" r="76200" b="95250"/>
                <wp:wrapNone/>
                <wp:docPr id="17404" name="Connecteur droit 1740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4A808A" id="Connecteur droit 17404" o:spid="_x0000_s1026" style="position:absolute;z-index:251994624;visibility:visible;mso-wrap-style:square;mso-wrap-distance-left:9pt;mso-wrap-distance-top:0;mso-wrap-distance-right:9pt;mso-wrap-distance-bottom:0;mso-position-horizontal:absolute;mso-position-horizontal-relative:text;mso-position-vertical:absolute;mso-position-vertical-relative:text" from="270.7pt,7.3pt" to="30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Vmo0gEAAOwDAAAOAAAAZHJzL2Uyb0RvYy54bWysU8mO2zAMvRfoPwi6N7bTtD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u1nVK86csNSm&#10;rXeOagePyHr0OrHJStUaQ2wJtHV7vNxi2GOWflJo806i2KlU+DxXGE6JSXpcvb1t3lEf5NVUPeEC&#10;xvQRvGX50HGjXdYuWnH8FBPFIterS342jo2U9fKmrotbtu1EHNhRUK+jN7rP3SWUcbTlvKdMyymd&#10;DUwsX0GRfsptWWjK5MHW4MTT/2hmFvLMEKWNmUFT7H+CLr4ZBmUaZ2DzfLTZu0T0Ls1Aq53Hv4HT&#10;6ZqqmvyvqietWfaD78+lb6UcNFKlPpfxzzP7673Anz7p5icAAAD//wMAUEsDBBQABgAIAAAAIQC8&#10;iJQc3AAAAAkBAAAPAAAAZHJzL2Rvd25yZXYueG1sTI/BTsMwEETvSPyDtUhcEHWCQhSlcSqEhLjA&#10;gRbubrxNQu11sN02/XsWcYDjzjzNzjSr2VlxxBBHTwryRQYCqfNmpF7B++bptgIRkyajrSdUcMYI&#10;q/byotG18Sd6w+M69YJDKNZawZDSVEsZuwGdjgs/IbG388HpxGfopQn6xOHOyrssK6XTI/GHQU/4&#10;OGC3Xx+cgs1n+Rz6r/Pr3odKhxtb+eLjRanrq/lhCSLhnP5g+KnP1aHlTlt/IBOFVXBf5AWjbBQl&#10;CAbKPGNh+yvItpH/F7TfAAAA//8DAFBLAQItABQABgAIAAAAIQC2gziS/gAAAOEBAAATAAAAAAAA&#10;AAAAAAAAAAAAAABbQ29udGVudF9UeXBlc10ueG1sUEsBAi0AFAAGAAgAAAAhADj9If/WAAAAlAEA&#10;AAsAAAAAAAAAAAAAAAAALwEAAF9yZWxzLy5yZWxzUEsBAi0AFAAGAAgAAAAhADDZWajSAQAA7AMA&#10;AA4AAAAAAAAAAAAAAAAALgIAAGRycy9lMm9Eb2MueG1sUEsBAi0AFAAGAAgAAAAhALyIlBz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0288" behindDoc="0" locked="0" layoutInCell="1" allowOverlap="1" wp14:anchorId="5E7FDF81" wp14:editId="6AAE300D">
                <wp:simplePos x="0" y="0"/>
                <wp:positionH relativeFrom="column">
                  <wp:posOffset>1847850</wp:posOffset>
                </wp:positionH>
                <wp:positionV relativeFrom="paragraph">
                  <wp:posOffset>80645</wp:posOffset>
                </wp:positionV>
                <wp:extent cx="438150" cy="0"/>
                <wp:effectExtent l="38100" t="38100" r="76200" b="95250"/>
                <wp:wrapNone/>
                <wp:docPr id="17397" name="Connecteur droit 1739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C94250" id="Connecteur droit 17397"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45.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lw0gEAAOwDAAAOAAAAZHJzL2Uyb0RvYy54bWysU8mO2zAMvRfoPwi6N7YzbTNjxJlDgvZS&#10;tEGXD9DIUixUEgVKEyd/X0pOPEWXORS9aCPfIx9Jre9PzrKjwmjAd7xZ1JwpL6E3/tDxb1/fvbrl&#10;LCbhe2HBq46fVeT3m5cv1mNo1RIGsL1CRiQ+tmPo+JBSaKsqykE5ERcQlCejBnQi0RUPVY9iJHZn&#10;q2Vdv61GwD4gSBUjve4mI98Ufq2VTJ+0jiox23HKLZUVy/qQ12qzFu0BRRiMvKQh/iELJ4ynoDPV&#10;TiTBHtH8RuWMRIig00KCq0BrI1XRQGqa+hc1XwYRVNFCxYlhLlP8f7Ty43GPzPTUu9XN3YozLxy1&#10;aQveU+3UI7IewSQ2WalaY4gtgbZ+j5dbDHvM0k8aXd5JFDuVCp/nCqtTYpIeX9/cNm+oD/Jqqp5w&#10;AWN6r8CxfOi4NT5rF604foiJYpHr1SU/W89Gynq5quvilm07EQd2FNTrCNb0ubuEsp62nPeUaTml&#10;s1UTy2elST/ltiw0ZfLU1uLE039vZhbyzBBtrJ1BU+y/gi6+GabKNM7A5vlos3eJCD7NQGc84J/A&#10;6XRNVU/+V9WT1iz7Afpz6VspB41Uqc9l/PPM/nwv8KdPuvkBAAD//wMAUEsDBBQABgAIAAAAIQDC&#10;xq1O3AAAAAkBAAAPAAAAZHJzL2Rvd25yZXYueG1sTI/BTsMwEETvSPyDtUhcEHUaUEhDnAohIS5w&#10;oKV3N16SUHsdbLdN/55FHOC4M6PZN/VyclYcMMTBk4L5LAOB1HozUKfgff10XYKISZPR1hMqOGGE&#10;ZXN+VuvK+CO94WGVOsElFCutoE9prKSMbY9Ox5kfkdj78MHpxGfopAn6yOXOyjzLCun0QPyh1yM+&#10;9tjuVnunYP1ZPIfu6/S686HU4cqW/nbzotTlxfRwDyLhlP7C8IPP6NAw09bvyURhFeSLOW9JbOR3&#10;IDhwU2QsbH8F2dTy/4LmGwAA//8DAFBLAQItABQABgAIAAAAIQC2gziS/gAAAOEBAAATAAAAAAAA&#10;AAAAAAAAAAAAAABbQ29udGVudF9UeXBlc10ueG1sUEsBAi0AFAAGAAgAAAAhADj9If/WAAAAlAEA&#10;AAsAAAAAAAAAAAAAAAAALwEAAF9yZWxzLy5yZWxzUEsBAi0AFAAGAAgAAAAhAMyiuXDSAQAA7AMA&#10;AA4AAAAAAAAAAAAAAAAALgIAAGRycy9lMm9Eb2MueG1sUEsBAi0AFAAGAAgAAAAhAMLGrU7cAAAA&#10;CQEAAA8AAAAAAAAAAAAAAAAALAQAAGRycy9kb3ducmV2LnhtbFBLBQYAAAAABAAEAPMAAAA1BQAA&#10;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6864" behindDoc="0" locked="0" layoutInCell="1" allowOverlap="1" wp14:anchorId="50AE68B4" wp14:editId="4DF39F6D">
                <wp:simplePos x="0" y="0"/>
                <wp:positionH relativeFrom="column">
                  <wp:posOffset>694690</wp:posOffset>
                </wp:positionH>
                <wp:positionV relativeFrom="paragraph">
                  <wp:posOffset>88265</wp:posOffset>
                </wp:positionV>
                <wp:extent cx="1171575" cy="342900"/>
                <wp:effectExtent l="38100" t="38100" r="66675" b="95250"/>
                <wp:wrapNone/>
                <wp:docPr id="17346" name="Connecteur droit 17346"/>
                <wp:cNvGraphicFramePr/>
                <a:graphic xmlns:a="http://schemas.openxmlformats.org/drawingml/2006/main">
                  <a:graphicData uri="http://schemas.microsoft.com/office/word/2010/wordprocessingShape">
                    <wps:wsp>
                      <wps:cNvCnPr/>
                      <wps:spPr>
                        <a:xfrm flipV="1">
                          <a:off x="0" y="0"/>
                          <a:ext cx="117157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038EA" id="Connecteur droit 17346" o:spid="_x0000_s1026" style="position:absolute;flip:y;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pt,6.95pt" to="146.9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IYzQEAANgDAAAOAAAAZHJzL2Uyb0RvYy54bWysU02P0zAQvSPxHyzfaZLuR9mo6R66gguC&#10;ioW9e51xY8lfGnub9t8zdtqAAIGEuFixZ96beW8m6/ujNewAGLV3HW8WNWfgpO+123f865d3b95y&#10;FpNwvTDeQcdPEPn95vWr9RhaWPrBmx6QEYmL7Rg6PqQU2qqKcgAr4sIHcBRUHq1IdMV91aMYid2a&#10;alnXt9XosQ/oJcRIrw9TkG8Kv1Ig0yelIiRmOk69pXJiOZ/zWW3Wot2jCIOW5zbEP3RhhXZUdKZ6&#10;EEmwF9S/UFkt0Uev0kJ6W3mltISigdQ09U9qHgcRoGghc2KYbYr/j1Z+POyQ6Z5mt7q6vuXMCUtj&#10;2nrnyDt4Qdaj14lNUXJrDLEl0Nbt8HyLYYdZ+lGhZcro8ERkxQySx47F69PsNRwTk/TYNKvmZnXD&#10;maTY1fXyri7DqCaezBcwpvfgLcsfHTfaZS9EKw4fYqLalHpJoUvua+qkfKWTgZxs3GdQpI8qLgu6&#10;bBZsDbKDoJ0QUoJLTd4D4ivZGaa0MTOw/jvwnJ+hULZuBk9O/LHqjCiVvUsz2Grn8XfV0/HSspry&#10;Lw5MurMFz74/lRkVa2h9isLzquf9/PFe4N9/yM03AAAA//8DAFBLAwQUAAYACAAAACEA8kuvFd0A&#10;AAAJAQAADwAAAGRycy9kb3ducmV2LnhtbEyPwU7DMBBE70j8g7VI3KhNQIGkcaoWqXDiQIvUqxsv&#10;SUS8jmy3Tfl6tie4zWifZmeqxeQGccQQe08a7mcKBFLjbU+ths/t+u4ZREyGrBk8oYYzRljU11eV&#10;Ka0/0QceN6kVHEKxNBq6lMZSyth06Eyc+RGJb18+OJPYhlbaYE4c7gaZKZVLZ3riD50Z8aXD5ntz&#10;cBpCHs+v693722qbVL7MVnYcfpLWtzfTcg4i4ZT+YLjU5+pQc6e9P5CNYmCvikdGWTwUIBjIiovY&#10;a8ifCpB1Jf8vqH8BAAD//wMAUEsBAi0AFAAGAAgAAAAhALaDOJL+AAAA4QEAABMAAAAAAAAAAAAA&#10;AAAAAAAAAFtDb250ZW50X1R5cGVzXS54bWxQSwECLQAUAAYACAAAACEAOP0h/9YAAACUAQAACwAA&#10;AAAAAAAAAAAAAAAvAQAAX3JlbHMvLnJlbHNQSwECLQAUAAYACAAAACEAyZTSGM0BAADYAwAADgAA&#10;AAAAAAAAAAAAAAAuAgAAZHJzL2Uyb0RvYy54bWxQSwECLQAUAAYACAAAACEA8kuvFd0AAAAJAQAA&#10;DwAAAAAAAAAAAAAAAAAnBAAAZHJzL2Rvd25yZXYueG1sUEsFBgAAAAAEAAQA8wAAADEFAAAAAA==&#10;" strokecolor="#4f81bd [3204]" strokeweight="2pt">
                <v:shadow on="t" color="black" opacity="24903f" origin=",.5" offset="0,.55556mm"/>
              </v:line>
            </w:pict>
          </mc:Fallback>
        </mc:AlternateContent>
      </w:r>
      <w:r w:rsidR="00564802" w:rsidRPr="00887BCA">
        <w:rPr>
          <w:rFonts w:ascii="Times New Roman" w:hAnsi="Times New Roman" w:cs="Times New Roman"/>
          <w:noProof/>
          <w:color w:val="FF0000"/>
        </w:rPr>
        <mc:AlternateContent>
          <mc:Choice Requires="wps">
            <w:drawing>
              <wp:anchor distT="0" distB="0" distL="114300" distR="114300" simplePos="0" relativeHeight="251877888" behindDoc="0" locked="0" layoutInCell="1" allowOverlap="1" wp14:anchorId="1968F598" wp14:editId="6AA28655">
                <wp:simplePos x="0" y="0"/>
                <wp:positionH relativeFrom="column">
                  <wp:posOffset>675640</wp:posOffset>
                </wp:positionH>
                <wp:positionV relativeFrom="paragraph">
                  <wp:posOffset>97790</wp:posOffset>
                </wp:positionV>
                <wp:extent cx="1257300" cy="342900"/>
                <wp:effectExtent l="38100" t="38100" r="76200" b="95250"/>
                <wp:wrapNone/>
                <wp:docPr id="17347" name="Connecteur droit 17347"/>
                <wp:cNvGraphicFramePr/>
                <a:graphic xmlns:a="http://schemas.openxmlformats.org/drawingml/2006/main">
                  <a:graphicData uri="http://schemas.microsoft.com/office/word/2010/wordprocessingShape">
                    <wps:wsp>
                      <wps:cNvCnPr/>
                      <wps:spPr>
                        <a:xfrm>
                          <a:off x="0" y="0"/>
                          <a:ext cx="125730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93373" id="Connecteur droit 17347"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7.7pt" to="152.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2X12wEAAA8EAAAOAAAAZHJzL2Uyb0RvYy54bWysU9uO0zAQfUfiHyy/0yTtQiFqug9dlRcE&#10;FQsf4Drj1pJvGnt7+XvGTppdAdJKiDw4vsw5M+eMvbq/WMNOgFF71/FmVnMGTvpeu0PHf/7YvvvI&#10;WUzC9cJ4Bx2/QuT367dvVufQwtwfvekBGZG42J5Dx48phbaqojyCFXHmAzg6VB6tSLTEQ9WjOBO7&#10;NdW8rj9UZ499QC8hRtp9GA75uvArBTJ9UypCYqbjVFsqI5Zxn8dqvRLtAUU4ajmWIf6hCiu0o6QT&#10;1YNIgj2h/oPKaok+epVm0tvKK6UlFA2kpql/U/N4FAGKFjInhsmm+P9o5dfTDpnuqXfLxd2SMycs&#10;tWnjnSPv4AlZj14nNpySW+cQWwJt3A7HVQw7zNIvCm3+kyh2KQ5fJ4fhkpikzWb+frmoqRGSzhZ3&#10;8080J5rqGR0wps/gLcuTjhvtsgOiFacvMQ2ht5C8bVweoze632pjygIP+41BdhLU8+22pm/M8SKM&#10;MmZoleUMAsosXQ0MtN9BkS1U8rykLxcSJlohJbjUjLzGUXSGKSphAtavA8f4DIVyWSdw8zp4QpTM&#10;3qUJbLXz+DeCdLmVrIb4mwOD7mzB3vfX0tpiDd260p3xheRr/XJd4M/veP0LAAD//wMAUEsDBBQA&#10;BgAIAAAAIQD4kwb43gAAAAkBAAAPAAAAZHJzL2Rvd25yZXYueG1sTI9BT8MwDIXvSPyHyEjcWALr&#10;Kto1nRAScNiJgjTtljVeW61xqibdun+POcHJ78lPz5+Lzex6ccYxdJ40PC4UCKTa244aDd9fbw/P&#10;IEI0ZE3vCTVcMcCmvL0pTG79hT7xXMVGcAmF3GhoYxxyKUPdojNh4Qck3h396ExkOzbSjubC5a6X&#10;T0ql0pmO+EJrBnxtsT5Vk9Owz1SV9atTN2VqR9vt+8f1uNxpfX83v6xBRJzjXxh+8RkdSmY6+Ils&#10;ED17lSYcZbHiyYGlSlgcNKRZArIs5P8Pyh8AAAD//wMAUEsBAi0AFAAGAAgAAAAhALaDOJL+AAAA&#10;4QEAABMAAAAAAAAAAAAAAAAAAAAAAFtDb250ZW50X1R5cGVzXS54bWxQSwECLQAUAAYACAAAACEA&#10;OP0h/9YAAACUAQAACwAAAAAAAAAAAAAAAAAvAQAAX3JlbHMvLnJlbHNQSwECLQAUAAYACAAAACEA&#10;ye9l9dsBAAAPBAAADgAAAAAAAAAAAAAAAAAuAgAAZHJzL2Uyb0RvYy54bWxQSwECLQAUAAYACAAA&#10;ACEA+JMG+N4AAAAJAQAADwAAAAAAAAAAAAAAAAA1BAAAZHJzL2Rvd25yZXYueG1sUEsFBgAAAAAE&#10;AAQA8wAAAEAFAAAAAA==&#10;" strokecolor="red"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6080" behindDoc="0" locked="0" layoutInCell="1" allowOverlap="1" wp14:anchorId="78085AF8" wp14:editId="7396D21A">
                <wp:simplePos x="0" y="0"/>
                <wp:positionH relativeFrom="column">
                  <wp:posOffset>3904615</wp:posOffset>
                </wp:positionH>
                <wp:positionV relativeFrom="paragraph">
                  <wp:posOffset>50164</wp:posOffset>
                </wp:positionV>
                <wp:extent cx="1152525" cy="390525"/>
                <wp:effectExtent l="38100" t="38100" r="66675" b="85725"/>
                <wp:wrapNone/>
                <wp:docPr id="17357" name="Connecteur droit 17357"/>
                <wp:cNvGraphicFramePr/>
                <a:graphic xmlns:a="http://schemas.openxmlformats.org/drawingml/2006/main">
                  <a:graphicData uri="http://schemas.microsoft.com/office/word/2010/wordprocessingShape">
                    <wps:wsp>
                      <wps:cNvCnPr/>
                      <wps:spPr>
                        <a:xfrm flipV="1">
                          <a:off x="0" y="0"/>
                          <a:ext cx="1152525" cy="390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F55CD" id="Connecteur droit 17357" o:spid="_x0000_s1026" style="position:absolute;flip:y;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45pt,3.95pt" to="398.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DAxwEAANgDAAAOAAAAZHJzL2Uyb0RvYy54bWysU02P0zAQvSPxHyzfaZKuloWo6R66gguC&#10;iq+71xk3lvylsbdJ/z1jJw0IEEgIRbJsz7w3854nu/vJGnYGjNq7jjebmjNw0vfanTr+5fObF684&#10;i0m4XhjvoOMXiPx+//zZbgwtbP3gTQ/IiMTFdgwdH1IKbVVFOYAVceMDOAoqj1YkOuKp6lGMxG5N&#10;ta3rl9XosQ/oJcRItw9zkO8Lv1Ig0welIiRmOk69pbJiWR/zWu13oj2hCIOWSxviH7qwQjsqulI9&#10;iCTYE+pfqKyW6KNXaSO9rbxSWkLRQGqa+ic1nwYRoGghc2JYbYr/j1a+Px+R6Z7e7u7m9o4zJyw9&#10;08E7R97BE7IevU5sjpJbY4gtgQ7uiMsphiNm6ZNCy5TR4SuRFTNIHpuK15fVa5gSk3TZNLdb+jiT&#10;FLt5Xec9EVYzT+YLGNNb8JblTceNdtkL0Yrzu5jm1GsK4XJfcydlly4GcrJxH0GRPqq4LegyWXAw&#10;yM6CZkJICS41S+mSnWFKG7MC678Dl/wMhTJ1K3h24o9VV0Sp7F1awVY7j7+rnqZry2rOvzow684W&#10;PPr+Ut6oWEPjU8xdRj3P54/nAv/+Q+6/AQAA//8DAFBLAwQUAAYACAAAACEAJxi+ud4AAAAIAQAA&#10;DwAAAGRycy9kb3ducmV2LnhtbEyPwU7DMAyG70i8Q2QkbizdVHW0NJ02pMGJAxsS16wxbUXiVEm2&#10;dTw95sROlvX9+v25Xk3OihOGOHhSMJ9lIJBabwbqFHzstw+PIGLSZLT1hAouGGHV3N7UujL+TO94&#10;2qVOcAnFSivoUxorKWPbo9Nx5kckZl8+OJ14DZ00QZ+53Fm5yLJCOj0QX+j1iM89tt+7o1MQinh5&#10;2X6+vW72KSvWi40Z7U9S6v5uWj+BSDil/zD86bM6NOx08EcyUVgFxTwvOapgyYP5sixyEAcGZQ6y&#10;qeX1A80vAAAA//8DAFBLAQItABQABgAIAAAAIQC2gziS/gAAAOEBAAATAAAAAAAAAAAAAAAAAAAA&#10;AABbQ29udGVudF9UeXBlc10ueG1sUEsBAi0AFAAGAAgAAAAhADj9If/WAAAAlAEAAAsAAAAAAAAA&#10;AAAAAAAALwEAAF9yZWxzLy5yZWxzUEsBAi0AFAAGAAgAAAAhAMA4kMDHAQAA2AMAAA4AAAAAAAAA&#10;AAAAAAAALgIAAGRycy9lMm9Eb2MueG1sUEsBAi0AFAAGAAgAAAAhACcYvrneAAAACAEAAA8AAAAA&#10;AAAAAAAAAAAAIQQAAGRycy9kb3ducmV2LnhtbFBLBQYAAAAABAAEAPMAAAAs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7104" behindDoc="0" locked="0" layoutInCell="1" allowOverlap="1" wp14:anchorId="7C0732F1" wp14:editId="3B3A3F5D">
                <wp:simplePos x="0" y="0"/>
                <wp:positionH relativeFrom="column">
                  <wp:posOffset>3856990</wp:posOffset>
                </wp:positionH>
                <wp:positionV relativeFrom="paragraph">
                  <wp:posOffset>69215</wp:posOffset>
                </wp:positionV>
                <wp:extent cx="1219200" cy="352425"/>
                <wp:effectExtent l="38100" t="38100" r="76200" b="85725"/>
                <wp:wrapNone/>
                <wp:docPr id="17358" name="Connecteur droit 17358"/>
                <wp:cNvGraphicFramePr/>
                <a:graphic xmlns:a="http://schemas.openxmlformats.org/drawingml/2006/main">
                  <a:graphicData uri="http://schemas.microsoft.com/office/word/2010/wordprocessingShape">
                    <wps:wsp>
                      <wps:cNvCnPr/>
                      <wps:spPr>
                        <a:xfrm>
                          <a:off x="0" y="0"/>
                          <a:ext cx="12192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5BA93" id="Connecteur droit 17358"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pt,5.45pt" to="399.7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O92wEAAA8EAAAOAAAAZHJzL2Uyb0RvYy54bWysU0mO2zAQvAfIHwjeYy0TZxEsz8ED5xIk&#10;RpYH0FTTJsANTY6X36dJyZpBEmCAIDpQXLqqu6rJ1f3FGnYCjNq7njeLmjNw0g/aHXr+88f2zQfO&#10;YhJuEMY76PkVIr9fv361OocOWn/0ZgBkROJidw49P6YUuqqK8ghWxIUP4OhQebQi0RIP1YDiTOzW&#10;VG1dv6vOHoeAXkKMtPswHvJ14VcKZPqqVITETM+ptlRGLOM+j9V6JboDinDUcipD/EMVVmhHSWeq&#10;B5EEe0T9B5XVEn30Ki2kt5VXSksoGkhNU/+m5vtRBChayJwYZpvi/6OVX047ZHqg3r2/W1KznLDU&#10;po13jryDR2QDep3YeEpunUPsCLRxO5xWMewwS78otPlPotilOHydHYZLYpI2m7b5SG3jTNLZ3bJ9&#10;2y5zC6ondMCYPoG3LE96brTLDohOnD7HNIbeQvK2cXmM3uhhq40pCzzsNwbZSVDPt9uavinHszDK&#10;mKFVljMKKLN0NTDSfgNFtlDJbUlfLiTMtEJKcKmZeI2j6AxTVMIMrF8GTvEZCuWyzuDmZfCMKJm9&#10;SzPYaufxbwTpcitZjfE3B0bd2YK9H66ltcUaunWlO9MLydf6+brAn97x+hcAAAD//wMAUEsDBBQA&#10;BgAIAAAAIQBE8Kfn3QAAAAkBAAAPAAAAZHJzL2Rvd25yZXYueG1sTI/BTsMwDIbvSLxDZCRuLAFG&#10;R0rTCSEBh50oSBO3rPXaaolTNenWvT3mBEf7+/X7c7GevRNHHGMfyMDtQoFAqkPTU2vg6/P15hFE&#10;TJYa6wKhgTNGWJeXF4XNm3CiDzxWqRVcQjG3BrqUhlzKWHfobVyEAYnZPozeJh7HVjajPXG5d/JO&#10;qUx62xNf6OyALx3Wh2ryBr61qrR7OPSTVlvabN7ez/v7rTHXV/PzE4iEc/oLw68+q0PJTrswUROF&#10;M5Cp1ZKjDJQGwYGV1rzYMcmWIMtC/v+g/AEAAP//AwBQSwECLQAUAAYACAAAACEAtoM4kv4AAADh&#10;AQAAEwAAAAAAAAAAAAAAAAAAAAAAW0NvbnRlbnRfVHlwZXNdLnhtbFBLAQItABQABgAIAAAAIQA4&#10;/SH/1gAAAJQBAAALAAAAAAAAAAAAAAAAAC8BAABfcmVscy8ucmVsc1BLAQItABQABgAIAAAAIQBN&#10;mrO92wEAAA8EAAAOAAAAAAAAAAAAAAAAAC4CAABkcnMvZTJvRG9jLnhtbFBLAQItABQABgAIAAAA&#10;IQBE8Kfn3QAAAAkBAAAPAAAAAAAAAAAAAAAAADUEAABkcnMvZG93bnJldi54bWxQSwUGAAAAAAQA&#10;BADzAAAAPwU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0960" behindDoc="0" locked="0" layoutInCell="1" allowOverlap="1" wp14:anchorId="449D9758" wp14:editId="6CC3EC86">
                <wp:simplePos x="0" y="0"/>
                <wp:positionH relativeFrom="column">
                  <wp:posOffset>2285364</wp:posOffset>
                </wp:positionH>
                <wp:positionV relativeFrom="paragraph">
                  <wp:posOffset>107315</wp:posOffset>
                </wp:positionV>
                <wp:extent cx="1171575" cy="314325"/>
                <wp:effectExtent l="38100" t="38100" r="66675" b="85725"/>
                <wp:wrapNone/>
                <wp:docPr id="17352" name="Connecteur droit 17352"/>
                <wp:cNvGraphicFramePr/>
                <a:graphic xmlns:a="http://schemas.openxmlformats.org/drawingml/2006/main">
                  <a:graphicData uri="http://schemas.microsoft.com/office/word/2010/wordprocessingShape">
                    <wps:wsp>
                      <wps:cNvCnPr/>
                      <wps:spPr>
                        <a:xfrm flipV="1">
                          <a:off x="0" y="0"/>
                          <a:ext cx="1171575" cy="314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6E005" id="Connecteur droit 17352" o:spid="_x0000_s1026" style="position:absolute;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8.45pt" to="272.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8R5AEAABkEAAAOAAAAZHJzL2Uyb0RvYy54bWysU8uu0zAQ3SPxD5b3NElLKYqa3kWvygZB&#10;xWvvOuPWkl8a+/bx94ydNFwBAgmRhZWx55yZc8ZeP1ytYWfAqL3reDOrOQMnfa/dseNfv+xeveUs&#10;JuF6YbyDjt8g8ofNyxfrS2hh7k/e9ICMSFxsL6Hjp5RCW1VRnsCKOPMBHB0qj1YkCvFY9SguxG5N&#10;Na/rN9XFYx/QS4iRdh+HQ74p/EqBTB+VipCY6Tj1lsqKZT3ktdqsRXtEEU5ajm2If+jCCu2o6ET1&#10;KJJgT6h/obJaoo9epZn0tvJKaQlFA6lp6p/UfD6JAEULmRPDZFP8f7Tyw3mPTPc0u9ViOefMCUtj&#10;2nrnyDt4Qtaj14kNp+TWJcSWQFu3xzGKYY9Z+lWhZcro8I3Iihkkj12L17fJa7gmJmmzaVbNcrXk&#10;TNLZonm9mC/zMKqBJ/MFjOkdeMvyT8eNdtkL0Yrz+5iG1HtK3jYur9Eb3e+0MSXA42FrkJ0FTX+3&#10;q+kbazxLo4oZWmVhg5Tyl24GBtpPoMgganleyperCROtkBJcakZe4yg7wxS1MAHrvwPH/AyFcm0n&#10;8GDlH6tOiFLZuzSBrXYef1c9Xe8tqyH/7sCgO1tw8P2tDLlYQ/evTGd8K/mCP48L/MeL3nwHAAD/&#10;/wMAUEsDBBQABgAIAAAAIQC9usle3gAAAAkBAAAPAAAAZHJzL2Rvd25yZXYueG1sTI/BTsMwDIbv&#10;k3iHyEi7bSksrVhpOiEqJLixrdyzxrTVmqQk2VZ4esxpnCzr//T7c7GZzMDO6EPvrIS7ZQIMbeN0&#10;b1sJ9f5l8QAsRGW1GpxFCd8YYFPezAqVa3exWzzvYsuoxIZcSehiHHPOQ9OhUWHpRrSUfTpvVKTV&#10;t1x7daFyM/D7JMm4Ub2lC50a8bnD5rg7GQnpj6gq//bxpV/9fquqYy3e61rK+e309Ags4hSvMPzp&#10;kzqU5HRwJ6sDGySs0vWaUAoymgSkQghgBwlZJoCXBf//QfkLAAD//wMAUEsBAi0AFAAGAAgAAAAh&#10;ALaDOJL+AAAA4QEAABMAAAAAAAAAAAAAAAAAAAAAAFtDb250ZW50X1R5cGVzXS54bWxQSwECLQAU&#10;AAYACAAAACEAOP0h/9YAAACUAQAACwAAAAAAAAAAAAAAAAAvAQAAX3JlbHMvLnJlbHNQSwECLQAU&#10;AAYACAAAACEAiQofEeQBAAAZBAAADgAAAAAAAAAAAAAAAAAuAgAAZHJzL2Uyb0RvYy54bWxQSwEC&#10;LQAUAAYACAAAACEAvbrJXt4AAAAJAQAADwAAAAAAAAAAAAAAAAA+BAAAZHJzL2Rvd25yZXYueG1s&#10;UEsFBgAAAAAEAAQA8wAAAEkFA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1984" behindDoc="0" locked="0" layoutInCell="1" allowOverlap="1" wp14:anchorId="3355BD8D" wp14:editId="7B55A136">
                <wp:simplePos x="0" y="0"/>
                <wp:positionH relativeFrom="column">
                  <wp:posOffset>2313940</wp:posOffset>
                </wp:positionH>
                <wp:positionV relativeFrom="paragraph">
                  <wp:posOffset>88265</wp:posOffset>
                </wp:positionV>
                <wp:extent cx="1162050" cy="733425"/>
                <wp:effectExtent l="38100" t="19050" r="76200" b="85725"/>
                <wp:wrapNone/>
                <wp:docPr id="17353" name="Connecteur droit 17353"/>
                <wp:cNvGraphicFramePr/>
                <a:graphic xmlns:a="http://schemas.openxmlformats.org/drawingml/2006/main">
                  <a:graphicData uri="http://schemas.microsoft.com/office/word/2010/wordprocessingShape">
                    <wps:wsp>
                      <wps:cNvCnPr/>
                      <wps:spPr>
                        <a:xfrm>
                          <a:off x="0" y="0"/>
                          <a:ext cx="1162050" cy="733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476BF" id="Connecteur droit 17353"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pt,6.95pt" to="273.7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ETwQEAAM4DAAAOAAAAZHJzL2Uyb0RvYy54bWysU9tu2zAMfR+wfxD03viSpR2MOH1Isb0M&#10;W7B1H6DKVCxAN1BqLn8/Sk7cYRtQYOiLLIo8JM8hvb4/WcMOgFF71/NmUXMGTvpBu33Pfz5+uvnI&#10;WUzCDcJ4Bz0/Q+T3m/fv1sfQQetHbwZARklc7I6h52NKoauqKEewIi58AEdO5dGKRCbuqwHFkbJb&#10;U7V1fVsdPQ4BvYQY6fVhcvJNya8UyPRNqQiJmZ5Tb6mcWM6nfFabtej2KMKo5aUN8R9dWKEdFZ1T&#10;PYgk2DPqv1JZLdFHr9JCelt5pbSEwoHYNPUfbH6MIkDhQuLEMMsU3y6t/HrYIdMDze5uuVpy5oSl&#10;MW29c6QdPCMb0OvEJi+pdQyxI9DW7fBixbDDTP2k0OYvkWKnovB5VhhOiUl6bJrbtl7RICT57pbL&#10;D+0qj6B6QQeM6TN4y/Kl50a7rIDoxOFLTFPoNYRwuZupfrmls4EcbNx3UMSKKrYFXfYJtgbZQdAm&#10;CCnBpeZSukRnmNLGzMD6deAlPkOh7NoMbl4Hz4hS2bs0g612Hv+VIJ2uLasp/qrAxDtL8OSHc5lM&#10;kYaWpoh7WfC8lb/bBf7yG25+AQAA//8DAFBLAwQUAAYACAAAACEA3KjU0t0AAAAKAQAADwAAAGRy&#10;cy9kb3ducmV2LnhtbEyPS0/DMBCE70j8B2uRuFEHN6RNiFMhJCSONHDg6MRLHsQPxW6T/nuWExx3&#10;5tPsTHlYzcTOOIfBWQn3mwQY2tbpwXYSPt5f7vbAQlRWq8lZlHDBAIfq+qpUhXaLPeK5jh2jEBsK&#10;JaGP0Rech7ZHo8LGebTkfbnZqEjn3HE9q4XCzcRFkmTcqMHSh155fO6x/a5PRsLn3Izi9bJ44cas&#10;zkeP4u2IUt7erE+PwCKu8Q+G3/pUHSrq1LiT1YFNErZZmhJKxjYHRsBDuiOhIUHkKfCq5P8nVD8A&#10;AAD//wMAUEsBAi0AFAAGAAgAAAAhALaDOJL+AAAA4QEAABMAAAAAAAAAAAAAAAAAAAAAAFtDb250&#10;ZW50X1R5cGVzXS54bWxQSwECLQAUAAYACAAAACEAOP0h/9YAAACUAQAACwAAAAAAAAAAAAAAAAAv&#10;AQAAX3JlbHMvLnJlbHNQSwECLQAUAAYACAAAACEADVxRE8EBAADOAwAADgAAAAAAAAAAAAAAAAAu&#10;AgAAZHJzL2Uyb0RvYy54bWxQSwECLQAUAAYACAAAACEA3KjU0t0AAAAKAQAADwAAAAAAAAAAAAAA&#10;AAAbBAAAZHJzL2Rvd25yZXYueG1sUEsFBgAAAAAEAAQA8wAAACU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0176" behindDoc="0" locked="0" layoutInCell="1" allowOverlap="1" wp14:anchorId="1F169067" wp14:editId="3FAE7597">
                <wp:simplePos x="0" y="0"/>
                <wp:positionH relativeFrom="column">
                  <wp:posOffset>5495290</wp:posOffset>
                </wp:positionH>
                <wp:positionV relativeFrom="paragraph">
                  <wp:posOffset>107315</wp:posOffset>
                </wp:positionV>
                <wp:extent cx="1200150" cy="704850"/>
                <wp:effectExtent l="38100" t="38100" r="76200" b="95250"/>
                <wp:wrapNone/>
                <wp:docPr id="17361" name="Connecteur droit 17361"/>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44B934" id="Connecteur droit 17361" o:spid="_x0000_s1026" style="position:absolute;flip:y;z-index:251890176;visibility:visible;mso-wrap-style:square;mso-wrap-distance-left:9pt;mso-wrap-distance-top:0;mso-wrap-distance-right:9pt;mso-wrap-distance-bottom:0;mso-position-horizontal:absolute;mso-position-horizontal-relative:text;mso-position-vertical:absolute;mso-position-vertical-relative:text" from="432.7pt,8.45pt" to="527.2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XCxwEAANgDAAAOAAAAZHJzL2Uyb0RvYy54bWysU02P0zAQvSPxHyzfaZICu6uo6R66gguC&#10;iq+71xk3lvylsbdJ/z1jJw0IEEiIi2Vn5r2Z92ayu5+sYWfAqL3reLOpOQMnfa/dqeNfPr95ccdZ&#10;TML1wngHHb9A5Pf75892Y2hh6wdvekBGJC62Y+j4kFJoqyrKAayIGx/AUVB5tCLRE09Vj2Ikdmuq&#10;bV3fVKPHPqCXECN9fZiDfF/4lQKZPigVITHTceotlRPL+ZjPar8T7QlFGLRc2hD/0IUV2lHRlepB&#10;JMGeUP9CZbVEH71KG+lt5ZXSEooGUtPUP6n5NIgARQuZE8NqU/x/tPL9+YhM9zS725c3DWdOWBrT&#10;wTtH3sETsh69TmyOkltjiC2BDu6IyyuGI2bpk0LLlNHhK5EVM0gem4rXl9VrmBKT9LGh6TWvaSSS&#10;Yrf1qzu6E2E182S+gDG9BW9ZvnTcaJe9EK04v4tpTr2mEC73NXdSbuliICcb9xEU6aOK24IumwUH&#10;g+wsaCeElOBSs5Qu2RmmtDErsP47cMnPUChbt4JnJ/5YdUWUyt6lFWy18/i76mm6tqzm/KsDs+5s&#10;waPvL2VGxRpan2Lusup5P398F/j3H3L/DQAA//8DAFBLAwQUAAYACAAAACEAKwt9bd8AAAALAQAA&#10;DwAAAGRycy9kb3ducmV2LnhtbEyPQU8CMRCF7yb+h2ZMvEnrBiqs2yVggp48ACZey7bubmynm7bA&#10;4q93OOltZt7Lm+9Vy9E7drIx9QEVPE4EMItNMD22Cj72m4c5sJQ1Gu0CWgUXm2BZ395UujThjFt7&#10;2uWWUQimUivoch5KzlPTWa/TJAwWSfsK0etMa2y5ifpM4d7xQgjJve6RPnR6sC+dbb53R68gynR5&#10;3Xy+v633WchVsTaD+8lK3d+Nq2dg2Y75zwxXfEKHmpgO4YgmMadgLmdTspIgF8CuBjGb0uVAU/G0&#10;AF5X/H+H+hcAAP//AwBQSwECLQAUAAYACAAAACEAtoM4kv4AAADhAQAAEwAAAAAAAAAAAAAAAAAA&#10;AAAAW0NvbnRlbnRfVHlwZXNdLnhtbFBLAQItABQABgAIAAAAIQA4/SH/1gAAAJQBAAALAAAAAAAA&#10;AAAAAAAAAC8BAABfcmVscy8ucmVsc1BLAQItABQABgAIAAAAIQD3zAXCxwEAANgDAAAOAAAAAAAA&#10;AAAAAAAAAC4CAABkcnMvZTJvRG9jLnhtbFBLAQItABQABgAIAAAAIQArC31t3wAAAAsBAAAPAAAA&#10;AAAAAAAAAAAAACEEAABkcnMvZG93bnJldi54bWxQSwUGAAAAAAQABADzAAAALQ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9152" behindDoc="0" locked="0" layoutInCell="1" allowOverlap="1" wp14:anchorId="22E20836" wp14:editId="5461B7BD">
                <wp:simplePos x="0" y="0"/>
                <wp:positionH relativeFrom="column">
                  <wp:posOffset>5485765</wp:posOffset>
                </wp:positionH>
                <wp:positionV relativeFrom="paragraph">
                  <wp:posOffset>97790</wp:posOffset>
                </wp:positionV>
                <wp:extent cx="1181100" cy="409575"/>
                <wp:effectExtent l="38100" t="38100" r="76200" b="85725"/>
                <wp:wrapNone/>
                <wp:docPr id="17360" name="Connecteur droit 17360"/>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D8304E" id="Connecteur droit 17360" o:spid="_x0000_s1026" style="position:absolute;z-index:251889152;visibility:visible;mso-wrap-style:square;mso-wrap-distance-left:9pt;mso-wrap-distance-top:0;mso-wrap-distance-right:9pt;mso-wrap-distance-bottom:0;mso-position-horizontal:absolute;mso-position-horizontal-relative:text;mso-position-vertical:absolute;mso-position-vertical-relative:text" from="431.95pt,7.7pt" to="524.9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iywAEAAM4DAAAOAAAAZHJzL2Uyb0RvYy54bWysU9tu2zAMfR+wfxD0vthO18uMOH1Isb0M&#10;W7DLB6gyFQvQDZSaOH8/SnbcYRtQYOiLLIo8JM8hvbkfrWFHwKi963izqjkDJ32v3aHjP398fHfH&#10;WUzC9cJ4Bx0/Q+T327dvNqfQwtoP3vSAjJK42J5Cx4eUQltVUQ5gRVz5AI6cyqMViUw8VD2KE2W3&#10;plrX9U118tgH9BJipNeHycm3Jb9SINNXpSIkZjpOvaVyYjkf81ltN6I9oAiDlnMb4j+6sEI7Krqk&#10;ehBJsCfUf6WyWqKPXqWV9LbySmkJhQOxaeo/2HwfRIDChcSJYZEpvl5a+eW4R6Z7mt3t1Q0p5ISl&#10;Me28c6QdPCHr0evEJi+pdQqxJdDO7XG2Ythjpj4qtPlLpNhYFD4vCsOYmKTHprlrmprKSPK9rz9c&#10;317nEVTP6IAxfQJvWb503GiXFRCtOH6OaQq9hBAudzPVL7d0NpCDjfsGilhRxXVBl32CnUF2FLQJ&#10;QkpwqZlLl+gMU9qYBVi/DJzjMxTKri3g5mXwgiiVvUsL2Grn8V8J0nhpWU3xFwUm3lmCR9+fy2SK&#10;NLQ0Rdx5wfNW/m4X+PNvuP0FAAD//wMAUEsDBBQABgAIAAAAIQBpJ3Zg3QAAAAoBAAAPAAAAZHJz&#10;L2Rvd25yZXYueG1sTI9LT8MwEITvSPwHa5G4UYdQQpPGqRASEkcaOHB04m0exA/ZbpP+e7Ynelrt&#10;zmj2m3K36Imd0IfBGgGPqwQYmtaqwXQCvr/eHzbAQpRGyckaFHDGALvq9qaUhbKz2eOpjh2jEBMK&#10;KaCP0RWch7ZHLcPKOjSkHazXMtLqO668nClcTzxNkoxrORj60EuHbz22v/VRC/jxzZh+nGeX2jGr&#10;89Fh+rlHIe7vltctsIhL/DfDBZ/QoSKmxh6NCmwSsMmecrKS8LwGdjEk65wujYAXmrwq+XWF6g8A&#10;AP//AwBQSwECLQAUAAYACAAAACEAtoM4kv4AAADhAQAAEwAAAAAAAAAAAAAAAAAAAAAAW0NvbnRl&#10;bnRfVHlwZXNdLnhtbFBLAQItABQABgAIAAAAIQA4/SH/1gAAAJQBAAALAAAAAAAAAAAAAAAAAC8B&#10;AABfcmVscy8ucmVsc1BLAQItABQABgAIAAAAIQDoKSiywAEAAM4DAAAOAAAAAAAAAAAAAAAAAC4C&#10;AABkcnMvZTJvRG9jLnhtbFBLAQItABQABgAIAAAAIQBpJ3Zg3QAAAAoBAAAPAAAAAAAAAAAAAAAA&#10;ABo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5840" behindDoc="0" locked="0" layoutInCell="1" allowOverlap="1" wp14:anchorId="43D2A95F" wp14:editId="03B887F1">
                <wp:simplePos x="0" y="0"/>
                <wp:positionH relativeFrom="column">
                  <wp:posOffset>6666865</wp:posOffset>
                </wp:positionH>
                <wp:positionV relativeFrom="paragraph">
                  <wp:posOffset>31115</wp:posOffset>
                </wp:positionV>
                <wp:extent cx="85725" cy="95250"/>
                <wp:effectExtent l="57150" t="19050" r="47625" b="95250"/>
                <wp:wrapNone/>
                <wp:docPr id="17345" name="Ellipse 173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81352" id="Ellipse 17345" o:spid="_x0000_s1026" style="position:absolute;margin-left:524.95pt;margin-top:2.45pt;width:6.75pt;height: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TU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j&#10;zAtHY/pmrQlRse6SQGpDnJPtfbjFXop0zB1vNbr8p17YtgC7G4BV28QkXR7PjiYUW5LmZDaZFdir&#10;F9eAMX1X4Fg+1Fx1yQueYnMVE2Uk670VCbmaLn85pZ1VuQTr75SmZijjuHgXGqlzi2wjiABCSuXT&#10;OA+d4hXr7KaNtYPj4ceOvX12VYVig/PkY+fBo2QGnwZnZzzgewHsULLu7PcIdH1nCJ6g2dEcETqC&#10;xyAvDWF5JWK6FUiMJu7TlqYb+mgLbc2hP3G2Avz93n22J6KRlrOWNqTm8ddaoOLM/vBEwZPxdJpX&#10;qghTmjAJ+Frz9Frj1+4caAZjeg+CLMdsn+z+qBHcIy3zMmcllfCSctdcJtwL56nbXHoOpFouixmt&#10;URDpyt8HuZ96JsrD9lFg6AmViIfXsN8mMX9Dqs42z8PDcp1Am8K4F1x7vGkFC3H65yLv+Gu5WL08&#10;aos/AAAA//8DAFBLAwQUAAYACAAAACEAQUpBG9wAAAAKAQAADwAAAGRycy9kb3ducmV2LnhtbEyP&#10;QU/DMAyF70j8h8hI3FgCVNXWNZ3QJIQ4ARsHjm6TtRWJUzVpV/493glO9tN7ev5c7hbvxGzH2AfS&#10;cL9SICw1wfTUavg8Pt+tQcSEZNAFshp+bIRddX1VYmHCmT7sfEit4BKKBWroUhoKKWPTWY9xFQZL&#10;7J3C6DGxHFtpRjxzuXfyQalceuyJL3Q42H1nm+/D5DXktd+7CY9zL1/fhpev4d1lrtX69mZ52oJI&#10;dkl/YbjgMzpUzFSHiUwUjrXKNhvOash4XAIqf8xA1LyxIatS/n+h+gUAAP//AwBQSwECLQAUAAYA&#10;CAAAACEAtoM4kv4AAADhAQAAEwAAAAAAAAAAAAAAAAAAAAAAW0NvbnRlbnRfVHlwZXNdLnhtbFBL&#10;AQItABQABgAIAAAAIQA4/SH/1gAAAJQBAAALAAAAAAAAAAAAAAAAAC8BAABfcmVscy8ucmVsc1BL&#10;AQItABQABgAIAAAAIQCYpmTUXQIAABwFAAAOAAAAAAAAAAAAAAAAAC4CAABkcnMvZTJvRG9jLnht&#10;bFBLAQItABQABgAIAAAAIQBBSkEb3AAAAAo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1504" behindDoc="0" locked="0" layoutInCell="1" allowOverlap="1" wp14:anchorId="5943E7A4" wp14:editId="1D1A562C">
                <wp:simplePos x="0" y="0"/>
                <wp:positionH relativeFrom="column">
                  <wp:posOffset>5438140</wp:posOffset>
                </wp:positionH>
                <wp:positionV relativeFrom="paragraph">
                  <wp:posOffset>31115</wp:posOffset>
                </wp:positionV>
                <wp:extent cx="85725" cy="95250"/>
                <wp:effectExtent l="57150" t="19050" r="47625" b="95250"/>
                <wp:wrapNone/>
                <wp:docPr id="250" name="Ellipse 2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BAA3A" id="Ellipse 250" o:spid="_x0000_s1026" style="position:absolute;margin-left:428.2pt;margin-top:2.45pt;width:6.75pt;height: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5GZWg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CR8v&#10;HA3pm7UmRMXyFQHUhjgju4dwh70U6Zi73Wp0+U99sG0BdTeAqraJSbo8mX6dTDmTpDmd9hGrg2vA&#10;mL4rcCwfaq661AVLsbmOiTKS9d6KhFxNl7+c0s6qXIL190pTI5RxXLwLhdSFRbYRNHwhpfJpnPuh&#10;eMU6u2lj7eD4+X3H3j67qkKvwXnyvvPgUTKDT4OzMx7wrQB2KFl39nsEur4zBEtodjRDhI7cMcgr&#10;Q1hei5juBBKbaa60oemWPtpCW3PoT5ytAH+/dZ/tiWSk5ayl7ah5/LUWqDizPzzR73R8fJzXqQjH&#10;NGES8KVm+VLj1+4CaAZjeguCLMdsn+z+qBHcEy3yImcllfCSctdcJtwLF6nbWnoKpFosihmtUBDp&#10;2j8EuZ96Jsrj9klg6AmViIc3sN8kMXtFqs42z8PDYp1Am8K4A6493rR+hTj9U5H3+6VcrA4P2vwP&#10;AAAA//8DAFBLAwQUAAYACAAAACEAczORQ9wAAAAIAQAADwAAAGRycy9kb3ducmV2LnhtbEyPQUvE&#10;MBCF74L/IYzgzU2VWrq16SILIp7U3T14TJuxLSaT0KTd+u8dT3qaGd7jzffq3eqsWHCKoycFt5sM&#10;BFLnzUi9gtPx6aYEEZMmo60nVPCNEXbN5UWtK+PP9I7LIfWCQyhWWsGQUqikjN2ATseND0isffrJ&#10;6cTn1Esz6TOHOyvvsqyQTo/EHwYdcD9g93WYnYKidXs76+MyypfX8PwR3mxue6Wur9bHBxAJ1/Rn&#10;hl98RoeGmVo/k4nCKijvi5ytCvItCNbLYstLy0aesqnl/wLNDwAAAP//AwBQSwECLQAUAAYACAAA&#10;ACEAtoM4kv4AAADhAQAAEwAAAAAAAAAAAAAAAAAAAAAAW0NvbnRlbnRfVHlwZXNdLnhtbFBLAQIt&#10;ABQABgAIAAAAIQA4/SH/1gAAAJQBAAALAAAAAAAAAAAAAAAAAC8BAABfcmVscy8ucmVsc1BLAQIt&#10;ABQABgAIAAAAIQB0f5GZWgIAABgFAAAOAAAAAAAAAAAAAAAAAC4CAABkcnMvZTJvRG9jLnhtbFBL&#10;AQItABQABgAIAAAAIQBzM5FD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3312" behindDoc="0" locked="0" layoutInCell="1" allowOverlap="1" wp14:anchorId="1668966D" wp14:editId="455F8F2A">
                <wp:simplePos x="0" y="0"/>
                <wp:positionH relativeFrom="column">
                  <wp:posOffset>5019040</wp:posOffset>
                </wp:positionH>
                <wp:positionV relativeFrom="paragraph">
                  <wp:posOffset>31115</wp:posOffset>
                </wp:positionV>
                <wp:extent cx="85725" cy="95250"/>
                <wp:effectExtent l="57150" t="19050" r="47625" b="95250"/>
                <wp:wrapNone/>
                <wp:docPr id="246" name="Ellipse 2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00D51" id="Ellipse 246" o:spid="_x0000_s1026" style="position:absolute;margin-left:395.2pt;margin-top:2.45pt;width:6.75pt;height:7.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iD5XAIAABg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mx5x5&#10;4WhIX601ISqWrwigNsQ52d2FFfZSpGPudqfR5T/1wXYF1P0AqtolJunyZPZl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CCjkoz3AAAAAgBAAAPAAAAZHJzL2Rvd25yZXYueG1sTI/B&#10;TsMwDIbvSLxDZCRuLAGqsXZNJzQJIU7AxoGj22RtReJUTdqVt8ec4Gbr//T7c7lbvBOzHWMfSMPt&#10;SoGw1ATTU6vh4/h0swERE5JBF8hq+LYRdtXlRYmFCWd6t/MhtYJLKBaooUtpKKSMTWc9xlUYLHF2&#10;CqPHxOvYSjPimcu9k3dKraXHnvhCh4Pdd7b5Okxew7r2ezfhce7ly+vw/Dm8ucy1Wl9fLY9bEMku&#10;6Q+GX31Wh4qd6jCRicJpeMhVxqiGLAfB+Ubd81AzmOcgq1L+f6D6AQAA//8DAFBLAQItABQABgAI&#10;AAAAIQC2gziS/gAAAOEBAAATAAAAAAAAAAAAAAAAAAAAAABbQ29udGVudF9UeXBlc10ueG1sUEsB&#10;Ai0AFAAGAAgAAAAhADj9If/WAAAAlAEAAAsAAAAAAAAAAAAAAAAALwEAAF9yZWxzLy5yZWxzUEsB&#10;Ai0AFAAGAAgAAAAhAHTeIPlcAgAAGAUAAA4AAAAAAAAAAAAAAAAALgIAAGRycy9lMm9Eb2MueG1s&#10;UEsBAi0AFAAGAAgAAAAhAIKOSj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5120" behindDoc="0" locked="0" layoutInCell="1" allowOverlap="1" wp14:anchorId="7E04279B" wp14:editId="00704DFD">
                <wp:simplePos x="0" y="0"/>
                <wp:positionH relativeFrom="column">
                  <wp:posOffset>3809365</wp:posOffset>
                </wp:positionH>
                <wp:positionV relativeFrom="paragraph">
                  <wp:posOffset>31115</wp:posOffset>
                </wp:positionV>
                <wp:extent cx="85725" cy="95250"/>
                <wp:effectExtent l="57150" t="19050" r="47625" b="95250"/>
                <wp:wrapNone/>
                <wp:docPr id="242" name="Ellipse 2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4CCD" id="Ellipse 242" o:spid="_x0000_s1026" style="position:absolute;margin-left:299.95pt;margin-top:2.45pt;width:6.75pt;height: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RkXAIAABgFAAAOAAAAZHJzL2Uyb0RvYy54bWysVN9P2zAQfp+0/8Hy+0ibtRtUpKiCMU1C&#10;Aw0mno1jU0u2zzu7Tbu/fmcnDYghIU17SXy+399959OznbNsqzAa8A2fHk04U15Ca/xjw3/eXX44&#10;5iwm4VthwauG71XkZ8v37067sFA1rMG2ChkF8XHRhYavUwqLqopyrZyIRxCUJ6UGdCKRiI9Vi6Kj&#10;6M5W9WTyqeoA24AgVYx0e9Er+bLE11rJdK11VInZhlNtqXyxfB/yt1qeisUjirA2cihD/EMVThhP&#10;ScdQFyIJtkHzVyhnJEIEnY4kuAq0NlKVHqib6eRFN7drEVTphcCJYYQp/r+w8vv2BplpG17Pas68&#10;cDSkL9aaEBXLVwRQF+KC7G7DDQ5SpGPudqfR5T/1wXYF1P0IqtolJunyeP65nnMmSXMyr+cF8urJ&#10;NWBMXxU4lg8NV33qgqXYXsVEGcn6YEVCrqbPX05pb1UuwfofSlMjlHFavAuF1LlFthU0fCGl8mma&#10;+6F4xTq7aWPt6PjxbcfBPruqQq/RuX7befQomcGn0dkZD/haADuWrHv7AwJ93xmCB2j3NEOEntwx&#10;yEtDWF6JmG4EEpuJ97Sh6Zo+2kLXcBhOnK0Bf792n+2JZKTlrKPtaHj8tRGoOLPfPNHvZDqb5XUq&#10;wowmTAI+1zw81/iNOweawZTegiDLMdsnezhqBHdPi7zKWUklvKTcDZcJD8J56reWngKpVqtiRisU&#10;RLryt0Eepp6Jcre7FxgGQiXi4Xc4bJJYvCBVb5vn4WG1SaBNYdwTrgPetH6FOMNTkff7uVysnh60&#10;5R8AAAD//wMAUEsDBBQABgAIAAAAIQBB+Zym3AAAAAgBAAAPAAAAZHJzL2Rvd25yZXYueG1sTI9B&#10;S8QwEIXvgv8hjODNTVdrsbXpIgsintRdDx7TZmyLySQ0abf+e8eTnoaZ93jzvXq3OisWnOLoScF2&#10;k4FA6rwZqVfwfny8ugMRkyajrSdU8I0Rds35Wa0r40/0hssh9YJDKFZawZBSqKSM3YBOx40PSKx9&#10;+snpxOvUSzPpE4c7K6+zrJBOj8QfBh1wP2D3dZidgqJ1ezvr4zLK55fw9BFebW57pS4v1od7EAnX&#10;9GeGX3xGh4aZWj+TicIquC3Lkq0Kch6sF9ubHETLRr7Lppb/CzQ/AAAA//8DAFBLAQItABQABgAI&#10;AAAAIQC2gziS/gAAAOEBAAATAAAAAAAAAAAAAAAAAAAAAABbQ29udGVudF9UeXBlc10ueG1sUEsB&#10;Ai0AFAAGAAgAAAAhADj9If/WAAAAlAEAAAsAAAAAAAAAAAAAAAAALwEAAF9yZWxzLy5yZWxzUEsB&#10;Ai0AFAAGAAgAAAAhANWlJGRcAgAAGAUAAA4AAAAAAAAAAAAAAAAALgIAAGRycy9lMm9Eb2MueG1s&#10;UEsBAi0AFAAGAAgAAAAhAEH5nK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0784" behindDoc="0" locked="0" layoutInCell="1" allowOverlap="1" wp14:anchorId="6F6C8CF1" wp14:editId="3267F5EF">
                <wp:simplePos x="0" y="0"/>
                <wp:positionH relativeFrom="column">
                  <wp:posOffset>3437890</wp:posOffset>
                </wp:positionH>
                <wp:positionV relativeFrom="paragraph">
                  <wp:posOffset>31115</wp:posOffset>
                </wp:positionV>
                <wp:extent cx="85725" cy="95250"/>
                <wp:effectExtent l="57150" t="19050" r="47625" b="95250"/>
                <wp:wrapNone/>
                <wp:docPr id="235" name="Ellipse 23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39F64" id="Ellipse 235" o:spid="_x0000_s1026" style="position:absolute;margin-left:270.7pt;margin-top:2.45pt;width:6.75pt;height:7.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pJ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KWde&#10;OBrSV2tNiIrlKwKoDXFGdg/hHnsp0jF3u9Po8p/6YLsC6n4AVe0Sk3R5Ov0yociSNGfTybRAXj27&#10;BozpmwLH8qHmqktdsBTbm5goI1kfrEjI1XT5yyntrcolWP9DaWqEMo6Ld6GQurTItoKGL6RUPo1z&#10;PxSvWGc3bawdHI/fd+zts6sq9BqcJ+87Dx4lM/g0ODvjAd8KYIeSdWd/QKDrO0OwhGZPM0ToyB2D&#10;vDaE5Y2I6V4gsZl4Txua7uijLbQ1h/7E2Rrw91v32Z5IRlrOWtqOmsdfG4GKM/vdE/3OxicneZ2K&#10;cEITJgFfapYvNX7jLoFmMKa3IMhyzPbJHo4awT3RIi9yVlIJLyl3zWXCg3CZuq2lp0CqxaKY0QoF&#10;kW78Q5CHqWeiPO6eBIaeUIl4eAuHTRKzV6TqbPM8PCw2CbQpjHvGtceb1q8Qp38q8n6/lIvV84M2&#10;/wMAAP//AwBQSwMEFAAGAAgAAAAhAFFqv3/cAAAACAEAAA8AAABkcnMvZG93bnJldi54bWxMj8FO&#10;wzAMhu9IvEPkSdxYOtROa2k6oUkIcQI2DhzdxrTVEqdq0q68PdkJbrb+T78/l/vFGjHT6HvHCjbr&#10;BARx43TPrYLP0/P9DoQPyBqNY1LwQx721e1NiYV2F/6g+RhaEUvYF6igC2EopPRNRxb92g3EMft2&#10;o8UQ17GVesRLLLdGPiTJVlrsOV7ocKBDR835OFkF29oezISnuZevb8PL1/BuUtMqdbdanh5BBFrC&#10;HwxX/agOVXSq3cTaC6MgSzdpRBWkOYiYZ9l1qCOY5yCrUv5/oPoFAAD//wMAUEsBAi0AFAAGAAgA&#10;AAAhALaDOJL+AAAA4QEAABMAAAAAAAAAAAAAAAAAAAAAAFtDb250ZW50X1R5cGVzXS54bWxQSwEC&#10;LQAUAAYACAAAACEAOP0h/9YAAACUAQAACwAAAAAAAAAAAAAAAAAvAQAAX3JlbHMvLnJlbHNQSwEC&#10;LQAUAAYACAAAACEACgRaSVsCAAAYBQAADgAAAAAAAAAAAAAAAAAuAgAAZHJzL2Uyb0RvYy54bWxQ&#10;SwECLQAUAAYACAAAACEAUWq/f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8736" behindDoc="0" locked="0" layoutInCell="1" allowOverlap="1" wp14:anchorId="5952A4EB" wp14:editId="528DB611">
                <wp:simplePos x="0" y="0"/>
                <wp:positionH relativeFrom="column">
                  <wp:posOffset>2237740</wp:posOffset>
                </wp:positionH>
                <wp:positionV relativeFrom="paragraph">
                  <wp:posOffset>31115</wp:posOffset>
                </wp:positionV>
                <wp:extent cx="85725" cy="95250"/>
                <wp:effectExtent l="57150" t="19050" r="47625" b="95250"/>
                <wp:wrapNone/>
                <wp:docPr id="234" name="Ellipse 23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66FAA" id="Ellipse 234" o:spid="_x0000_s1026" style="position:absolute;margin-left:176.2pt;margin-top:2.45pt;width:6.75pt;height:7.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cY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cT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RiWpU3QAAAAgBAAAPAAAAZHJzL2Rvd25yZXYueG1sTI/B&#10;TsMwDIbvSLxDZCRuLGXrKto1ndAkhDgBG4cd3Sa0FYlTNWlX3h5zgput/9Pvz+V+cVbMZgy9JwX3&#10;qwSEocbrnloFH6enuwcQISJptJ6Mgm8TYF9dX5VYaH+hdzMfYyu4hEKBCroYh0LK0HTGYVj5wRBn&#10;n350GHkdW6lHvHC5s3KdJJl02BNf6HAwh840X8fJKchqd7ATnuZevrwOz+fhzaa2Ver2ZnncgYhm&#10;iX8w/OqzOlTsVPuJdBBWwWa7ThlVkOYgON9kWx5qBvMcZFXK/w9UPwAAAP//AwBQSwECLQAUAAYA&#10;CAAAACEAtoM4kv4AAADhAQAAEwAAAAAAAAAAAAAAAAAAAAAAW0NvbnRlbnRfVHlwZXNdLnhtbFBL&#10;AQItABQABgAIAAAAIQA4/SH/1gAAAJQBAAALAAAAAAAAAAAAAAAAAC8BAABfcmVscy8ucmVsc1BL&#10;AQItABQABgAIAAAAIQByW8cYXAIAABgFAAAOAAAAAAAAAAAAAAAAAC4CAABkcnMvZTJvRG9jLnht&#10;bFBLAQItABQABgAIAAAAIQDRiWpU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0544" behindDoc="0" locked="0" layoutInCell="1" allowOverlap="1" wp14:anchorId="218E9D31" wp14:editId="773133AB">
                <wp:simplePos x="0" y="0"/>
                <wp:positionH relativeFrom="column">
                  <wp:posOffset>1847850</wp:posOffset>
                </wp:positionH>
                <wp:positionV relativeFrom="paragraph">
                  <wp:posOffset>34290</wp:posOffset>
                </wp:positionV>
                <wp:extent cx="85725" cy="95250"/>
                <wp:effectExtent l="57150" t="19050" r="47625" b="95250"/>
                <wp:wrapNone/>
                <wp:docPr id="230" name="Ellipse 23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55A91" id="Ellipse 230" o:spid="_x0000_s1026" style="position:absolute;margin-left:145.5pt;margin-top:2.7pt;width:6.75pt;height:7.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OF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wscL&#10;R0P6aq0JUbF8RQC1Ic7I7iHcYy9FOuZudxpd/lMfbFdA3Q+gql1iki5Pp18mU84kac6mk2mJWD27&#10;BozpmwLH8qHmqktdsBTbm5goI1kfrEjI1XT5yyntrcolWP9DaWqEMo6Ld6GQurTItoKGL6RUPo1z&#10;PxSvWGc3bawdHI/fd+zts6sq9BqcJ+87Dx4lM/g0ODvjAd8KYIeSdWd/QKDrO0OwhGZPM0ToyB2D&#10;vDaE5Y2I6V4gsZnmShua7uijLbQ1h/7E2Rrw91v32Z5IRlrOWtqOmsdfG4GKM/vdE/3OxicneZ2K&#10;cEITJgFfapYvNX7jLoFmMKa3IMhyzPbJHo4awT3RIi9yVlIJLyl3zWXCg3CZuq2lp0CqxaKY0QoF&#10;kW78Q5CHqWeiPO6eBIaeUIl4eAuHTRKzV6TqbPM8PCw2CbQpjHvGtceb1q8Qp38q8n6/lIvV84M2&#10;/wMAAP//AwBQSwMEFAAGAAgAAAAhAE04JrfdAAAACAEAAA8AAABkcnMvZG93bnJldi54bWxMj8FO&#10;wzAQRO9I/IO1SNyo3ZJWNI1ToUoIcQJaDhw38ZJE2OsodtLw95gTPa7eauZNsZ+dFRMNofOsYblQ&#10;IIhrbzpuNHycnu4eQISIbNB6Jg0/FGBfXl8VmBt/5neajrERKYRDjhraGPtcylC35DAsfE+c2Jcf&#10;HMZ0Do00A55TuLNypdRGOuw4NbTY06Gl+vs4Og2byh3siKepky+v/fNn/2Yz22h9ezM/7kBEmuP/&#10;M/zpJ3Uok1PlRzZBWA2r7TJtiRrWGYjE71W2BlEloDKQZSEvB5S/AAAA//8DAFBLAQItABQABgAI&#10;AAAAIQC2gziS/gAAAOEBAAATAAAAAAAAAAAAAAAAAAAAAABbQ29udGVudF9UeXBlc10ueG1sUEsB&#10;Ai0AFAAGAAgAAAAhADj9If/WAAAAlAEAAAsAAAAAAAAAAAAAAAAALwEAAF9yZWxzLy5yZWxzUEsB&#10;Ai0AFAAGAAgAAAAhANMgw4VbAgAAGAUAAA4AAAAAAAAAAAAAAAAALgIAAGRycy9lMm9Eb2MueG1s&#10;UEsBAi0AFAAGAAgAAAAhAE04Jr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2352" behindDoc="0" locked="0" layoutInCell="1" allowOverlap="1" wp14:anchorId="35982347" wp14:editId="288E33E2">
                <wp:simplePos x="0" y="0"/>
                <wp:positionH relativeFrom="column">
                  <wp:posOffset>638175</wp:posOffset>
                </wp:positionH>
                <wp:positionV relativeFrom="paragraph">
                  <wp:posOffset>34290</wp:posOffset>
                </wp:positionV>
                <wp:extent cx="85725" cy="95250"/>
                <wp:effectExtent l="57150" t="19050" r="47625" b="95250"/>
                <wp:wrapNone/>
                <wp:docPr id="226" name="Ellipse 22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D7538" id="Ellipse 226" o:spid="_x0000_s1026" style="position:absolute;margin-left:50.25pt;margin-top:2.7pt;width:6.75pt;height: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LlWwIAABgFAAAOAAAAZHJzL2Uyb0RvYy54bWysVN9P2zAQfp+0/8Hy+0ibUQYVKapgTJMQ&#10;oMHEs3Fsasn2eWe3affX7+ykATEkpGkvic/3+7vvfHq2dZZtFEYDvuHTgwlnyktojX9q+M/7y0/H&#10;nMUkfCsseNXwnYr8bPHxw2kX5qqGFdhWIaMgPs670PBVSmFeVVGulBPxAILypNSATiQS8alqUXQU&#10;3dmqnkyOqg6wDQhSxUi3F72SL0p8rZVMN1pHlZhtONWWyhfL9zF/q8WpmD+hCCsjhzLEP1ThhPGU&#10;dAx1IZJgazR/hXJGIkTQ6UCCq0BrI1XpgbqZTl51c7cSQZVeCJwYRpji/wsrrze3yEzb8Lo+4swL&#10;R0P6aq0JUbF8RQB1Ic7J7i7c4iBFOuZutxpd/lMfbFtA3Y2gqm1iki6PZ1/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BeRAjbbAAAACAEAAA8AAABkcnMvZG93bnJldi54bWxMj8FO&#10;wzAQRO9I/IO1SNyo3SqtUIhToUoIcQJaDhw38ZJE2GsrdtLw97gnOI5mNPOm2i/OipnGOHjWsF4p&#10;EMStNwN3Gj5OT3f3IGJCNmg9k4YfirCvr68qLI0/8zvNx9SJXMKxRA19SqGUMrY9OYwrH4iz9+VH&#10;hynLsZNmxHMud1ZulNpJhwPnhR4DHXpqv4+T07Br3MFOeJoH+fIanj/Dmy1sp/XtzfL4ACLRkv7C&#10;cMHP6FBnpsZPbKKwWSu1zVEN2wLExV8X+VujYaMKkHUl/x+ofwEAAP//AwBQSwECLQAUAAYACAAA&#10;ACEAtoM4kv4AAADhAQAAEwAAAAAAAAAAAAAAAAAAAAAAW0NvbnRlbnRfVHlwZXNdLnhtbFBLAQIt&#10;ABQABgAIAAAAIQA4/SH/1gAAAJQBAAALAAAAAAAAAAAAAAAAAC8BAABfcmVscy8ucmVsc1BLAQIt&#10;ABQABgAIAAAAIQDTgXLlWwIAABgFAAAOAAAAAAAAAAAAAAAAAC4CAABkcnMvZTJvRG9jLnhtbFBL&#10;AQItABQABgAIAAAAIQAXkQI2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A</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A</w:t>
      </w:r>
      <w:proofErr w:type="spellEnd"/>
    </w:p>
    <w:p w:rsidR="00EC0520" w:rsidRDefault="00626949" w:rsidP="00EB4B59">
      <w:pPr>
        <w:ind w:firstLine="708"/>
        <w:jc w:val="both"/>
      </w:pPr>
      <w:r>
        <w:rPr>
          <w:rFonts w:ascii="Times New Roman" w:hAnsi="Times New Roman" w:cs="Times New Roman"/>
          <w:noProof/>
        </w:rPr>
        <mc:AlternateContent>
          <mc:Choice Requires="wps">
            <w:drawing>
              <wp:anchor distT="0" distB="0" distL="114300" distR="114300" simplePos="0" relativeHeight="251832832" behindDoc="0" locked="0" layoutInCell="1" allowOverlap="1" wp14:anchorId="5875DDA7" wp14:editId="3CC53F9D">
                <wp:simplePos x="0" y="0"/>
                <wp:positionH relativeFrom="column">
                  <wp:posOffset>2228215</wp:posOffset>
                </wp:positionH>
                <wp:positionV relativeFrom="paragraph">
                  <wp:posOffset>175895</wp:posOffset>
                </wp:positionV>
                <wp:extent cx="85725" cy="95250"/>
                <wp:effectExtent l="57150" t="19050" r="47625" b="95250"/>
                <wp:wrapNone/>
                <wp:docPr id="236" name="Ellipse 2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E6C1C" id="Ellipse 236" o:spid="_x0000_s1026" style="position:absolute;margin-left:175.45pt;margin-top:13.85pt;width:6.75pt;height:7.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f27XAIAABg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hMWde&#10;OBrSN2tNiIrlKwKoDXFGdvdhib0U6Zi73Wp0+U99sG0BdTeAqraJSbo8mX6d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BM6rfU3gAAAAkBAAAPAAAAZHJzL2Rvd25yZXYueG1sTI9B&#10;T4QwEIXvJv6HZky8uUUWQZFhYzYxxpO668HjQCsQ2ymhhcV/bz3pcfK+vPdNtVutEYue/OAY4XqT&#10;gNDcOjVwh/B+fLy6BeEDsSLjWCN8aw+7+vysolK5E7/p5RA6EUvYl4TQhzCWUvq215b8xo2aY/bp&#10;JkshnlMn1USnWG6NTJMkl5YGjgs9jXrf6/brMFuEvLF7M9NxGeTzy/j0Mb6azHSIlxfrwz2IoNfw&#10;B8OvflSHOjo1bmblhUHY3iR3EUVIiwJEBLZ5loFoELK0AFlX8v8H9Q8AAAD//wMAUEsBAi0AFAAG&#10;AAgAAAAhALaDOJL+AAAA4QEAABMAAAAAAAAAAAAAAAAAAAAAAFtDb250ZW50X1R5cGVzXS54bWxQ&#10;SwECLQAUAAYACAAAACEAOP0h/9YAAACUAQAACwAAAAAAAAAAAAAAAAAvAQAAX3JlbHMvLnJlbHNQ&#10;SwECLQAUAAYACAAAACEAguX9u1wCAAAYBQAADgAAAAAAAAAAAAAAAAAuAgAAZHJzL2Uyb0RvYy54&#10;bWxQSwECLQAUAAYACAAAACEATOq31N4AAAAJ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8720" behindDoc="0" locked="0" layoutInCell="1" allowOverlap="1" wp14:anchorId="019477D6" wp14:editId="37C5FD26">
                <wp:simplePos x="0" y="0"/>
                <wp:positionH relativeFrom="column">
                  <wp:posOffset>5076190</wp:posOffset>
                </wp:positionH>
                <wp:positionV relativeFrom="paragraph">
                  <wp:posOffset>68580</wp:posOffset>
                </wp:positionV>
                <wp:extent cx="438150" cy="0"/>
                <wp:effectExtent l="38100" t="38100" r="76200" b="95250"/>
                <wp:wrapNone/>
                <wp:docPr id="17406" name="Connecteur droit 1740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78E478" id="Connecteur droit 17406" o:spid="_x0000_s1026" style="position:absolute;z-index:251998720;visibility:visible;mso-wrap-style:square;mso-wrap-distance-left:9pt;mso-wrap-distance-top:0;mso-wrap-distance-right:9pt;mso-wrap-distance-bottom:0;mso-position-horizontal:absolute;mso-position-horizontal-relative:text;mso-position-vertical:absolute;mso-position-vertical-relative:text" from="399.7pt,5.4pt" to="434.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Ug0QEAAOwDAAAOAAAAZHJzL2Uyb0RvYy54bWysU8mO2zAMvRfoPwi6N7bT6czAiDOHBO2l&#10;aIMuH6CRqVioNlCa2Pn7UnLiKbodil60ke+Rj6Q2D5M17AQYtXcdb1Y1Z+Ck77U7dvzrl7ev7jmL&#10;SbheGO+g42eI/GH78sVmDC2s/eBND8iIxMV2DB0fUgptVUU5gBVx5QM4MiqPViS64rHqUYzEbk21&#10;ruvbavTYB/QSYqTX/Wzk28KvFMj0UakIiZmOU26prFjWx7xW241ojyjCoOUlDfEPWVihHQVdqPYi&#10;CfaE+hcqqyX66FVaSW8rr5SWUDSQmqb+Sc3nQQQoWqg4MSxliv+PVn44HZDpnnp3d1PfcuaEpTbt&#10;vHNUO3hC1qPXic1WqtYYYkugnTvg5RbDAbP0SaHNO4liU6nweakwTIlJerx5fd+8oT7Iq6l6xgWM&#10;6R14y/Kh40a7rF204vQ+JopFrleX/GwcGynr9V1dF7ds24s4sJOgXkdvdJ+7SyjjaMt5z5mWUzob&#10;mFk+gSL9lNu60JTJg53Bmaf/1iws5JkhShuzgObYfwRdfDMMyjQuwObv0RbvEtG7tACtdh5/B07T&#10;NVU1+19Vz1qz7Effn0vfSjlopEp9LuOfZ/bHe4E/f9LtdwAAAP//AwBQSwMEFAAGAAgAAAAhAJO0&#10;7oLcAAAACQEAAA8AAABkcnMvZG93bnJldi54bWxMj81OwzAQhO9IvIO1SFwQdUBVcEOcCiEhLnCg&#10;hfs2XpJQ/wTbbdO3ZxGHctyZT7Mz9XJyVuwppiF4DTezAgT5NpjBdxre10/XCkTK6A3a4EnDkRIs&#10;m/OzGisTDv6N9qvcCQ7xqUINfc5jJWVqe3KYZmEkz95niA4zn7GTJuKBw52Vt0VRSoeD5w89jvTY&#10;U7td7ZyG9Vf5HLvv4+s2RIXxyqow/3jR+vJiergHkWnKJxh+63N1aLjTJuy8ScJquFss5oyyUfAE&#10;BlSpWNj8CbKp5f8FzQ8AAAD//wMAUEsBAi0AFAAGAAgAAAAhALaDOJL+AAAA4QEAABMAAAAAAAAA&#10;AAAAAAAAAAAAAFtDb250ZW50X1R5cGVzXS54bWxQSwECLQAUAAYACAAAACEAOP0h/9YAAACUAQAA&#10;CwAAAAAAAAAAAAAAAAAvAQAAX3JlbHMvLnJlbHNQSwECLQAUAAYACAAAACEASBbVINEBAADsAwAA&#10;DgAAAAAAAAAAAAAAAAAuAgAAZHJzL2Uyb0RvYy54bWxQSwECLQAUAAYACAAAACEAk7Tugt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2576" behindDoc="0" locked="0" layoutInCell="1" allowOverlap="1" wp14:anchorId="418D5B52" wp14:editId="66F526CA">
                <wp:simplePos x="0" y="0"/>
                <wp:positionH relativeFrom="column">
                  <wp:posOffset>3447415</wp:posOffset>
                </wp:positionH>
                <wp:positionV relativeFrom="paragraph">
                  <wp:posOffset>97155</wp:posOffset>
                </wp:positionV>
                <wp:extent cx="438150" cy="0"/>
                <wp:effectExtent l="38100" t="38100" r="76200" b="95250"/>
                <wp:wrapNone/>
                <wp:docPr id="17403" name="Connecteur droit 1740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966547" id="Connecteur droit 17403" o:spid="_x0000_s1026" style="position:absolute;z-index:251992576;visibility:visible;mso-wrap-style:square;mso-wrap-distance-left:9pt;mso-wrap-distance-top:0;mso-wrap-distance-right:9pt;mso-wrap-distance-bottom:0;mso-position-horizontal:absolute;mso-position-horizontal-relative:text;mso-position-vertical:absolute;mso-position-vertical-relative:text" from="271.45pt,7.65pt" to="30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uu0QEAAOwDAAAOAAAAZHJzL2Uyb0RvYy54bWysU8mO2zAMvRfoPwi6N7Yz08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tbzjzwlGb&#10;duA91U49IesRTGKzlao1htgSaOcPeLnFcMAsfdLo8k6i2FQqfF4qrKbEJD3e3tw3r6kP8mqqnnEB&#10;Y3qnwLF86Lg1PmsXrTi9j4likevVJT9bz0bKen1X18Ut2/YiDuwkqNcRrOlzdwllPW057znTckpn&#10;q2aWT0qTfsptXWjK5KmdxZmn/9YsLOSZIdpYu4Dm2H8EXXwzTJVpXIDN36Mt3iUi+LQAnfGAvwOn&#10;6Zqqnv2vqmetWfYj9OfSt1IOGqlSn8v455n98V7gz590+x0AAP//AwBQSwMEFAAGAAgAAAAhAOCc&#10;IJHdAAAACQEAAA8AAABkcnMvZG93bnJldi54bWxMj8FOwzAQRO9I/IO1SFwQdVLaKIQ4FUJCXOBA&#10;C3c3XpJQex1st03/nkUc4LgzT7Mz9WpyVhwwxMGTgnyWgUBqvRmoU/C2ebwuQcSkyWjrCRWcMMKq&#10;OT+rdWX8kV7xsE6d4BCKlVbQpzRWUsa2R6fjzI9I7H344HTiM3TSBH3kcGflPMsK6fRA/KHXIz70&#10;2O7We6dg81k8he7r9LLzodThypZ+8f6s1OXFdH8HIuGU/mD4qc/VoeFOW78nE4VVsFzMbxllY3kD&#10;goEiz1nY/gqyqeX/Bc03AAAA//8DAFBLAQItABQABgAIAAAAIQC2gziS/gAAAOEBAAATAAAAAAAA&#10;AAAAAAAAAAAAAABbQ29udGVudF9UeXBlc10ueG1sUEsBAi0AFAAGAAgAAAAhADj9If/WAAAAlAEA&#10;AAsAAAAAAAAAAAAAAAAALwEAAF9yZWxzLy5yZWxzUEsBAi0AFAAGAAgAAAAhAEXp+67RAQAA7AMA&#10;AA4AAAAAAAAAAAAAAAAALgIAAGRycy9lMm9Eb2MueG1sUEsBAi0AFAAGAAgAAAAhAOCcIJH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2336" behindDoc="0" locked="0" layoutInCell="1" allowOverlap="1" wp14:anchorId="65DDF097" wp14:editId="0E63CF90">
                <wp:simplePos x="0" y="0"/>
                <wp:positionH relativeFrom="column">
                  <wp:posOffset>1866265</wp:posOffset>
                </wp:positionH>
                <wp:positionV relativeFrom="paragraph">
                  <wp:posOffset>49530</wp:posOffset>
                </wp:positionV>
                <wp:extent cx="438150" cy="0"/>
                <wp:effectExtent l="38100" t="38100" r="76200" b="95250"/>
                <wp:wrapNone/>
                <wp:docPr id="17398" name="Connecteur droit 1739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9B6A3D" id="Connecteur droit 17398" o:spid="_x0000_s1026" style="position:absolute;z-index:251982336;visibility:visible;mso-wrap-style:square;mso-wrap-distance-left:9pt;mso-wrap-distance-top:0;mso-wrap-distance-right:9pt;mso-wrap-distance-bottom:0;mso-position-horizontal:absolute;mso-position-horizontal-relative:text;mso-position-vertical:absolute;mso-position-vertical-relative:text" from="146.95pt,3.9pt" to="181.4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s50QEAAOwDAAAOAAAAZHJzL2Uyb0RvYy54bWysU8mO2zAMvRfoPwi6N7YzbWdqxJlDgvZS&#10;tEGXD9DIUixUEgVKEzt/X0pOPEW3Q9GLNvI98pHU5n5ylp0URgO+482q5kx5Cb3xx45//fL2xR1n&#10;MQnfCwtedfysIr/fPn+2GUOr1jCA7RUyIvGxHUPHh5RCW1VRDsqJuIKgPBk1oBOJrnisehQjsTtb&#10;rev6dTUC9gFBqhjpdT8b+bbwa61k+qh1VInZjlNuqaxY1oe8VtuNaI8owmDkJQ3xD1k4YTwFXaj2&#10;Ign2iOYXKmckQgSdVhJcBVobqYoGUtPUP6n5PIigihYqTgxLmeL/o5UfTgdkpqfe3d68oWZ54ahN&#10;O/CeaqcekfUIJrHZStUaQ2wJtPMHvNxiOGCWPml0eSdRbCoVPi8VVlNikh5f3tw1r6gP8mqqnnAB&#10;Y3qnwLF86Lg1PmsXrTi9j4likevVJT9bz0bKen1b18Ut2/YiDuwkqNcRrOlzdwllPW057znTckpn&#10;q2aWT0qTfsptXWjK5KmdxZmn/9YsLOSZIdpYu4Dm2H8EXXwzTJVpXIDN36Mt3iUi+LQAnfGAvwOn&#10;6Zqqnv2vqmetWfYD9OfSt1IOGqlSn8v455n98V7gT590+x0AAP//AwBQSwMEFAAGAAgAAAAhAKa/&#10;vT7bAAAABwEAAA8AAABkcnMvZG93bnJldi54bWxMj8FOwzAQRO9I/IO1SFwQdUhRSEOcCiEhLnBo&#10;C/dtbJJQex1st03/noULHJ9mNPu2Xk7OioMJcfCk4GaWgTDUej1Qp+Bt83RdgogJSaP1ZBScTIRl&#10;c35WY6X9kVbmsE6d4BGKFSroUxorKWPbG4dx5kdDnH344DAxhk7qgEced1bmWVZIhwPxhR5H89ib&#10;drfeOwWbz+I5dF+n150PJYYrW/rb9xelLi+mh3sQyUzprww/+qwODTtt/Z50FFZBvpgvuKrgjj/g&#10;fF7kzNtflk0t//s33wAAAP//AwBQSwECLQAUAAYACAAAACEAtoM4kv4AAADhAQAAEwAAAAAAAAAA&#10;AAAAAAAAAAAAW0NvbnRlbnRfVHlwZXNdLnhtbFBLAQItABQABgAIAAAAIQA4/SH/1gAAAJQBAAAL&#10;AAAAAAAAAAAAAAAAAC8BAABfcmVscy8ucmVsc1BLAQItABQABgAIAAAAIQCapbs50QEAAOwDAAAO&#10;AAAAAAAAAAAAAAAAAC4CAABkcnMvZTJvRG9jLnhtbFBLAQItABQABgAIAAAAIQCmv70+2wAAAAcB&#10;AAAPAAAAAAAAAAAAAAAAACsEAABkcnMvZG93bnJldi54bWxQSwUGAAAAAAQABADzAAAAMwUAAAAA&#10;" strokecolor="black [3200]" strokeweight="1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3008" behindDoc="0" locked="0" layoutInCell="1" allowOverlap="1" wp14:anchorId="261E80B6" wp14:editId="7B3C7ED6">
                <wp:simplePos x="0" y="0"/>
                <wp:positionH relativeFrom="column">
                  <wp:posOffset>2275840</wp:posOffset>
                </wp:positionH>
                <wp:positionV relativeFrom="paragraph">
                  <wp:posOffset>45085</wp:posOffset>
                </wp:positionV>
                <wp:extent cx="1190625" cy="742950"/>
                <wp:effectExtent l="38100" t="38100" r="66675" b="95250"/>
                <wp:wrapNone/>
                <wp:docPr id="17354" name="Connecteur droit 17354"/>
                <wp:cNvGraphicFramePr/>
                <a:graphic xmlns:a="http://schemas.openxmlformats.org/drawingml/2006/main">
                  <a:graphicData uri="http://schemas.microsoft.com/office/word/2010/wordprocessingShape">
                    <wps:wsp>
                      <wps:cNvCnPr/>
                      <wps:spPr>
                        <a:xfrm flipV="1">
                          <a:off x="0" y="0"/>
                          <a:ext cx="1190625" cy="742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21D40" id="Connecteur droit 17354" o:spid="_x0000_s1026" style="position:absolute;flip:y;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pt,3.55pt" to="272.9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fRzQEAANgDAAAOAAAAZHJzL2Uyb0RvYy54bWysU02P0zAQvSPxHyzfadKy3WWjpnvoCi4I&#10;Khb27nXGjSV/aext0n/P2GkDArRIiIsVe+a9mfdmsrkbrWFHwKi9a/lyUXMGTvpOu0PLv319/+Yd&#10;ZzEJ1wnjHbT8BJHfbV+/2gyhgZXvvekAGZG42Ayh5X1KoamqKHuwIi58AEdB5dGKRFc8VB2Kgdit&#10;qVZ1fV0NHruAXkKM9Ho/Bfm28CsFMn1WKkJipuXUWyonlvMpn9V2I5oDitBreW5D/EMXVmhHRWeq&#10;e5EEe0b9G5XVEn30Ki2kt5VXSksoGkjNsv5FzUMvAhQtZE4Ms03x/9HKT8c9Mt3R7G7erq84c8LS&#10;mHbeOfIOnpF16HViU5TcGkJsCLRzezzfYthjlj4qtEwZHR6JrJhB8thYvD7NXsOYmKTH5fK2vl6t&#10;OZMUu7la3a7LMKqJJ/MFjOkDeMvyR8uNdtkL0Yjjx5ioNqVeUuiS+5o6KV/pZCAnG/cFFOmjiquC&#10;LpsFO4PsKGgnhJTg0jLvAfGV7AxT2pgZWP8deM7PUChbN4MnJ16sOiNKZe/SDLbaefxT9TReWlZT&#10;/sWBSXe24Ml3pzKjYg2tT1F4XvW8nz/fC/zHD7n9DgAA//8DAFBLAwQUAAYACAAAACEANuUsDt8A&#10;AAAJAQAADwAAAGRycy9kb3ducmV2LnhtbEyPwU7DMBBE70j8g7VI3KiTkIQ2xKlapMKpB1qkXt14&#10;SSLsdWS7bcrXY05wXM3TzNt6ORnNzuj8YElAOkuAIbVWDdQJ+NhvHubAfJCkpLaEAq7oYdnc3tSy&#10;UvZC73jehY7FEvKVFNCHMFac+7ZHI/3Mjkgx+7TOyBBP13Hl5CWWG82zJCm5kQPFhV6O+NJj+7U7&#10;GQGu9NfXzWH7tt6HpFxlazXq7yDE/d20egYWcAp/MPzqR3VootPRnkh5pgU8FvM8ogKeUmAxL/Ji&#10;AewYwSxPgTc1//9B8wMAAP//AwBQSwECLQAUAAYACAAAACEAtoM4kv4AAADhAQAAEwAAAAAAAAAA&#10;AAAAAAAAAAAAW0NvbnRlbnRfVHlwZXNdLnhtbFBLAQItABQABgAIAAAAIQA4/SH/1gAAAJQBAAAL&#10;AAAAAAAAAAAAAAAAAC8BAABfcmVscy8ucmVsc1BLAQItABQABgAIAAAAIQA3YhfRzQEAANgDAAAO&#10;AAAAAAAAAAAAAAAAAC4CAABkcnMvZTJvRG9jLnhtbFBLAQItABQABgAIAAAAIQA25SwO3wAAAAkB&#10;AAAPAAAAAAAAAAAAAAAAACcEAABkcnMvZG93bnJldi54bWxQSwUGAAAAAAQABADzAAAAMw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1200" behindDoc="0" locked="0" layoutInCell="1" allowOverlap="1" wp14:anchorId="5ADAC4D6" wp14:editId="15BE3191">
                <wp:simplePos x="0" y="0"/>
                <wp:positionH relativeFrom="column">
                  <wp:posOffset>5504814</wp:posOffset>
                </wp:positionH>
                <wp:positionV relativeFrom="paragraph">
                  <wp:posOffset>111760</wp:posOffset>
                </wp:positionV>
                <wp:extent cx="1190625" cy="695325"/>
                <wp:effectExtent l="38100" t="19050" r="66675" b="85725"/>
                <wp:wrapNone/>
                <wp:docPr id="17362" name="Connecteur droit 17362"/>
                <wp:cNvGraphicFramePr/>
                <a:graphic xmlns:a="http://schemas.openxmlformats.org/drawingml/2006/main">
                  <a:graphicData uri="http://schemas.microsoft.com/office/word/2010/wordprocessingShape">
                    <wps:wsp>
                      <wps:cNvCnPr/>
                      <wps:spPr>
                        <a:xfrm>
                          <a:off x="0" y="0"/>
                          <a:ext cx="119062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F0B21D" id="Connecteur droit 17362" o:spid="_x0000_s1026" style="position:absolute;z-index:251891200;visibility:visible;mso-wrap-style:square;mso-wrap-distance-left:9pt;mso-wrap-distance-top:0;mso-wrap-distance-right:9pt;mso-wrap-distance-bottom:0;mso-position-horizontal:absolute;mso-position-horizontal-relative:text;mso-position-vertical:absolute;mso-position-vertical-relative:text" from="433.45pt,8.8pt" to="527.2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H33AEAAA8EAAAOAAAAZHJzL2Uyb0RvYy54bWysU8tu2zAQvBfoPxC8x5IcxG0Eyzk4cC9F&#10;a7TpB9DU0ibAF5aMH3/fJSUrQVsgQBEdKD52ZndmyeXD2Rp2BIzau443s5ozcNL32u07/utpc/OZ&#10;s5iE64XxDjp+gcgfVh8/LE+hhbk/eNMDMiJxsT2Fjh9SCm1VRXkAK+LMB3B0qDxakWiJ+6pHcSJ2&#10;a6p5XS+qk8c+oJcQI+0+Dod8VfiVApm+KxUhMdNxqi2VEcu4y2O1Wop2jyIctBzLEP9RhRXaUdKJ&#10;6lEkwZ5R/0VltUQfvUoz6W3lldISigZS09R/qPl5EAGKFjInhsmm+H608ttxi0z31LtPt4s5Z05Y&#10;atPaO0fewTOyHr1ObDglt04htgRauy2Oqxi2mKWfFdr8J1HsXBy+TA7DOTFJm01zXy/md5xJOlvc&#10;393SnGiqF3TAmL6AtyxPOm60yw6IVhy/xjSEXkPytnF5jN7ofqONKQvc79YG2VFQzzebmr4xx6sw&#10;ypihVZYzCCizdDEw0P4ARbZQyfOSvlxImGiFlOBSM/IaR9EZpqiECVi/DRzjMxTKZZ3AzdvgCVEy&#10;e5cmsNXO478I0vlashrirw4MurMFO99fSmuLNXTrSnfGF5Kv9et1gb+849VvAAAA//8DAFBLAwQU&#10;AAYACAAAACEARFHssOEAAAALAQAADwAAAGRycy9kb3ducmV2LnhtbEyPwW7CMAyG75P2DpGRdhsJ&#10;DAotTdE0aduB07pJaLfQhLYicaomhfL2M6dxs/V/+v05347OsrPpQ+tRwmwqgBmsvG6xlvDz/f68&#10;BhaiQq2sRyPhagJsi8eHXGXaX/DLnMtYMyrBkCkJTYxdxnmoGuNUmPrOIGVH3zsVae1rrnt1oXJn&#10;+VyIhDvVIl1oVGfeGlOdysFJ+E1FmdrlqR1Sscfd7uPzenzZS/k0GV83wKIZ4z8MN31Sh4KcDn5A&#10;HZiVsE6SlFAKVgmwGyCWiwWwA03z1Qx4kfP7H4o/AAAA//8DAFBLAQItABQABgAIAAAAIQC2gziS&#10;/gAAAOEBAAATAAAAAAAAAAAAAAAAAAAAAABbQ29udGVudF9UeXBlc10ueG1sUEsBAi0AFAAGAAgA&#10;AAAhADj9If/WAAAAlAEAAAsAAAAAAAAAAAAAAAAALwEAAF9yZWxzLy5yZWxzUEsBAi0AFAAGAAgA&#10;AAAhALMRIffcAQAADwQAAA4AAAAAAAAAAAAAAAAALgIAAGRycy9lMm9Eb2MueG1sUEsBAi0AFAAG&#10;AAgAAAAhAERR7LDhAAAACwEAAA8AAAAAAAAAAAAAAAAANgQAAGRycy9kb3ducmV2LnhtbFBLBQYA&#10;AAAABAAEAPMAAABEBQAAAAA=&#10;" strokecolor="red"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3792" behindDoc="0" locked="0" layoutInCell="1" allowOverlap="1" wp14:anchorId="3C8049C3" wp14:editId="209A9FA0">
                <wp:simplePos x="0" y="0"/>
                <wp:positionH relativeFrom="column">
                  <wp:posOffset>6647815</wp:posOffset>
                </wp:positionH>
                <wp:positionV relativeFrom="paragraph">
                  <wp:posOffset>73660</wp:posOffset>
                </wp:positionV>
                <wp:extent cx="85725" cy="95250"/>
                <wp:effectExtent l="57150" t="19050" r="47625" b="95250"/>
                <wp:wrapNone/>
                <wp:docPr id="17344" name="Ellipse 173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25CB1" id="Ellipse 17344" o:spid="_x0000_s1026" style="position:absolute;margin-left:523.45pt;margin-top:5.8pt;width:6.75pt;height:7.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gd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l&#10;zAtHY/pmrQlRse6SQGpDnJPtfbjFXop0zB1vNbr8p17YtgC7G4BV28QkXR7PjiYzziRpTmaTWYG9&#10;enENGNN3BY7lQ81Vl7zgKTZXMVFGst5bkZCr6fKXU9pZlUuw/k5paoYyjot3oZE6t8g2ggggpFQ+&#10;jfPQKV6xzm7aWDs4Hn7s2NtnV1UoNjhPPnYePEpm8GlwdsYDvhfADiXrzn6PQNd3huAJmh3NEaEj&#10;eAzy0hCWVyKmW4HEaOI+bWm6oY+20NYc+hNnK8Df791neyIaaTlraUNqHn+tBSrO7A9PFDwZT6d5&#10;pYowpQmTgK81T681fu3OgWYwpvcgyHLM9snujxrBPdIyL3NWUgkvKXfNZcK9cJ66zaXnQKrlspjR&#10;GgWRrvx9kPupZ6I8bB8Fhp5QiXh4DfttEvM3pOps8zw8LNcJtCmMe8G1x5tWsBCnfy7yjr+Wi9XL&#10;o7b4AwAA//8DAFBLAwQUAAYACAAAACEAKbEXA90AAAALAQAADwAAAGRycy9kb3ducmV2LnhtbEyP&#10;wU7DMAyG70i8Q2QkbizZVEVQmk7TJIQ4AdsOHNPGtNUSJ2rSrrw92Qlu/uVPvz9X28VZNuMYB08K&#10;1isBDKn1ZqBOwen48vAILCZNRltPqOAHI2zr25tKl8Zf6BPnQ+pYLqFYagV9SqHkPLY9Oh1XPiDl&#10;3bcfnU45jh03o77kcmf5RgjJnR4oX+h1wH2P7fkwOQWycXs76eM88Lf38PoVPmxhO6Xu75bdM7CE&#10;S/qD4aqf1aHOTo2fyERmcxaFfMpsntYS2JUQUhTAGgUbKYHXFf//Q/0LAAD//wMAUEsBAi0AFAAG&#10;AAgAAAAhALaDOJL+AAAA4QEAABMAAAAAAAAAAAAAAAAAAAAAAFtDb250ZW50X1R5cGVzXS54bWxQ&#10;SwECLQAUAAYACAAAACEAOP0h/9YAAACUAQAACwAAAAAAAAAAAAAAAAAvAQAAX3JlbHMvLnJlbHNQ&#10;SwECLQAUAAYACAAAACEAExZIHV0CAAAcBQAADgAAAAAAAAAAAAAAAAAuAgAAZHJzL2Uyb0RvYy54&#10;bWxQSwECLQAUAAYACAAAACEAKbEXA90AAAAL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3552" behindDoc="0" locked="0" layoutInCell="1" allowOverlap="1" wp14:anchorId="66EA722C" wp14:editId="4B2AF2E7">
                <wp:simplePos x="0" y="0"/>
                <wp:positionH relativeFrom="column">
                  <wp:posOffset>5447665</wp:posOffset>
                </wp:positionH>
                <wp:positionV relativeFrom="paragraph">
                  <wp:posOffset>26035</wp:posOffset>
                </wp:positionV>
                <wp:extent cx="85725" cy="95250"/>
                <wp:effectExtent l="57150" t="19050" r="47625" b="95250"/>
                <wp:wrapNone/>
                <wp:docPr id="251" name="Ellipse 2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4D71C" id="Ellipse 251" o:spid="_x0000_s1026" style="position:absolute;margin-left:428.95pt;margin-top:2.05pt;width:6.75pt;height:7.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zIWgIAABgFAAAOAAAAZHJzL2Uyb0RvYy54bWysVE1PGzEQvVfqf7B8L5ukpIWIDYqgVJUQ&#10;IKDi7HhtYsn2uGMnm/TXd+zdbBBFQqp68Xo832/e7Nn51lm2URgN+JqPj0acKS+hMf655j8frz6d&#10;cBaT8I2w4FXNdyry8/nHD2dtmKkJrMA2ChkF8XHWhpqvUgqzqopypZyIRxCUJ6UGdCKRiM9Vg6Kl&#10;6M5Wk9HoS9UCNgFBqhjp9bJT8nmJr7WS6VbrqBKzNafaUjmxnMt8VvMzMXtGEVZG9mWIf6jCCeMp&#10;6RDqUiTB1mj+CuWMRIig05EEV4HWRqrSA3UzHr3q5mElgiq9EDgxDDDF/xdW3mzukJmm5pPpmDMv&#10;HA3pm7UmRMXyEwHUhjgju4dwh70U6Zq73Wp0+Ut9sG0BdTeAqraJSXo8mX6dTDmTpDmdTqYF8urg&#10;GjCm7wocy5eaqy51wVJsrmOijGS9tyIhV9PlL7e0syqXYP290tQIZRwX70IhdWGRbQQNX0ipfCr9&#10;ULxind20sXZw/Py+Y2+fXVWh1+A8ed958CiZwafB2RkP+FYAO5SsO/s9Al3fGYIlNDuaIUJH7hjk&#10;lSEsr0VMdwKJzcR72tB0S4e20NYc+htnK8Dfb71neyIZaTlraTtqHn+tBSrO7A9P9DsdHx/ndSrC&#10;MU2YBHypWb7U+LW7AJoBEYyqK9dsn+z+qhHcEy3yImcllfCSctdcJtwLF6nbWvoVSLVYFDNaoSDS&#10;tX8Icj/1TJTH7ZPA0BMqEQ9vYL9JYvaKVJ1tnoeHxTqBNoVxB1x7vGn9ChH7X0Xe75dysTr80OZ/&#10;AAAA//8DAFBLAwQUAAYACAAAACEAtaZ+Zt0AAAAIAQAADwAAAGRycy9kb3ducmV2LnhtbEyPwU7D&#10;MBBE70j8g7VI3KgTFNo0jVOhSghxAloOHJ14m0TY6yh20vD3LCc4ruZp5m25X5wVM46h96QgXSUg&#10;kBpvemoVfJye7nIQIWoy2npCBd8YYF9dX5W6MP5C7zgfYyu4hEKhFXQxDoWUoenQ6bDyAxJnZz86&#10;HfkcW2lGfeFyZ+V9kqyl0z3xQqcHPHTYfB0np2Bdu4Od9Gnu5cvr8Pw5vNnMtkrd3iyPOxARl/gH&#10;w68+q0PFTrWfyARhFeQPmy2jCrIUBOf5Js1A1AxuU5BVKf8/UP0AAAD//wMAUEsBAi0AFAAGAAgA&#10;AAAhALaDOJL+AAAA4QEAABMAAAAAAAAAAAAAAAAAAAAAAFtDb250ZW50X1R5cGVzXS54bWxQSwEC&#10;LQAUAAYACAAAACEAOP0h/9YAAACUAQAACwAAAAAAAAAAAAAAAAAvAQAAX3JlbHMvLnJlbHNQSwEC&#10;LQAUAAYACAAAACEADCAMyFoCAAAYBQAADgAAAAAAAAAAAAAAAAAuAgAAZHJzL2Uyb0RvYy54bWxQ&#10;SwECLQAUAAYACAAAACEAtaZ+Zt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5360" behindDoc="0" locked="0" layoutInCell="1" allowOverlap="1" wp14:anchorId="49B5577E" wp14:editId="4CEA52DE">
                <wp:simplePos x="0" y="0"/>
                <wp:positionH relativeFrom="column">
                  <wp:posOffset>5038090</wp:posOffset>
                </wp:positionH>
                <wp:positionV relativeFrom="paragraph">
                  <wp:posOffset>26035</wp:posOffset>
                </wp:positionV>
                <wp:extent cx="85725" cy="95250"/>
                <wp:effectExtent l="57150" t="19050" r="47625" b="95250"/>
                <wp:wrapNone/>
                <wp:docPr id="247" name="Ellipse 2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D61DF" id="Ellipse 247" o:spid="_x0000_s1026" style="position:absolute;margin-left:396.7pt;margin-top:2.05pt;width:6.75pt;height:7.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2oXAIAABg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9Mjznz&#10;wtGQvlprQlQsXxFAbYhzsrsLK+ylSMfc7U6jy3/qg+0KqPsBVLVLTNLlyex4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mY1Ez3AAAAAgBAAAPAAAAZHJzL2Rvd25yZXYueG1sTI/L&#10;ToRAEEX3Jv5Dp0zcOQ1KcECaiZnEGFc6My5cFnQJxH4QumHw7y1Xuqzck3tPVbvVGrHQFAbvFKSb&#10;BAS51uvBdQreT083WxAhotNovCMF3xRgV19eVFhqf3YHWo6xE1ziQokK+hjHUsrQ9mQxbPxIjrNP&#10;P1mMfE6d1BOeudwaeZskubQ4OF7ocaR9T+3XcbYK8sbuzYynZZAvr+Pzx/hmMtMpdX21Pj6AiLTG&#10;Pxh+9VkdanZq/Ox0EEbBfXGXMaogS0Fwvk3yAkTDYJGCrCv5/4H6BwAA//8DAFBLAQItABQABgAI&#10;AAAAIQC2gziS/gAAAOEBAAATAAAAAAAAAAAAAAAAAAAAAABbQ29udGVudF9UeXBlc10ueG1sUEsB&#10;Ai0AFAAGAAgAAAAhADj9If/WAAAAlAEAAAsAAAAAAAAAAAAAAAAALwEAAF9yZWxzLy5yZWxzUEsB&#10;Ai0AFAAGAAgAAAAhAAyBvahcAgAAGAUAAA4AAAAAAAAAAAAAAAAALgIAAGRycy9lMm9Eb2MueG1s&#10;UEsBAi0AFAAGAAgAAAAhAOZjUT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7168" behindDoc="0" locked="0" layoutInCell="1" allowOverlap="1" wp14:anchorId="5479DD2C" wp14:editId="6226C89C">
                <wp:simplePos x="0" y="0"/>
                <wp:positionH relativeFrom="column">
                  <wp:posOffset>3818890</wp:posOffset>
                </wp:positionH>
                <wp:positionV relativeFrom="paragraph">
                  <wp:posOffset>35560</wp:posOffset>
                </wp:positionV>
                <wp:extent cx="85725" cy="95250"/>
                <wp:effectExtent l="57150" t="19050" r="47625" b="95250"/>
                <wp:wrapNone/>
                <wp:docPr id="243" name="Ellipse 2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134A6" id="Ellipse 243" o:spid="_x0000_s1026" style="position:absolute;margin-left:300.7pt;margin-top:2.8pt;width:6.75pt;height: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1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9Mj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BfVjxj3AAAAAgBAAAPAAAAZHJzL2Rvd25yZXYueG1sTI9N&#10;S8QwFEX3gv8hPMGdk3SoYaxNBxkQcaXOuHD52jzbYr5o0k7998aVLh/3cu559X61hi00xdE7BcVG&#10;ACPXeT26XsH76fFmBywmdBqNd6TgmyLsm8uLGivtz+6NlmPqWYa4WKGCIaVQcR67gSzGjQ/kcvbp&#10;J4spn1PP9YTnDLeGb4WQ3OLo8sKAgQ4DdV/H2SqQrT2YGU/LyJ9fwtNHeDWl6ZW6vlof7oElWtNf&#10;GX71szo02an1s9ORmcwQRZmrCm4lsJzLorwD1irYCgm8qfn/B5ofAAAA//8DAFBLAQItABQABgAI&#10;AAAAIQC2gziS/gAAAOEBAAATAAAAAAAAAAAAAAAAAAAAAABbQ29udGVudF9UeXBlc10ueG1sUEsB&#10;Ai0AFAAGAAgAAAAhADj9If/WAAAAlAEAAAsAAAAAAAAAAAAAAAAALwEAAF9yZWxzLy5yZWxzUEsB&#10;Ai0AFAAGAAgAAAAhAK36uTVcAgAAGAUAAA4AAAAAAAAAAAAAAAAALgIAAGRycy9lMm9Eb2MueG1s&#10;UEsBAi0AFAAGAAgAAAAhAF9WPG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4880" behindDoc="0" locked="0" layoutInCell="1" allowOverlap="1" wp14:anchorId="04EAEA88" wp14:editId="43341F6D">
                <wp:simplePos x="0" y="0"/>
                <wp:positionH relativeFrom="column">
                  <wp:posOffset>3437890</wp:posOffset>
                </wp:positionH>
                <wp:positionV relativeFrom="paragraph">
                  <wp:posOffset>26035</wp:posOffset>
                </wp:positionV>
                <wp:extent cx="85725" cy="95250"/>
                <wp:effectExtent l="57150" t="19050" r="47625" b="95250"/>
                <wp:wrapNone/>
                <wp:docPr id="237" name="Ellipse 2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93FE" id="Ellipse 237" o:spid="_x0000_s1026" style="position:absolute;margin-left:270.7pt;margin-top:2.05pt;width:6.75pt;height:7.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DqXAIAABg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pPDY868&#10;cDSkb9aaEBXLVwRQG+KM7O7DEnsp0jF3u9Xo8p/6YNsC6m4AVW0Tk3R5Mj2e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D6xr4G3AAAAAgBAAAPAAAAZHJzL2Rvd25yZXYueG1sTI9B&#10;S8QwEIXvgv8hjODNTSvt4tamiyyIeFJ3PXicNmNbTCahSbv13xtPehzex3vf1PvVGrHQFEbHCvJN&#10;BoK4c3rkXsH76fHmDkSIyBqNY1LwTQH2zeVFjZV2Z36j5Rh7kUo4VKhgiNFXUoZuIIth4zxxyj7d&#10;ZDGmc+qlnvCcyq2Rt1m2lRZHTgsDejoM1H0dZ6tg29qDmfG0jPL5xT99+FdTmF6p66v14R5EpDX+&#10;wfCrn9ShSU6tm1kHYRSURV4kVEGRg0h5WRY7EG0CdznIppb/H2h+AAAA//8DAFBLAQItABQABgAI&#10;AAAAIQC2gziS/gAAAOEBAAATAAAAAAAAAAAAAAAAAAAAAABbQ29udGVudF9UeXBlc10ueG1sUEsB&#10;Ai0AFAAGAAgAAAAhADj9If/WAAAAlAEAAAsAAAAAAAAAAAAAAAAALwEAAF9yZWxzLy5yZWxzUEsB&#10;Ai0AFAAGAAgAAAAhAPq6YOpcAgAAGAUAAA4AAAAAAAAAAAAAAAAALgIAAGRycy9lMm9Eb2MueG1s&#10;UEsBAi0AFAAGAAgAAAAhAPrGvg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2592" behindDoc="0" locked="0" layoutInCell="1" allowOverlap="1" wp14:anchorId="41A65F08" wp14:editId="269885DB">
                <wp:simplePos x="0" y="0"/>
                <wp:positionH relativeFrom="column">
                  <wp:posOffset>1866900</wp:posOffset>
                </wp:positionH>
                <wp:positionV relativeFrom="paragraph">
                  <wp:posOffset>29210</wp:posOffset>
                </wp:positionV>
                <wp:extent cx="85725" cy="95250"/>
                <wp:effectExtent l="57150" t="19050" r="47625" b="95250"/>
                <wp:wrapNone/>
                <wp:docPr id="231" name="Ellipse 23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D7361" id="Ellipse 231" o:spid="_x0000_s1026" style="position:absolute;margin-left:147pt;margin-top:2.3pt;width:6.75pt;height:7.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7UWgIAABgFAAAOAAAAZHJzL2Uyb0RvYy54bWysVE1PGzEQvVfqf7B8L5sE0kLEBkVQqkoI&#10;UKHi7HjtxJLtccdONumv79i7WRBFQqp68Xo832/e7PnFzlm2VRgN+JqPj0acKS+hMX5V85+P159O&#10;OYtJ+EZY8KrmexX5xfzjh/M2zNQE1mAbhYyC+DhrQ83XKYVZVUW5Vk7EIwjKk1IDOpFIxFXVoGgp&#10;urPVZDT6XLWATUCQKkZ6veqUfF7ia61kutM6qsRszam2VE4s5zKf1fxczFYowtrIvgzxD1U4YTwl&#10;HUJdiSTYBs1foZyRCBF0OpLgKtDaSFV6oG7Go1fdPKxFUKUXAieGAab4/8LK2+09MtPUfHI85swL&#10;R0P6aq0JUbH8RAC1Ic7I7iHcYy9FuuZudxpd/lIfbFdA3Q+gql1ikh5Pp18mU84kac6mk2mBvHp2&#10;DRjTNwWO5UvNVZe6YCm2NzFRRrI+WJGQq+nyl1vaW5VLsP6H0tQIZRwX70IhdWmRbQUNX0ipfCr9&#10;ULxind20sXZwPH7fsbfPrqrQa3CevO88eJTM4NPg7IwHfCuAHUrWnf0Bga7vDMESmj3NEKEjdwzy&#10;2hCWNyKme4HEZuI9bWi6o0NbaGsO/Y2zNeDvt96zPZGMtJy1tB01j782AhVn9rsn+p2NT07yOhXh&#10;hCZMAr7ULF9q/MZdAs2ACEbVlWu2T/Zw1QjuiRZ5kbOSSnhJuWsuEx6Ey9RtLf0KpFosihmtUBDp&#10;xj8EeZh6Jsrj7klg6AmViIe3cNgkMXtFqs42z8PDYpNAm8K4Z1x7vGn9ChH7X0Xe75dysXr+oc3/&#10;AAAA//8DAFBLAwQUAAYACAAAACEAEjcGsd0AAAAIAQAADwAAAGRycy9kb3ducmV2LnhtbEyPwU7D&#10;MBBE70j8g7VI3KhDCYGGOBWqhBAnSsuBoxMvSYS9tmInDX/PcoLjaEYzb6rt4qyYcYyDJwXXqwwE&#10;UuvNQJ2C9+PT1T2ImDQZbT2hgm+MsK3PzypdGn+iN5wPqRNcQrHUCvqUQillbHt0Oq58QGLv049O&#10;J5ZjJ82oT1zurFxnWSGdHogXeh1w12P7dZicgqJxOzvp4zzIl9fw/BH2NredUpcXy+MDiIRL+gvD&#10;Lz6jQ81MjZ/IRGEVrDc5f0kK8gIE+zfZ3S2IhoObAmRdyf8H6h8AAAD//wMAUEsBAi0AFAAGAAgA&#10;AAAhALaDOJL+AAAA4QEAABMAAAAAAAAAAAAAAAAAAAAAAFtDb250ZW50X1R5cGVzXS54bWxQSwEC&#10;LQAUAAYACAAAACEAOP0h/9YAAACUAQAACwAAAAAAAAAAAAAAAAAvAQAAX3JlbHMvLnJlbHNQSwEC&#10;LQAUAAYACAAAACEAq39e1FoCAAAYBQAADgAAAAAAAAAAAAAAAAAuAgAAZHJzL2Uyb0RvYy54bWxQ&#10;SwECLQAUAAYACAAAACEAEjcGsd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4400" behindDoc="0" locked="0" layoutInCell="1" allowOverlap="1" wp14:anchorId="4453F521" wp14:editId="63EFD345">
                <wp:simplePos x="0" y="0"/>
                <wp:positionH relativeFrom="column">
                  <wp:posOffset>647065</wp:posOffset>
                </wp:positionH>
                <wp:positionV relativeFrom="paragraph">
                  <wp:posOffset>16510</wp:posOffset>
                </wp:positionV>
                <wp:extent cx="85725" cy="95250"/>
                <wp:effectExtent l="57150" t="19050" r="47625" b="95250"/>
                <wp:wrapNone/>
                <wp:docPr id="227" name="Ellipse 22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5FCD3" id="Ellipse 227" o:spid="_x0000_s1026" style="position:absolute;margin-left:50.95pt;margin-top:1.3pt;width:6.75pt;height:7.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0WwIAABgFAAAOAAAAZHJzL2Uyb0RvYy54bWysVN9P2zAQfp+0/8Hy+0ib0QEVKapgTJMQ&#10;oMHEs3Fsasn2eWe3affX7+ykATEkpGkvic/3+7vvfHq2dZZtFEYDvuHTgwlnyktojX9q+M/7y0/H&#10;nMUkfCsseNXwnYr8bPHxw2kX5qqGFdhWIaMgPs670PBVSmFeVVGulBPxAILypNSATiQS8alqUXQU&#10;3dmqnky+VB1gGxCkipFuL3olX5T4WiuZbrSOKjHbcKotlS+W72P+VotTMX9CEVZGDmWIf6jCCeMp&#10;6RjqQiTB1mj+CuWMRIig04EEV4HWRqrSA3Uznbzq5m4lgiq9EDgxjDDF/xdWXm9ukZm24XV9xJkX&#10;job01VoTomL5igDqQpyT3V24xUGKdMzdbjW6/Kc+2LaAuhtBVdvEJF0ez47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K67oMXbAAAACAEAAA8AAABkcnMvZG93bnJldi54bWxMj71O&#10;w0AQhHsk3uG0SHTk7CgYMD5HKBJCVJCEgnLtW2yL+5Pv7Ji3Z1NBt6MZzX5TbRdrxExjHLxTkK8y&#10;EORarwfXKfg4Pt/cg4gJnUbjHSn4oQjb+vKiwlL7k9vTfEid4BIXS1TQpxRKKWPbk8W48oEce19+&#10;tJhYjp3UI5643Bq5zrJCWhwcf+gx0K6n9vswWQVFY3dmwuM8yNe38PIZ3s3GdEpdXy1PjyASLekv&#10;DGd8RoeamRo/OR2FYZ3lDxxVsC5AnP38dgOi4eOuAFlX8v+A+hcAAP//AwBQSwECLQAUAAYACAAA&#10;ACEAtoM4kv4AAADhAQAAEwAAAAAAAAAAAAAAAAAAAAAAW0NvbnRlbnRfVHlwZXNdLnhtbFBLAQIt&#10;ABQABgAIAAAAIQA4/SH/1gAAAJQBAAALAAAAAAAAAAAAAAAAAC8BAABfcmVscy8ucmVsc1BLAQIt&#10;ABQABgAIAAAAIQCr3u+0WwIAABgFAAAOAAAAAAAAAAAAAAAAAC4CAABkcnMvZTJvRG9jLnhtbFBL&#10;AQItABQABgAIAAAAIQCuu6D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B</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B</w:t>
      </w:r>
      <w:proofErr w:type="spellEnd"/>
    </w:p>
    <w:p w:rsidR="00EC0520" w:rsidRDefault="00EC0520" w:rsidP="00EB4B59">
      <w:pPr>
        <w:ind w:firstLine="708"/>
        <w:jc w:val="both"/>
      </w:pP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0768" behindDoc="0" locked="0" layoutInCell="1" allowOverlap="1" wp14:anchorId="0F795ADA" wp14:editId="3D9F2188">
                <wp:simplePos x="0" y="0"/>
                <wp:positionH relativeFrom="column">
                  <wp:posOffset>5066665</wp:posOffset>
                </wp:positionH>
                <wp:positionV relativeFrom="paragraph">
                  <wp:posOffset>81915</wp:posOffset>
                </wp:positionV>
                <wp:extent cx="438150" cy="0"/>
                <wp:effectExtent l="38100" t="38100" r="76200" b="95250"/>
                <wp:wrapNone/>
                <wp:docPr id="17407" name="Connecteur droit 1740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0407A8" id="Connecteur droit 17407" o:spid="_x0000_s1026" style="position:absolute;z-index:252000768;visibility:visible;mso-wrap-style:square;mso-wrap-distance-left:9pt;mso-wrap-distance-top:0;mso-wrap-distance-right:9pt;mso-wrap-distance-bottom:0;mso-position-horizontal:absolute;mso-position-horizontal-relative:text;mso-position-vertical:absolute;mso-position-vertical-relative:text" from="398.95pt,6.45pt" to="433.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Nk0gEAAOwDAAAOAAAAZHJzL2Uyb0RvYy54bWysU8mO2zAMvRfoPwi6N7bTaT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W93UK86csNSm&#10;rXeOagePyHr0OrHJStUaQ2wJtHV7vNxi2GOWflJo806i2KlU+DxXGE6JSXq8eXvbvKM+yKupesIF&#10;jOkjeMvyoeNGu6xdtOL4KSaKRa5Xl/xsHBsp6+Wqrotbtu1EHNhRUK+jN7rP3SWUcbTlvKdMyymd&#10;DUwsX0GRfsptWWjK5MHW4MTT/2hmFvLMEKWNmUFT7H+CLr4ZBmUaZ2DzfLTZu0T0Ls1Aq53Hv4HT&#10;6ZqqmvyvqietWfaD78+lb6UcNFKlPpfxzzP7673Anz7p5icAAAD//wMAUEsDBBQABgAIAAAAIQCz&#10;Trd+3AAAAAkBAAAPAAAAZHJzL2Rvd25yZXYueG1sTI9PT8MwDMXvSHyHyEhcEEuZUNeVphNCQlzg&#10;wAZ3rzFtWeOUJNu6b48RBzj5z3t6/rlaTW5QBwqx92zgZpaBIm687bk18LZ5vC5AxYRscfBMBk4U&#10;YVWfn1VYWn/kVzqsU6skhGOJBrqUxlLr2HTkMM78SCzahw8Ok4yh1TbgUcLdoOdZlmuHPcuFDkd6&#10;6KjZrffOwOYzfwrt1+ll50OB4Woo/O37szGXF9P9HahEU/ozww++oEMtTFu/ZxvVYGCxXCzFKsJc&#10;qhiKPJdm+7vQdaX/f1B/AwAA//8DAFBLAQItABQABgAIAAAAIQC2gziS/gAAAOEBAAATAAAAAAAA&#10;AAAAAAAAAAAAAABbQ29udGVudF9UeXBlc10ueG1sUEsBAi0AFAAGAAgAAAAhADj9If/WAAAAlAEA&#10;AAsAAAAAAAAAAAAAAAAALwEAAF9yZWxzLy5yZWxzUEsBAi0AFAAGAAgAAAAhAPRxk2TSAQAA7AMA&#10;AA4AAAAAAAAAAAAAAAAALgIAAGRycy9lMm9Eb2MueG1sUEsBAi0AFAAGAAgAAAAhALNOt37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0528" behindDoc="0" locked="0" layoutInCell="1" allowOverlap="1" wp14:anchorId="1CD63690" wp14:editId="60F7ED81">
                <wp:simplePos x="0" y="0"/>
                <wp:positionH relativeFrom="column">
                  <wp:posOffset>3466465</wp:posOffset>
                </wp:positionH>
                <wp:positionV relativeFrom="paragraph">
                  <wp:posOffset>91440</wp:posOffset>
                </wp:positionV>
                <wp:extent cx="438150" cy="0"/>
                <wp:effectExtent l="38100" t="38100" r="76200" b="95250"/>
                <wp:wrapNone/>
                <wp:docPr id="17402" name="Connecteur droit 1740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D26DEA" id="Connecteur droit 17402" o:spid="_x0000_s1026" style="position:absolute;z-index:251990528;visibility:visible;mso-wrap-style:square;mso-wrap-distance-left:9pt;mso-wrap-distance-top:0;mso-wrap-distance-right:9pt;mso-wrap-distance-bottom:0;mso-position-horizontal:absolute;mso-position-horizontal-relative:text;mso-position-vertical:absolute;mso-position-vertical-relative:text" from="272.95pt,7.2pt" to="307.4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3q0AEAAOwDAAAOAAAAZHJzL2Uyb0RvYy54bWysU8mOEzEQvSPxD5bvpBcGZtRKZw6J4IIg&#10;guEDPO5y2sKbyp508veU3UkPYjsgLt6q3qt6VeX1/ckadgSM2rueN6uaM3DSD9odev714d2rO85i&#10;Em4Qxjvo+Rkiv9+8fLGeQgetH70ZABmRuNhNoedjSqGrqihHsCKufABHRuXRikRXPFQDionYrana&#10;un5bTR6HgF5CjPS6m418U/iVApk+KRUhMdNzyi2VFcv6mNdqsxbdAUUYtbykIf4hCyu0o6AL1U4k&#10;wZ5Q/0JltUQfvUor6W3lldISigZS09Q/qfkyigBFCxUnhqVM8f/Ryo/HPTI9UO9ub+qWMycstWnr&#10;naPawROyAb1ObLZStaYQOwJt3R4vtxj2mKWfFNq8kyh2KhU+LxWGU2KSHm9e3zVvqA/yaqqecQFj&#10;eg/esnzoudEuaxedOH6IiWKR69UlPxvHJsq6va3r4pZtOxFHdhTU6+iNHnJ3CWUcbTnvOdNySmcD&#10;M8tnUKSfcmsLTZk82BqceYZvzcJCnhmitDELaI79R9DFN8OgTOMCbP4ebfEuEb1LC9Bq5/F34HS6&#10;pqpm/6vqWWuW/eiHc+lbKQeNVKnPZfzzzP54L/DnT7r5DgAA//8DAFBLAwQUAAYACAAAACEAlMRb&#10;udwAAAAJAQAADwAAAGRycy9kb3ducmV2LnhtbEyPwU7DMBBE70j8g7VIXFDrFLlRGuJUCAlxgQMt&#10;3LexSULjdbDdNv17FnGA4848zc5U68kN4mhD7D1pWMwzEJYab3pqNbxtH2cFiJiQDA6erIazjbCu&#10;Ly8qLI0/0as9blIrOIRiiRq6lMZSyth01mGc+9ESex8+OEx8hlaagCcOd4O8zbJcOuyJP3Q42ofO&#10;NvvNwWnYfuZPof06v+x9KDDcDIVX789aX19N93cgkp3SHww/9bk61Nxp5w9kohg0LNVyxSgbSoFg&#10;IF8oFna/gqwr+X9B/Q0AAP//AwBQSwECLQAUAAYACAAAACEAtoM4kv4AAADhAQAAEwAAAAAAAAAA&#10;AAAAAAAAAAAAW0NvbnRlbnRfVHlwZXNdLnhtbFBLAQItABQABgAIAAAAIQA4/SH/1gAAAJQBAAAL&#10;AAAAAAAAAAAAAAAAAC8BAABfcmVscy8ucmVsc1BLAQItABQABgAIAAAAIQD5jr3q0AEAAOwDAAAO&#10;AAAAAAAAAAAAAAAAAC4CAABkcnMvZTJvRG9jLnhtbFBLAQItABQABgAIAAAAIQCUxFu53AAAAAkB&#10;AAAPAAAAAAAAAAAAAAAAACoEAABkcnMvZG93bnJldi54bWxQSwUGAAAAAAQABADzAAAAMw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4384" behindDoc="0" locked="0" layoutInCell="1" allowOverlap="1" wp14:anchorId="225F5ABC" wp14:editId="3F28B537">
                <wp:simplePos x="0" y="0"/>
                <wp:positionH relativeFrom="column">
                  <wp:posOffset>1866265</wp:posOffset>
                </wp:positionH>
                <wp:positionV relativeFrom="paragraph">
                  <wp:posOffset>81915</wp:posOffset>
                </wp:positionV>
                <wp:extent cx="438150" cy="0"/>
                <wp:effectExtent l="38100" t="38100" r="76200" b="95250"/>
                <wp:wrapNone/>
                <wp:docPr id="17399" name="Connecteur droit 1739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CBAEBA" id="Connecteur droit 17399" o:spid="_x0000_s1026" style="position:absolute;z-index:251984384;visibility:visible;mso-wrap-style:square;mso-wrap-distance-left:9pt;mso-wrap-distance-top:0;mso-wrap-distance-right:9pt;mso-wrap-distance-bottom:0;mso-position-horizontal:absolute;mso-position-horizontal-relative:text;mso-position-vertical:absolute;mso-position-vertical-relative:text" from="146.95pt,6.45pt" to="181.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190wEAAOwDAAAOAAAAZHJzL2Uyb0RvYy54bWysU01vEzEQvSPxHyzfye6mQNtVNj0kgguC&#10;iMIPcL121sL2WGM3m/x7xt5ki4D2gLj4a+a9mTczXt0dnWUHhdGA73izqDlTXkJv/L7j3799eHPD&#10;WUzC98KCVx0/qcjv1q9frcbQqiUMYHuFjEh8bMfQ8SGl0FZVlINyIi4gKE9GDehEoivuqx7FSOzO&#10;Vsu6fl+NgH1AkCpGet1ORr4u/Formb5oHVVituOUWyorlvUhr9V6Jdo9ijAYeU5D/EMWThhPQWeq&#10;rUiCPaL5g8oZiRBBp4UEV4HWRqqigdQ09W9q7gcRVNFCxYlhLlP8f7Ty82GHzPTUu+ur21vOvHDU&#10;pg14T7VTj8h6BJPYZKVqjSG2BNr4HZ5vMewwSz9qdHknUexYKnyaK6yOiUl6fHt107yjPsiLqXrC&#10;BYzpowLH8qHj1visXbTi8CkmikWuF5f8bD0bKevldV0Xt2zbijiwg6BeR7Cmz90llPW05bynTMsp&#10;nayaWL4qTfopt2WhKZOnNhYnnv5HM7OQZ4ZoY+0MmmI/Czr7Zpgq0zgDm5ejzd4lIvg0A53xgH8D&#10;p+MlVT35X1RPWrPsB+hPpW+lHDRSpT7n8c8z++u9wJ8+6fonAAAA//8DAFBLAwQUAAYACAAAACEA&#10;nQqQ8NwAAAAJAQAADwAAAGRycy9kb3ducmV2LnhtbEyPzU7DMBCE70i8g7VIXBB1SFGUhjgVQkJc&#10;4EALdzdeklB7HWy3Td+erTiU0/7MaPbbejk5K/YY4uBJwd0sA4HUejNQp+Bj/XxbgohJk9HWEyo4&#10;YoRlc3lR68r4A73jfpU6wSEUK62gT2mspIxtj07HmR+RWPvywenEY+ikCfrA4c7KPMsK6fRAfKHX&#10;Iz712G5XO6dg/V28hO7n+Lb1odThxpb+/vNVqeur6fEBRMIpnc1wwmd0aJhp43dkorAK8sV8wVYW&#10;cq5smBenZvO3kE0t/3/Q/AIAAP//AwBQSwECLQAUAAYACAAAACEAtoM4kv4AAADhAQAAEwAAAAAA&#10;AAAAAAAAAAAAAAAAW0NvbnRlbnRfVHlwZXNdLnhtbFBLAQItABQABgAIAAAAIQA4/SH/1gAAAJQB&#10;AAALAAAAAAAAAAAAAAAAAC8BAABfcmVscy8ucmVsc1BLAQItABQABgAIAAAAIQAmwv190wEAAOwD&#10;AAAOAAAAAAAAAAAAAAAAAC4CAABkcnMvZTJvRG9jLnhtbFBLAQItABQABgAIAAAAIQCdCpDw3AAA&#10;AAkBAAAPAAAAAAAAAAAAAAAAAC0EAABkcnMvZG93bnJldi54bWxQSwUGAAAAAAQABADzAAAANgUA&#10;A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8912" behindDoc="0" locked="0" layoutInCell="1" allowOverlap="1" wp14:anchorId="17BCCD6F" wp14:editId="4121D59E">
                <wp:simplePos x="0" y="0"/>
                <wp:positionH relativeFrom="column">
                  <wp:posOffset>704215</wp:posOffset>
                </wp:positionH>
                <wp:positionV relativeFrom="paragraph">
                  <wp:posOffset>92709</wp:posOffset>
                </wp:positionV>
                <wp:extent cx="1181100" cy="9525"/>
                <wp:effectExtent l="38100" t="38100" r="76200" b="85725"/>
                <wp:wrapNone/>
                <wp:docPr id="17348" name="Connecteur droit 17348"/>
                <wp:cNvGraphicFramePr/>
                <a:graphic xmlns:a="http://schemas.openxmlformats.org/drawingml/2006/main">
                  <a:graphicData uri="http://schemas.microsoft.com/office/word/2010/wordprocessingShape">
                    <wps:wsp>
                      <wps:cNvCnPr/>
                      <wps:spPr>
                        <a:xfrm>
                          <a:off x="0" y="0"/>
                          <a:ext cx="118110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58513" id="Connecteur droit 17348"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5pt,7.3pt" to="148.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M+vgEAAMwDAAAOAAAAZHJzL2Uyb0RvYy54bWysU9uO1DAMfUfiH6K8M20HFpZqOvswK3hB&#10;MOLyAdnUmUbKTU522vl7nLTTRYC0EuIljWMf2+fY3d1N1rAzYNTedbzZ1JyBk77X7tTxH98/vLrl&#10;LCbhemG8g45fIPK7/csXuzG0sPWDNz0goyQutmPo+JBSaKsqygGsiBsfwJFTebQikYmnqkcxUnZr&#10;qm1dv61Gj31ALyFGer2fnXxf8isFMn1RKkJipuPUWyonlvMhn9V+J9oTijBoubQh/qELK7Sjomuq&#10;e5EEe0T9RyqrJfroVdpIbyuvlJZQOBCbpv6NzbdBBChcSJwYVpni/0srP5+PyHRPs3v3+g0NywlL&#10;Yzp450g7eETWo9eJzV5SawyxJdDBHXGxYjhipj4ptPlLpNhUFL6sCsOUmKTHprltmpoGIcn3/mZ7&#10;kwdQPWEDxvQRvGX50nGjXeYvWnH+FNMceg0hXO5lrl5u6WIgBxv3FRRxonrbgi7bBAeD7CxoD4SU&#10;4FKzlC7RGaa0MSuwfh64xGcolE1bwc3z4BVRKnuXVrDVzuPfEqTp2rKa468KzLyzBA++v5S5FGlo&#10;ZYq4y3rnnfzVLvCnn3D/EwAA//8DAFBLAwQUAAYACAAAACEAdee/G9sAAAAJAQAADwAAAGRycy9k&#10;b3ducmV2LnhtbEyPzU7DMBCE70i8g7VI3KgTC1kkxKkQEhJHGjhwdOJtfhrbke026duznOC2Mzua&#10;/bbab3ZmFwxx9E5BvsuAoeu8GV2v4Ovz7eEJWEzaGT17hwquGGFf395UujR+dQe8NKlnVOJiqRUM&#10;KS0l57Eb0Oq48ws62h19sDqRDD03Qa9Ubmcuskxyq0dHFwa94OuA3ak5WwXfoZ3E+3VdhJ9kU0wL&#10;io8DKnV/t708A0u4pb8w/OITOtTE1PqzM5HNpPOsoCgNjxIYBUQhyWjJkDnwuuL/P6h/AAAA//8D&#10;AFBLAQItABQABgAIAAAAIQC2gziS/gAAAOEBAAATAAAAAAAAAAAAAAAAAAAAAABbQ29udGVudF9U&#10;eXBlc10ueG1sUEsBAi0AFAAGAAgAAAAhADj9If/WAAAAlAEAAAsAAAAAAAAAAAAAAAAALwEAAF9y&#10;ZWxzLy5yZWxzUEsBAi0AFAAGAAgAAAAhACHOMz6+AQAAzAMAAA4AAAAAAAAAAAAAAAAALgIAAGRy&#10;cy9lMm9Eb2MueG1sUEsBAi0AFAAGAAgAAAAhAHXnvxvbAAAACQEAAA8AAAAAAAAAAAAAAAAAGAQA&#10;AGRycy9kb3ducmV2LnhtbFBLBQYAAAAABAAEAPMAAAAg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8128" behindDoc="0" locked="0" layoutInCell="1" allowOverlap="1" wp14:anchorId="4A0CF460" wp14:editId="6E07E8E1">
                <wp:simplePos x="0" y="0"/>
                <wp:positionH relativeFrom="column">
                  <wp:posOffset>3876040</wp:posOffset>
                </wp:positionH>
                <wp:positionV relativeFrom="paragraph">
                  <wp:posOffset>106045</wp:posOffset>
                </wp:positionV>
                <wp:extent cx="1181100" cy="304800"/>
                <wp:effectExtent l="38100" t="38100" r="76200" b="95250"/>
                <wp:wrapNone/>
                <wp:docPr id="17359" name="Connecteur droit 17359"/>
                <wp:cNvGraphicFramePr/>
                <a:graphic xmlns:a="http://schemas.openxmlformats.org/drawingml/2006/main">
                  <a:graphicData uri="http://schemas.microsoft.com/office/word/2010/wordprocessingShape">
                    <wps:wsp>
                      <wps:cNvCnPr/>
                      <wps:spPr>
                        <a:xfrm>
                          <a:off x="0" y="0"/>
                          <a:ext cx="1181100" cy="304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D46B2" id="Connecteur droit 1735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pt,8.35pt" to="398.2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SQwAEAAM4DAAAOAAAAZHJzL2Uyb0RvYy54bWysU8tu2zAQvBfoPxC8x5KcPlzBcg4O2kvR&#10;Gn18AEMtLQJ8YclY8t93SdlK0RYIUORCkdyd2Z3hans3WcNOgFF71/FmVXMGTvpeu2PHf/74eLPh&#10;LCbhemG8g46fIfK73etX2zG0sPaDNz0gIxIX2zF0fEgptFUV5QBWxJUP4CioPFqR6IjHqkcxErs1&#10;1bqu31Wjxz6glxAj3d7PQb4r/EqBTF+VipCY6Tj1lsqKZX3Ia7XbivaIIgxaXtoQ/9GFFdpR0YXq&#10;XiTBHlH/RWW1RB+9SivpbeWV0hKKBlLT1H+o+T6IAEULmRPDYlN8OVr55XRApnt6u/e3bz9w5oSl&#10;Z9p758g7eETWo9eJzVFyawyxJdDeHfByiuGAWfqk0OYviWJTcfi8OAxTYpIum2bTNDU9hKTYbf1m&#10;Q3uiqZ7QAWP6BN6yvOm40S47IFpx+hzTnHpNIVzuZq5fdulsICcb9w0UqaKK64Iu8wR7g+wkaBKE&#10;lOBScyldsjNMaWMWYP088JKfoVBmbQE3z4MXRKnsXVrAVjuP/yJI07VlNedfHZh1ZwsefH8uL1Os&#10;oaEp5l4GPE/l7+cCf/oNd78AAAD//wMAUEsDBBQABgAIAAAAIQA/A6Gn2wAAAAkBAAAPAAAAZHJz&#10;L2Rvd25yZXYueG1sTI/LTsMwEEX3SPyDNUjsqNOocmiIUyEkJJY0dMHSiYc8iB+y3Sb9e4YVLGfO&#10;1Z0z1WE1M7tgiKOzErabDBjazunR9hJOH68Pj8BiUlar2VmUcMUIh/r2plKldos94qVJPaMSG0sl&#10;YUjJl5zHbkCj4sZ5tMS+XDAq0Rh6roNaqNzMPM8ywY0aLV0YlMeXAbvv5mwkfIZ2yt+ui8/dJJr9&#10;5DF/P6KU93fr8xOwhGv6C8OvPqlDTU6tO1sd2SxBbLMdRQmIAhgFir2gRUtkVwCvK/7/g/oHAAD/&#10;/wMAUEsBAi0AFAAGAAgAAAAhALaDOJL+AAAA4QEAABMAAAAAAAAAAAAAAAAAAAAAAFtDb250ZW50&#10;X1R5cGVzXS54bWxQSwECLQAUAAYACAAAACEAOP0h/9YAAACUAQAACwAAAAAAAAAAAAAAAAAvAQAA&#10;X3JlbHMvLnJlbHNQSwECLQAUAAYACAAAACEAkRBEkMABAADOAwAADgAAAAAAAAAAAAAAAAAuAgAA&#10;ZHJzL2Uyb0RvYy54bWxQSwECLQAUAAYACAAAACEAPwOhp9sAAAAJAQAADwAAAAAAAAAAAAAAAAAa&#10;BAAAZHJzL2Rvd25yZXYueG1sUEsFBgAAAAAEAAQA8wAAACIFA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5056" behindDoc="0" locked="0" layoutInCell="1" allowOverlap="1" wp14:anchorId="407DF00E" wp14:editId="3A6F2DB7">
                <wp:simplePos x="0" y="0"/>
                <wp:positionH relativeFrom="column">
                  <wp:posOffset>3847465</wp:posOffset>
                </wp:positionH>
                <wp:positionV relativeFrom="paragraph">
                  <wp:posOffset>48894</wp:posOffset>
                </wp:positionV>
                <wp:extent cx="1228725" cy="400050"/>
                <wp:effectExtent l="38100" t="38100" r="66675" b="95250"/>
                <wp:wrapNone/>
                <wp:docPr id="17356" name="Connecteur droit 17356"/>
                <wp:cNvGraphicFramePr/>
                <a:graphic xmlns:a="http://schemas.openxmlformats.org/drawingml/2006/main">
                  <a:graphicData uri="http://schemas.microsoft.com/office/word/2010/wordprocessingShape">
                    <wps:wsp>
                      <wps:cNvCnPr/>
                      <wps:spPr>
                        <a:xfrm flipV="1">
                          <a:off x="0" y="0"/>
                          <a:ext cx="1228725" cy="400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84A90" id="Connecteur droit 17356" o:spid="_x0000_s1026" style="position:absolute;flip:y;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3.85pt" to="399.7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nOzAEAANgDAAAOAAAAZHJzL2Uyb0RvYy54bWysU02P0zAQvSPxHyzfadJAd1dR0z10BRcE&#10;FSzcvc64seQvjb1N+u8ZO21AgEBCXKzYM+/NvDeT7f1kDTsBRu1dx9ermjNw0vfaHTv+5fHtqzvO&#10;YhKuF8Y76PgZIr/fvXyxHUMLjR+86QEZkbjYjqHjQ0qhraooB7AirnwAR0Hl0YpEVzxWPYqR2K2p&#10;mrq+qUaPfUAvIUZ6fZiDfFf4lQKZPioVITHTceotlRPL+ZTParcV7RFFGLS8tCH+oQsrtKOiC9WD&#10;SII9o/6FymqJPnqVVtLbyiulJRQNpGZd/6Tm8yACFC1kTgyLTfH/0coPpwMy3dPsbl9vbjhzwtKY&#10;9t458g6ekfXodWJzlNwaQ2wJtHcHvNxiOGCWPim0TBkdvhJZMYPksal4fV68hikxSY/rprm7bTac&#10;SYq9qet6U4ZRzTyZL2BM78Bblj86brTLXohWnN7HRLUp9ZpCl9zX3En5SmcDOdm4T6BIH1VsCrps&#10;FuwNspOgnRBSgkvrvAfEV7IzTGljFmD9d+AlP0OhbN0Cnp34Y9UFUSp7lxaw1c7j76qn6dqymvOv&#10;Dsy6swVPvj+XGRVraH2Kwsuq5/388V7g33/I3TcAAAD//wMAUEsDBBQABgAIAAAAIQCjvfZE3gAA&#10;AAgBAAAPAAAAZHJzL2Rvd25yZXYueG1sTI/BTsMwEETvSPyDtUi9UZuqJCTEqVqkwokDLRJXN16S&#10;iHgd2W6b8vUsJ7jNakYzb6vV5AZxwhB7Txru5goEUuNtT62G9/329gFETIasGTyhhgtGWNXXV5Up&#10;rT/TG552qRVcQrE0GrqUxlLK2HToTJz7EYm9Tx+cSXyGVtpgzlzuBrlQKpPO9MQLnRnxqcPma3d0&#10;GkIWL8/bj9eXzT6pbL3Y2HH4TlrPbqb1I4iEU/oLwy8+o0PNTAd/JBvFoCFT9wVHNeQ5CPbzoliC&#10;OLBQOci6kv8fqH8AAAD//wMAUEsBAi0AFAAGAAgAAAAhALaDOJL+AAAA4QEAABMAAAAAAAAAAAAA&#10;AAAAAAAAAFtDb250ZW50X1R5cGVzXS54bWxQSwECLQAUAAYACAAAACEAOP0h/9YAAACUAQAACwAA&#10;AAAAAAAAAAAAAAAvAQAAX3JlbHMvLnJlbHNQSwECLQAUAAYACAAAACEAXVxZzswBAADYAwAADgAA&#10;AAAAAAAAAAAAAAAuAgAAZHJzL2Uyb0RvYy54bWxQSwECLQAUAAYACAAAACEAo732RN4AAAAIAQAA&#10;DwAAAAAAAAAAAAAAAAAmBAAAZHJzL2Rvd25yZXYueG1sUEsFBgAAAAAEAAQA8wAAADE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4032" behindDoc="0" locked="0" layoutInCell="1" allowOverlap="1" wp14:anchorId="56399D25" wp14:editId="7B4E8235">
                <wp:simplePos x="0" y="0"/>
                <wp:positionH relativeFrom="column">
                  <wp:posOffset>2304415</wp:posOffset>
                </wp:positionH>
                <wp:positionV relativeFrom="paragraph">
                  <wp:posOffset>48895</wp:posOffset>
                </wp:positionV>
                <wp:extent cx="1162050" cy="371475"/>
                <wp:effectExtent l="38100" t="38100" r="76200" b="85725"/>
                <wp:wrapNone/>
                <wp:docPr id="17355" name="Connecteur droit 17355"/>
                <wp:cNvGraphicFramePr/>
                <a:graphic xmlns:a="http://schemas.openxmlformats.org/drawingml/2006/main">
                  <a:graphicData uri="http://schemas.microsoft.com/office/word/2010/wordprocessingShape">
                    <wps:wsp>
                      <wps:cNvCnPr/>
                      <wps:spPr>
                        <a:xfrm>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B0D00" id="Connecteur droit 17355"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45pt,3.85pt" to="272.9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L1wQEAAM4DAAAOAAAAZHJzL2Uyb0RvYy54bWysU9tu2zAMfR+wfxD03thOl2Yw4vQhxfYy&#10;bMHWfYAqU7EA3UCpufz9KNlxh21AgaEvsijykDyH9Ob+bA07AkbtXcebRc0ZOOl77Q4d//n46eYj&#10;ZzEJ1wvjHXT8ApHfb9+/25xCC0s/eNMDMkriYnsKHR9SCm1VRTmAFXHhAzhyKo9WJDLxUPUoTpTd&#10;mmpZ13fVyWMf0EuIkV4fRifflvxKgUzflIqQmOk49ZbKieV8yme13Yj2gCIMWk5tiP/owgrtqOic&#10;6kEkwZ5R/5XKaok+epUW0tvKK6UlFA7Epqn/YPNjEAEKFxInhlmm+HZp5dfjHpnuaXbr29WKMycs&#10;jWnnnSPt4BlZj14nNnpJrVOILYF2bo+TFcMeM/WzQpu/RIqdi8KXWWE4JybpsWnulvWKBiHJd7tu&#10;PqxXeQTVCzpgTJ/BW5YvHTfaZQVEK45fYhpDryGEy92M9cstXQzkYOO+gyJWVHFZ0GWfYGeQHQVt&#10;gpASXGqm0iU6w5Q2ZgbWrwOn+AyFsmszuHkdPCNKZe/SDLbaefxXgnS+tqzG+KsCI+8swZPvL2Uy&#10;RRpamiLutOB5K3+3C/zlN9z+AgAA//8DAFBLAwQUAAYACAAAACEAs2obEdwAAAAIAQAADwAAAGRy&#10;cy9kb3ducmV2LnhtbEyPy07DMBRE90j8g3WR2FEH07o0xKkQElKXNLBg6cSXPIgfit0m/XsuK1iO&#10;ZjRzptgvdmRnnGLvnYL7VQYMXeNN71oFH++vd4/AYtLO6NE7VHDBCPvy+qrQufGzO+K5Si2jEhdz&#10;raBLKeScx6ZDq+PKB3TkffnJ6kRyarmZ9EzlduQiyyS3une00OmALx0239XJKvic6kEcLnMQfpDV&#10;bggo3o6o1O3N8vwELOGS/sLwi0/oUBJT7U/ORDYqeJBiR1EF2y0w8jfrDelagZQCeFnw/wfKHwAA&#10;AP//AwBQSwECLQAUAAYACAAAACEAtoM4kv4AAADhAQAAEwAAAAAAAAAAAAAAAAAAAAAAW0NvbnRl&#10;bnRfVHlwZXNdLnhtbFBLAQItABQABgAIAAAAIQA4/SH/1gAAAJQBAAALAAAAAAAAAAAAAAAAAC8B&#10;AABfcmVscy8ucmVsc1BLAQItABQABgAIAAAAIQAlf0L1wQEAAM4DAAAOAAAAAAAAAAAAAAAAAC4C&#10;AABkcnMvZTJvRG9jLnhtbFBLAQItABQABgAIAAAAIQCzahsR3AAAAAgBAAAPAAAAAAAAAAAAAAAA&#10;ABs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2224" behindDoc="0" locked="0" layoutInCell="1" allowOverlap="1" wp14:anchorId="0DE62F6E" wp14:editId="52B65252">
                <wp:simplePos x="0" y="0"/>
                <wp:positionH relativeFrom="column">
                  <wp:posOffset>5466714</wp:posOffset>
                </wp:positionH>
                <wp:positionV relativeFrom="paragraph">
                  <wp:posOffset>86995</wp:posOffset>
                </wp:positionV>
                <wp:extent cx="1228725" cy="352425"/>
                <wp:effectExtent l="38100" t="38100" r="66675" b="85725"/>
                <wp:wrapNone/>
                <wp:docPr id="17363" name="Connecteur droit 17363"/>
                <wp:cNvGraphicFramePr/>
                <a:graphic xmlns:a="http://schemas.openxmlformats.org/drawingml/2006/main">
                  <a:graphicData uri="http://schemas.microsoft.com/office/word/2010/wordprocessingShape">
                    <wps:wsp>
                      <wps:cNvCnPr/>
                      <wps:spPr>
                        <a:xfrm flipV="1">
                          <a:off x="0" y="0"/>
                          <a:ext cx="1228725"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ADDFEA" id="Connecteur droit 17363" o:spid="_x0000_s1026" style="position:absolute;flip:y;z-index:251892224;visibility:visible;mso-wrap-style:square;mso-wrap-distance-left:9pt;mso-wrap-distance-top:0;mso-wrap-distance-right:9pt;mso-wrap-distance-bottom:0;mso-position-horizontal:absolute;mso-position-horizontal-relative:text;mso-position-vertical:absolute;mso-position-vertical-relative:text" from="430.45pt,6.85pt" to="527.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tmyQEAANgDAAAOAAAAZHJzL2Uyb0RvYy54bWysU8uu0zAQ3SPxD5b3NGnKfShqehe9gg2C&#10;itfe1xk3lvzS2LdJ/56x0wYECCTExrI9c87MOR5vHyZr2Akwau86vl7VnIGTvtfu2PEvn9+8uucs&#10;JuF6YbyDjp8h8ofdyxfbMbTQ+MGbHpARiYvtGDo+pBTaqopyACviygdwFFQerUh0xGPVoxiJ3Zqq&#10;qevbavTYB/QSYqTbxznId4VfKZDpg1IREjMdp95SWbGsT3mtdlvRHlGEQctLG+IfurBCOyq6UD2K&#10;JNgz6l+orJboo1dpJb2tvFJaQtFAatb1T2o+DSJA0ULmxLDYFP8frXx/OiDTPb3d3eZ2w5kTlp5p&#10;750j7+AZWY9eJzZHya0xxJZAe3fAyymGA2bpk0LLlNHhK5EVM0gem4rX58VrmBKTdLlumvu75oYz&#10;SbHNTfOa9kRYzTyZL2BMb8FbljcdN9plL0QrTu9imlOvKYTLfc2dlF06G8jJxn0ERfqoYlPQZbJg&#10;b5CdBM2EkBJcWl9Kl+wMU9qYBVj/HXjJz1AoU7eAZyf+WHVBlMrepQVstfP4u+ppuras5vyrA7Pu&#10;bMGT78/ljYo1ND7F3Muo5/n88Vzg3z/k7hsAAAD//wMAUEsDBBQABgAIAAAAIQAkTz9s3wAAAAoB&#10;AAAPAAAAZHJzL2Rvd25yZXYueG1sTI/BTsMwEETvSPyDtUjcqE0opg1xqhapcOqBFomrGy9JhL2O&#10;bLdN+XrcExxX8zTztlqMzrIjhth7UnA/EcCQGm96ahV87NZ3M2AxaTLaekIFZ4ywqK+vKl0af6J3&#10;PG5Ty3IJxVIr6FIaSs5j06HTceIHpJx9+eB0ymdouQn6lMud5YUQkjvdU17o9IAvHTbf24NTEGQ8&#10;v64/N2+rXRJyWazMYH+SUrc34/IZWMIx/cFw0c/qUGenvT+QicwqmEkxz2gOHp6AXQDxOJ0C2yuQ&#10;8wJ4XfH/L9S/AAAA//8DAFBLAQItABQABgAIAAAAIQC2gziS/gAAAOEBAAATAAAAAAAAAAAAAAAA&#10;AAAAAABbQ29udGVudF9UeXBlc10ueG1sUEsBAi0AFAAGAAgAAAAhADj9If/WAAAAlAEAAAsAAAAA&#10;AAAAAAAAAAAALwEAAF9yZWxzLy5yZWxzUEsBAi0AFAAGAAgAAAAhAF09+2bJAQAA2AMAAA4AAAAA&#10;AAAAAAAAAAAALgIAAGRycy9lMm9Eb2MueG1sUEsBAi0AFAAGAAgAAAAhACRPP2zfAAAACgEAAA8A&#10;AAAAAAAAAAAAAAAAIwQAAGRycy9kb3ducmV2LnhtbFBLBQYAAAAABAAEAPMAAAAvBQ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1744" behindDoc="0" locked="0" layoutInCell="1" allowOverlap="1" wp14:anchorId="3780F8F1" wp14:editId="69DB17A1">
                <wp:simplePos x="0" y="0"/>
                <wp:positionH relativeFrom="column">
                  <wp:posOffset>6666865</wp:posOffset>
                </wp:positionH>
                <wp:positionV relativeFrom="paragraph">
                  <wp:posOffset>29845</wp:posOffset>
                </wp:positionV>
                <wp:extent cx="85725" cy="95250"/>
                <wp:effectExtent l="57150" t="19050" r="47625" b="95250"/>
                <wp:wrapNone/>
                <wp:docPr id="255" name="Ellipse 25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3F0FE" id="Ellipse 255" o:spid="_x0000_s1026" style="position:absolute;margin-left:524.95pt;margin-top:2.35pt;width:6.75pt;height: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hV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p5x5&#10;4WhI36w1ISqWrwigNsQZ2T2EO+ylSMfc7Vajy3/qg20LqLsBVLVNTNLlyfTrhCJL0pxOJ9MCeXVw&#10;DRjTdwWO5UPNVZe6YCk21zFRRrLeW5GQq+nyl1PaWZVLsP5eaWqEMo6Ld6GQurDINoKGL6RUPo1z&#10;PxSvWGc3bawdHD+/79jbZ1dV6DU4T953HjxKZvBpcHbGA74VwA4l685+j0DXd4ZgCc2OZojQkTsG&#10;eWUIy2sR051AYjPxnjY03dJHW2hrDv2JsxXg77fusz2RjLSctbQdNY+/1gIVZ/aHJ/qdjo+P8zoV&#10;4ZgmTAK+1CxfavzaXQDNYExvQZDlmO2T3R81gnuiRV7krKQSXlLumsuEe+EidVtLT4FUi0UxoxUK&#10;Il37hyD3U89Eedw+CQw9oRLx8Ab2myRmr0jV2eZ5eFisE2hTGHfAtceb1q8Qp38q8n6/lIvV4UGb&#10;/wEAAP//AwBQSwMEFAAGAAgAAAAhAGmPWOfdAAAACgEAAA8AAABkcnMvZG93bnJldi54bWxMj8tO&#10;wzAQRfdI/IM1SOyoDUQpSeNUqBJCrICWBctJPE0i/FLspOHvcVd0N1dzdOdMtV2MZjONYXBWwv1K&#10;ACPbOjXYTsLX4eXuCViIaBVqZ0nCLwXY1tdXFZbKnewnzfvYsVRiQ4kS+hh9yXloezIYVs6TTbuj&#10;Gw3GFMeOqxFPqdxo/iBEzg0ONl3o0dOup/ZnPxkJeWN2esLDPPC3d//67T90pjspb2+W5w2wSEv8&#10;h+Gsn9ShTk6Nm6wKTKcssqJIrIRsDewMiPwxA9akqVgDryt++UL9BwAA//8DAFBLAQItABQABgAI&#10;AAAAIQC2gziS/gAAAOEBAAATAAAAAAAAAAAAAAAAAAAAAABbQ29udGVudF9UeXBlc10ueG1sUEsB&#10;Ai0AFAAGAAgAAAAhADj9If/WAAAAlAEAAAsAAAAAAAAAAAAAAAAALwEAAF9yZWxzLy5yZWxzUEsB&#10;Ai0AFAAGAAgAAAAhAK1bCFVbAgAAGAUAAA4AAAAAAAAAAAAAAAAALgIAAGRycy9lMm9Eb2MueG1s&#10;UEsBAi0AFAAGAAgAAAAhAGmPWOfdAAAACg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5600" behindDoc="0" locked="0" layoutInCell="1" allowOverlap="1" wp14:anchorId="152672C7" wp14:editId="7F0DF65C">
                <wp:simplePos x="0" y="0"/>
                <wp:positionH relativeFrom="column">
                  <wp:posOffset>5447665</wp:posOffset>
                </wp:positionH>
                <wp:positionV relativeFrom="paragraph">
                  <wp:posOffset>29845</wp:posOffset>
                </wp:positionV>
                <wp:extent cx="85725" cy="95250"/>
                <wp:effectExtent l="57150" t="19050" r="47625" b="95250"/>
                <wp:wrapNone/>
                <wp:docPr id="252" name="Ellipse 2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439B4" id="Ellipse 252" o:spid="_x0000_s1026" style="position:absolute;margin-left:428.95pt;margin-top:2.35pt;width:6.75pt;height:7.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s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fWs5swL&#10;R0P6Zq0JUbF8RQB1Ic7J7i7c4CBFOuZutxpd/lMfbFtA3Y2gqm1iki6PZl/rGWeSNMezelYgr55d&#10;A8b0XYFj+dBw1acuWIrNZUyUkaz3ViTkavr85ZR2VuUSrL9VmhqhjNPiXSikziyyjaDhCymVT9Pc&#10;D8Ur1tlNG2tHx8/vOw722VUVeo3O9fvOo0fJDD6Nzs54wLcC2LFk3dvvEej7zhA8QrujGSL05I5B&#10;XhjC8lLEdCOQ2Ey8pw1N1/TRFrqGw3DibAX4+637bE8kIy1nHW1Hw+OvtUDFmf3hiX7H08PDvE5F&#10;OKQJk4AvNY8vNX7tzoBmMKW3IMhyzPbJ7o8awT3QIi9zVlIJLyl3w2XCvXCW+q2lp0Cq5bKY0QoF&#10;kS79XZD7qWei3G8fBIaBUIl4eAX7TRLzV6TqbfM8PCzXCbQpjHvGdcCb1q8QZ3gq8n6/lIvV84O2&#10;+AMAAP//AwBQSwMEFAAGAAgAAAAhAFpaYjLdAAAACAEAAA8AAABkcnMvZG93bnJldi54bWxMj01P&#10;g0AQhu8m/ofNmHizSw0WSlka08QYT2rrwePAToG4H4RdKP57x5MeJ++T932m3C/WiJnG0HunYL1K&#10;QJBrvO5dq+Dj9HSXgwgRnUbjHSn4pgD76vqqxEL7i3un+RhbwSUuFKigi3EopAxNRxbDyg/kODv7&#10;0WLkc2ylHvHC5dbI+yTZSIu944UOBzp01HwdJ6tgU9uDmfA09/LldXj+HN5Malqlbm+Wxx2ISEv8&#10;g+FXn9WhYqfaT04HYRTkD9mWUQVpBoLzPFunIGoGtxnIqpT/H6h+AAAA//8DAFBLAQItABQABgAI&#10;AAAAIQC2gziS/gAAAOEBAAATAAAAAAAAAAAAAAAAAAAAAABbQ29udGVudF9UeXBlc10ueG1sUEsB&#10;Ai0AFAAGAAgAAAAhADj9If/WAAAAlAEAAAsAAAAAAAAAAAAAAAAALwEAAF9yZWxzLy5yZWxzUEsB&#10;Ai0AFAAGAAgAAAAhAITBqzpbAgAAGAUAAA4AAAAAAAAAAAAAAAAALgIAAGRycy9lMm9Eb2MueG1s&#10;UEsBAi0AFAAGAAgAAAAhAFpaYj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7408" behindDoc="0" locked="0" layoutInCell="1" allowOverlap="1" wp14:anchorId="55B11EDB" wp14:editId="06F9A615">
                <wp:simplePos x="0" y="0"/>
                <wp:positionH relativeFrom="column">
                  <wp:posOffset>5028565</wp:posOffset>
                </wp:positionH>
                <wp:positionV relativeFrom="paragraph">
                  <wp:posOffset>29845</wp:posOffset>
                </wp:positionV>
                <wp:extent cx="85725" cy="95250"/>
                <wp:effectExtent l="57150" t="19050" r="47625" b="95250"/>
                <wp:wrapNone/>
                <wp:docPr id="248" name="Ellipse 2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87BEE" id="Ellipse 248" o:spid="_x0000_s1026" style="position:absolute;margin-left:395.95pt;margin-top:2.35pt;width:6.75pt;height:7.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cm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aVRe&#10;OBrSN2tNiIrlKwKoDXFOdndhhb0U6Zi73Wl0+U99sF0BdT+AqnaJSbo8nn2dzDiTpDmZTWYF8urZ&#10;NWBM3xU4lg81V13qgqXYXsVEGcn6YEVCrqbLX05pb1UuwfpbpakRyjgu3oVC6twi2woavpBS+TTO&#10;/VC8Yp3dtLF2cPz8vmNvn11VodfgPHnfefAomcGnwdkZD/hWADuUrDv7AwJd3xmCR2j2NEOEjtwx&#10;yEtDWF6JmFYCic3Ee9rQdEMfbaGtOfQnztaAv9+6z/ZEMtJy1tJ21Dz+2ghUnNkfnuh3Mp5O8zoV&#10;YUoTJgFfah5favzGnQPNYExvQZDlmO2TPRw1gnugRV7mrKQSXlLumsuEB+E8dVtLT4FUy2UxoxUK&#10;Il35uyAPU89Eud89CAw9oRLx8BoOmyTmr0jV2eZ5eFhuEmhTGPeMa483rV8hTv9U5P1+KRer5wdt&#10;8QcAAP//AwBQSwMEFAAGAAgAAAAhACnYrSndAAAACAEAAA8AAABkcnMvZG93bnJldi54bWxMj8FO&#10;wzAQRO9I/IO1SNyoUxSaJo1ToUoIcQJaDhw38TaJsNdR7KTh7zEnOK7maeZtuV+sETONvnesYL1K&#10;QBA3TvfcKvg4Pd1tQfiArNE4JgXf5GFfXV+VWGh34Xeaj6EVsYR9gQq6EIZCSt90ZNGv3EAcs7Mb&#10;LYZ4jq3UI15iuTXyPkk20mLPcaHDgQ4dNV/HySrY1PZgJjzNvXx5HZ4/hzeTmlap25vlcQci0BL+&#10;YPjVj+pQRafaTay9MAqyfJ1HVEGagYj5NnlIQdQRzDOQVSn/P1D9AAAA//8DAFBLAQItABQABgAI&#10;AAAAIQC2gziS/gAAAOEBAAATAAAAAAAAAAAAAAAAAAAAAABbQ29udGVudF9UeXBlc10ueG1sUEsB&#10;Ai0AFAAGAAgAAAAhADj9If/WAAAAlAEAAAsAAAAAAAAAAAAAAAAALwEAAF9yZWxzLy5yZWxzUEsB&#10;Ai0AFAAGAAgAAAAhACbqZyZbAgAAGAUAAA4AAAAAAAAAAAAAAAAALgIAAGRycy9lMm9Eb2MueG1s&#10;UEsBAi0AFAAGAAgAAAAhACnYrSn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9216" behindDoc="0" locked="0" layoutInCell="1" allowOverlap="1" wp14:anchorId="32652409" wp14:editId="6D242DC8">
                <wp:simplePos x="0" y="0"/>
                <wp:positionH relativeFrom="column">
                  <wp:posOffset>3818890</wp:posOffset>
                </wp:positionH>
                <wp:positionV relativeFrom="paragraph">
                  <wp:posOffset>29845</wp:posOffset>
                </wp:positionV>
                <wp:extent cx="85725" cy="95250"/>
                <wp:effectExtent l="57150" t="19050" r="47625" b="95250"/>
                <wp:wrapNone/>
                <wp:docPr id="244" name="Ellipse 2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C08C3" id="Ellipse 244" o:spid="_x0000_s1026" style="position:absolute;margin-left:300.7pt;margin-top:2.35pt;width:6.75pt;height:7.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pa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p5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Caevwi3AAAAAgBAAAPAAAAZHJzL2Rvd25yZXYueG1sTI9B&#10;S8QwEIXvgv8hjODNTSul69amiyyIeFJ3PXhMm7EtJpPQpN367x1Pehze43vf1PvVWbHgFEdPCvJN&#10;BgKp82akXsH76fHmDkRMmoy2nlDBN0bYN5cXta6MP9MbLsfUC4ZQrLSCIaVQSRm7AZ2OGx+QOPv0&#10;k9OJz6mXZtJnhjsrb7OslE6PxAuDDngYsPs6zk5B2bqDnfVpGeXzS3j6CK+2sL1S11frwz2IhGv6&#10;K8OvPqtDw06tn8lEYZmR5QVXFRRbEJyXebED0XJxtwXZ1PL/A80PAAAA//8DAFBLAQItABQABgAI&#10;AAAAIQC2gziS/gAAAOEBAAATAAAAAAAAAAAAAAAAAAAAAABbQ29udGVudF9UeXBlc10ueG1sUEsB&#10;Ai0AFAAGAAgAAAAhADj9If/WAAAAlAEAAAsAAAAAAAAAAAAAAAAALwEAAF9yZWxzLy5yZWxzUEsB&#10;Ai0AFAAGAAgAAAAhAIRgGlpcAgAAGAUAAA4AAAAAAAAAAAAAAAAALgIAAGRycy9lMm9Eb2MueG1s&#10;UEsBAi0AFAAGAAgAAAAhAJp6/C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8976" behindDoc="0" locked="0" layoutInCell="1" allowOverlap="1" wp14:anchorId="1FFD3A8F" wp14:editId="50BC3ED0">
                <wp:simplePos x="0" y="0"/>
                <wp:positionH relativeFrom="column">
                  <wp:posOffset>3437890</wp:posOffset>
                </wp:positionH>
                <wp:positionV relativeFrom="paragraph">
                  <wp:posOffset>29845</wp:posOffset>
                </wp:positionV>
                <wp:extent cx="85725" cy="95250"/>
                <wp:effectExtent l="57150" t="19050" r="47625" b="95250"/>
                <wp:wrapNone/>
                <wp:docPr id="239" name="Ellipse 2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B8328" id="Ellipse 239" o:spid="_x0000_s1026" style="position:absolute;margin-left:270.7pt;margin-top:2.35pt;width:6.75pt;height:7.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c1XAIAABg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pPjM868&#10;cDSkr9aaEBXLVwRQG+KM7FbhDnsp0jF3u9Po8p/6YLsC6n4AVe0Sk3R5Ov0ymXImSXM2nUwL5NWz&#10;a8CYvilwLB9qrrrUBUuxvY6JMpL1wYqEXE2Xv5zS3qpcgvU/lKZGKOO4eBcKqQuLbCto+EJK5dM4&#10;90PxinV208bawfH4fcfePruqQq/BefK+8+BRMoNPg7MzHvCtAHYoWXf2BwS6vjMEj9DsaYYIHblj&#10;kFeGsLwWMd0JJDYT72lD0y19tIW25tCfOFsD/n7rPtsTyUjLWUvbUfP4ayNQcWa/e6Lf2fjkJK9T&#10;EU5owiTgS83jS43fuAugGYzpLQiyHLN9soejRnAPtMjLnJVUwkvKXXOZ8CBcpG5r6SmQarksZrRC&#10;QaRrvwryMPVMlPvdg8DQEyoRD2/gsEli9opUnW2eh4flJoE2hXHPuPZ40/oV4vRPRd7vl3Kxen7Q&#10;Fn8AAAD//wMAUEsDBBQABgAIAAAAIQAVOqJS3QAAAAgBAAAPAAAAZHJzL2Rvd25yZXYueG1sTI/L&#10;TsMwEEX3SPyDNUjsqFPktDTEqVAlhFgBLQuWk3hIIvyIYicNf8+wguXoHt17ptwvzoqZxtgHr2G9&#10;ykCQb4Lpfavh/fR4cwciJvQGbfCk4Zsi7KvLixILE87+jeZjagWX+Fighi6loZAyNh05jKswkOfs&#10;M4wOE59jK82IZy53Vt5m2UY67D0vdDjQoaPm6zg5DZvaHeyEp7mXzy/D08fwapVttb6+Wh7uQSRa&#10;0h8Mv/qsDhU71WHyJgqrIVdrxagGtQXBeZ6rHYiawd0WZFXK/w9UPwAAAP//AwBQSwECLQAUAAYA&#10;CAAAACEAtoM4kv4AAADhAQAAEwAAAAAAAAAAAAAAAAAAAAAAW0NvbnRlbnRfVHlwZXNdLnhtbFBL&#10;AQItABQABgAIAAAAIQA4/SH/1gAAAJQBAAALAAAAAAAAAAAAAAAAAC8BAABfcmVscy8ucmVsc1BL&#10;AQItABQABgAIAAAAIQCojic1XAIAABgFAAAOAAAAAAAAAAAAAAAAAC4CAABkcnMvZTJvRG9jLnht&#10;bFBLAQItABQABgAIAAAAIQAVOqJS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6928" behindDoc="0" locked="0" layoutInCell="1" allowOverlap="1" wp14:anchorId="60C29A9C" wp14:editId="24B245D7">
                <wp:simplePos x="0" y="0"/>
                <wp:positionH relativeFrom="column">
                  <wp:posOffset>2237740</wp:posOffset>
                </wp:positionH>
                <wp:positionV relativeFrom="paragraph">
                  <wp:posOffset>29845</wp:posOffset>
                </wp:positionV>
                <wp:extent cx="85725" cy="95250"/>
                <wp:effectExtent l="57150" t="19050" r="47625" b="95250"/>
                <wp:wrapNone/>
                <wp:docPr id="238" name="Ellipse 2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0274" id="Ellipse 238" o:spid="_x0000_s1026" style="position:absolute;margin-left:176.2pt;margin-top:2.35pt;width:6.75pt;height:7.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bpk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GpUX&#10;job01VoTomL5igBqQ5yR3UO4x16KdMzd7jS6/Kc+2K6Auh9AVbvEJF2eTr9MppxJ0pxNJ9MCefXs&#10;GjCmbwocy4eaqy51wVJsb2KijGR9sCIhV9PlL6e0tyqXYP0PpakRyjgu3oVC6tIi2woavpBS+TTO&#10;/VC8Yp3dtLF2cDx+37G3z66q0GtwnrzvPHiUzODT4OyMB3wrgB1K1p39AYGu7wzBEpo9zRChI3cM&#10;8toQljcipnuBxGbiPW1ouqOPttDWHPoTZ2vA32/dZ3siGWk5a2k7ah5/bQQqzux3T/Q7G5+c5HUq&#10;wglNmAR8qVm+1PiNuwSawZjegiDLMdsnezhqBPdEi7zIWUklvKTcNZcJD8Jl6raWngKpFotiRisU&#10;RLrxD0Eepp6J8rh7Ehh6QiXi4S0cNknMXpGqs83z8LDYJNCmMO4Z1x5vWr9CnP6pyPv9Ui5Wzw/a&#10;/A8AAAD//wMAUEsDBBQABgAIAAAAIQCV2Xd53gAAAAgBAAAPAAAAZHJzL2Rvd25yZXYueG1sTI9N&#10;T4NAEIbvJv6HzZh4s4stpS2yNKaJMZ7U1kOPAzsCcT8Iu1D8944nPU7eJ+/7TLGfrRETDaHzTsH9&#10;IgFBrva6c42Cj9PT3RZEiOg0Gu9IwTcF2JfXVwXm2l/cO03H2AgucSFHBW2MfS5lqFuyGBa+J8fZ&#10;px8sRj6HRuoBL1xujVwmSSYtdo4XWuzp0FL9dRytgqyyBzPiaerky2v/fO7fTGoapW5v5scHEJHm&#10;+AfDrz6rQ8lOlR+dDsIoWK2XKaMK0g0IzlfZegeiYnC3AVkW8v8D5Q8AAAD//wMAUEsBAi0AFAAG&#10;AAgAAAAhALaDOJL+AAAA4QEAABMAAAAAAAAAAAAAAAAAAAAAAFtDb250ZW50X1R5cGVzXS54bWxQ&#10;SwECLQAUAAYACAAAACEAOP0h/9YAAACUAQAACwAAAAAAAAAAAAAAAAAvAQAAX3JlbHMvLnJlbHNQ&#10;SwECLQAUAAYACAAAACEA0NG6ZFwCAAAYBQAADgAAAAAAAAAAAAAAAAAuAgAAZHJzL2Uyb0RvYy54&#10;bWxQSwECLQAUAAYACAAAACEAldl3ed4AAAAI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4640" behindDoc="0" locked="0" layoutInCell="1" allowOverlap="1" wp14:anchorId="662E038C" wp14:editId="0E4B05C7">
                <wp:simplePos x="0" y="0"/>
                <wp:positionH relativeFrom="column">
                  <wp:posOffset>1857375</wp:posOffset>
                </wp:positionH>
                <wp:positionV relativeFrom="paragraph">
                  <wp:posOffset>33020</wp:posOffset>
                </wp:positionV>
                <wp:extent cx="85725" cy="95250"/>
                <wp:effectExtent l="57150" t="19050" r="47625" b="95250"/>
                <wp:wrapNone/>
                <wp:docPr id="232" name="Ellipse 23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A1998" id="Ellipse 232" o:spid="_x0000_s1026" style="position:absolute;margin-left:146.25pt;margin-top:2.6pt;width:6.75pt;height:7.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km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fVhzZ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GwtyRHcAAAACAEAAA8AAABkcnMvZG93bnJldi54bWxMj8FO&#10;wzAQRO9I/IO1SNyojaERTeNUqBJCnICWA0cnNkmEvbZiJw1/z3Kix9Ubzb6pdot3bLZjGgIquF0J&#10;YBbbYAbsFHwcn24egKWs0WgX0Cr4sQl29eVFpUsTTvhu50PuGJVgKrWCPudYcp7a3nqdViFaJPYV&#10;Rq8znWPHzahPVO4dl0IU3OsB6UOvo933tv0+TF5B0fi9m/RxHvjLa3z+jG/u3nVKXV8tj1tg2S75&#10;Pwx/+qQONTk1YUKTmFMgN3JNUQVrCYz4nShoW0NASOB1xc8H1L8AAAD//wMAUEsBAi0AFAAGAAgA&#10;AAAhALaDOJL+AAAA4QEAABMAAAAAAAAAAAAAAAAAAAAAAFtDb250ZW50X1R5cGVzXS54bWxQSwEC&#10;LQAUAAYACAAAACEAOP0h/9YAAACUAQAACwAAAAAAAAAAAAAAAAAvAQAAX3JlbHMvLnJlbHNQSwEC&#10;LQAUAAYACAAAACEAI575JlsCAAAYBQAADgAAAAAAAAAAAAAAAAAuAgAAZHJzL2Uyb0RvYy54bWxQ&#10;SwECLQAUAAYACAAAACEAbC3JE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6448" behindDoc="0" locked="0" layoutInCell="1" allowOverlap="1" wp14:anchorId="6F2956B1" wp14:editId="1FEFB55F">
                <wp:simplePos x="0" y="0"/>
                <wp:positionH relativeFrom="column">
                  <wp:posOffset>638175</wp:posOffset>
                </wp:positionH>
                <wp:positionV relativeFrom="paragraph">
                  <wp:posOffset>33020</wp:posOffset>
                </wp:positionV>
                <wp:extent cx="85725" cy="95250"/>
                <wp:effectExtent l="57150" t="19050" r="47625" b="95250"/>
                <wp:wrapNone/>
                <wp:docPr id="228" name="Ellipse 22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7DFB3F" id="Ellipse 228" o:spid="_x0000_s1026" style="position:absolute;margin-left:50.25pt;margin-top:2.6pt;width:6.75pt;height: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U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No/LC&#10;0ZC+WWtCVCxfEUBdiHOyuws3OEiRjrnbrUaX/9QH2xZQdyOoapuYpMuj2dd6xpkkzfGsnhXIq2fX&#10;gDF9V+BYPjRc9akLlmJzGRNlJOu9FQm5mj5/OaWdVbkE62+VpkYo47R4FwqpM4tsI2j4Qkrl0zT3&#10;Q/GKdXbTxtrR8fP7joN9dlWFXqNz/b7z6FEyg0+jszMe8K0AdixZ9/Z7BPq+MwSP0O5ohgg9uWOQ&#10;F4awvBQx3QgkNhPvaUPTNX20ha7hMJw4WwH+fus+2xPJSMtZR9vR8PhrLVBxZn94ot/x9PAwr1MR&#10;DmnCJOBLzeNLjV+7M6AZTOktCLIcs32y+6NGcA+0yMuclVTCS8rdcJlwL5ylfmvpKZBquSxmtEJB&#10;pEt/F+R+6pko99sHgWEgVCIeXsF+k8T8Fal62zwPD8t1Am0K455xHfCm9SvEGZ6KvN8v5WL1/KAt&#10;/gAAAP//AwBQSwMEFAAGAAgAAAAhAPhtHmLbAAAACAEAAA8AAABkcnMvZG93bnJldi54bWxMj8FO&#10;wzAQRO9I/IO1SNyo3aitUIhToUoIcQJaDhw38ZJE2GsrdtLw97gnOI5mNPOm2i/OipnGOHjWsF4p&#10;EMStNwN3Gj5OT3f3IGJCNmg9k4YfirCvr68qLI0/8zvNx9SJXMKxRA19SqGUMrY9OYwrH4iz9+VH&#10;hynLsZNmxHMud1YWSu2kw4HzQo+BDj2138fJadg17mAnPM2DfHkNz5/hzW5sp/XtzfL4ACLRkv7C&#10;cMHP6FBnpsZPbKKwWSu1zVEN2wLExV9v8rdGQ6EKkHUl/x+ofwEAAP//AwBQSwECLQAUAAYACAAA&#10;ACEAtoM4kv4AAADhAQAAEwAAAAAAAAAAAAAAAAAAAAAAW0NvbnRlbnRfVHlwZXNdLnhtbFBLAQIt&#10;ABQABgAIAAAAIQA4/SH/1gAAAJQBAAALAAAAAAAAAAAAAAAAAC8BAABfcmVscy8ucmVsc1BLAQIt&#10;ABQABgAIAAAAIQCBtTU6WwIAABgFAAAOAAAAAAAAAAAAAAAAAC4CAABkcnMvZTJvRG9jLnhtbFBL&#10;AQItABQABgAIAAAAIQD4bR5i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C</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C</w:t>
      </w:r>
      <w:proofErr w:type="spellEnd"/>
    </w:p>
    <w:p w:rsidR="00EC0520" w:rsidRDefault="00EC0520" w:rsidP="00EB4B59">
      <w:pPr>
        <w:ind w:firstLine="708"/>
        <w:jc w:val="both"/>
      </w:pPr>
    </w:p>
    <w:p w:rsidR="00887BCA"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2816" behindDoc="0" locked="0" layoutInCell="1" allowOverlap="1" wp14:anchorId="0A8895D9" wp14:editId="34E94A9F">
                <wp:simplePos x="0" y="0"/>
                <wp:positionH relativeFrom="column">
                  <wp:posOffset>5066665</wp:posOffset>
                </wp:positionH>
                <wp:positionV relativeFrom="paragraph">
                  <wp:posOffset>95885</wp:posOffset>
                </wp:positionV>
                <wp:extent cx="438150" cy="0"/>
                <wp:effectExtent l="38100" t="38100" r="76200" b="95250"/>
                <wp:wrapNone/>
                <wp:docPr id="17408" name="Connecteur droit 1740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0F0F9A" id="Connecteur droit 17408" o:spid="_x0000_s1026" style="position:absolute;z-index:252002816;visibility:visible;mso-wrap-style:square;mso-wrap-distance-left:9pt;mso-wrap-distance-top:0;mso-wrap-distance-right:9pt;mso-wrap-distance-bottom:0;mso-position-horizontal:absolute;mso-position-horizontal-relative:text;mso-position-vertical:absolute;mso-position-vertical-relative:text" from="398.95pt,7.55pt" to="433.4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Et0QEAAOwDAAAOAAAAZHJzL2Uyb0RvYy54bWysU9uO0zAQfUfiH6y80yRlYVdR031oBS8I&#10;Klg+wGuPGwvfNPY26d8zdtos4vaAePFt5pyZMzPe3E/WsBNg1N71VbtqKgZOeKndsa++Prx7dVex&#10;mLiT3HgHfXWGWN1vX77YjKGDtR+8kYCMSFzsxtBXQ0qhq+soBrA8rnwAR0bl0fJEVzzWEvlI7NbU&#10;66Z5W48eZUAvIEZ63c/Galv4lQKRPikVITHTV5RbKiuW9TGv9XbDuyPyMGhxSYP/QxaWa0dBF6o9&#10;T5w9of6FymqBPnqVVsLb2iulBRQNpKZtflLzZeABihYqTgxLmeL/oxUfTwdkWlLvbm8aapbjltq0&#10;885R7eAJmUSvE5utVK0xxI5AO3fAyy2GA2bpk0KbdxLFplLh81JhmBIT9Hjz+q59Q30QV1P9jAsY&#10;03vwluVDXxntsnbe8dOHmCgWuV5d8rNxbKSs17dNU9yybc/jwE6ceh290TJ3l1DG0ZbznjMtp3Q2&#10;MLN8BkX6Kbd1oSmTBzuDM4/81i4s5JkhShuzgObYfwRdfDMMyjQuwPbv0RbvEtG7tACtdh5/B07T&#10;NVU1+19Vz1qz7Ecvz6VvpRw0UqU+l/HPM/vjvcCfP+n2OwAAAP//AwBQSwMEFAAGAAgAAAAhAFQt&#10;wNLdAAAACQEAAA8AAABkcnMvZG93bnJldi54bWxMj8FOwzAQRO9I/IO1SFwQdYogTUOcCiEhLnBo&#10;S+/b2E1C7XWw3Tb9exZxgOPOPM3OVIvRWXE0IfaeFEwnGQhDjdc9tQo+1i+3BYiYkDRaT0bB2URY&#10;1JcXFZban2hpjqvUCg6hWKKCLqWhlDI2nXEYJ34wxN7OB4eJz9BKHfDE4c7KuyzLpcOe+EOHg3nu&#10;TLNfHZyC9Wf+Gtqv8/vehwLDjS38/eZNqeur8ekRRDJj+oPhpz5Xh5o7bf2BdBRWwWw+mzPKxsMU&#10;BANFnrOw/RVkXcn/C+pvAAAA//8DAFBLAQItABQABgAIAAAAIQC2gziS/gAAAOEBAAATAAAAAAAA&#10;AAAAAAAAAAAAAABbQ29udGVudF9UeXBlc10ueG1sUEsBAi0AFAAGAAgAAAAhADj9If/WAAAAlAEA&#10;AAsAAAAAAAAAAAAAAAAALwEAAF9yZWxzLy5yZWxzUEsBAi0AFAAGAAgAAAAhAKJ2kS3RAQAA7AMA&#10;AA4AAAAAAAAAAAAAAAAALgIAAGRycy9lMm9Eb2MueG1sUEsBAi0AFAAGAAgAAAAhAFQtwN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8480" behindDoc="0" locked="0" layoutInCell="1" allowOverlap="1" wp14:anchorId="239ED1C8" wp14:editId="1EE2A233">
                <wp:simplePos x="0" y="0"/>
                <wp:positionH relativeFrom="column">
                  <wp:posOffset>3475990</wp:posOffset>
                </wp:positionH>
                <wp:positionV relativeFrom="paragraph">
                  <wp:posOffset>86360</wp:posOffset>
                </wp:positionV>
                <wp:extent cx="438150" cy="0"/>
                <wp:effectExtent l="38100" t="38100" r="76200" b="95250"/>
                <wp:wrapNone/>
                <wp:docPr id="17401" name="Connecteur droit 1740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8DD61D" id="Connecteur droit 17401" o:spid="_x0000_s1026" style="position:absolute;z-index:251988480;visibility:visible;mso-wrap-style:square;mso-wrap-distance-left:9pt;mso-wrap-distance-top:0;mso-wrap-distance-right:9pt;mso-wrap-distance-bottom:0;mso-position-horizontal:absolute;mso-position-horizontal-relative:text;mso-position-vertical:absolute;mso-position-vertical-relative:text" from="273.7pt,6.8pt" to="308.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cm0QEAAOwDAAAOAAAAZHJzL2Uyb0RvYy54bWysU9uO0zAQfUfiHyy/0yRlYVdR031oBS8I&#10;Klg+wOuMGwvfNPY26d8zdtos4vaAePFt5pyZMzPe3E/WsBNg1N51vFnVnIGTvtfu2PGvD+9e3XEW&#10;k3C9MN5Bx88Q+f325YvNGFpY+8GbHpARiYvtGDo+pBTaqopyACviygdwZFQerUh0xWPVoxiJ3Zpq&#10;Xddvq9FjH9BLiJFe97ORbwu/UiDTJ6UiJGY6TrmlsmJZH/NabTeiPaIIg5aXNMQ/ZGGFdhR0odqL&#10;JNgT6l+orJboo1dpJb2tvFJaQtFAapr6JzVfBhGgaKHixLCUKf4/WvnxdECme+rd7U3dcOaEpTbt&#10;vHNUO3hC1qPXic1WqtYYYkugnTvg5RbDAbP0SaHNO4liU6nweakwTIlJerx5fde8oT7Iq6l6xgWM&#10;6T14y/Kh40a7rF204vQhJopFrleX/GwcGynr9W1dF7ds24s4sJOgXkdvdJ+7SyjjaMt5z5mWUzob&#10;mFk+gyL9lNu60JTJg53Bmaf/1iws5JkhShuzgObYfwRdfDMMyjQuwObv0RbvEtG7tACtdh5/B07T&#10;NVU1+19Vz1qz7Effn0vfSjlopEp9LuOfZ/bHe4E/f9LtdwAAAP//AwBQSwMEFAAGAAgAAAAhAJS0&#10;yLPcAAAACQEAAA8AAABkcnMvZG93bnJldi54bWxMj8FOwzAQRO9I/IO1SFwQdQrBjUKcCiEhLnCg&#10;hbsbb5PQeB1st03/nkUc4LgzT7Mz1XJygzhgiL0nDfNZBgKp8banVsP7+um6ABGTIWsGT6jhhBGW&#10;9flZZUrrj/SGh1VqBYdQLI2GLqWxlDI2HToTZ35EYm/rgzOJz9BKG8yRw90gb7JMSWd64g+dGfGx&#10;w2a32jsN60/1HNqv0+vOh8KEq6Hw+ceL1pcX08M9iIRT+oPhpz5Xh5o7bfyebBSDhrt8kTPKxq0C&#10;wYCaKxY2v4KsK/l/Qf0NAAD//wMAUEsBAi0AFAAGAAgAAAAhALaDOJL+AAAA4QEAABMAAAAAAAAA&#10;AAAAAAAAAAAAAFtDb250ZW50X1R5cGVzXS54bWxQSwECLQAUAAYACAAAACEAOP0h/9YAAACUAQAA&#10;CwAAAAAAAAAAAAAAAAAvAQAAX3JlbHMvLnJlbHNQSwECLQAUAAYACAAAACEAPSZ3JtEBAADsAwAA&#10;DgAAAAAAAAAAAAAAAAAuAgAAZHJzL2Uyb0RvYy54bWxQSwECLQAUAAYACAAAACEAlLTIs9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6432" behindDoc="0" locked="0" layoutInCell="1" allowOverlap="1" wp14:anchorId="77754F5F" wp14:editId="6A72EF56">
                <wp:simplePos x="0" y="0"/>
                <wp:positionH relativeFrom="column">
                  <wp:posOffset>1875790</wp:posOffset>
                </wp:positionH>
                <wp:positionV relativeFrom="paragraph">
                  <wp:posOffset>86360</wp:posOffset>
                </wp:positionV>
                <wp:extent cx="438150" cy="0"/>
                <wp:effectExtent l="38100" t="38100" r="76200" b="95250"/>
                <wp:wrapNone/>
                <wp:docPr id="17400" name="Connecteur droit 1740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AB670C" id="Connecteur droit 17400" o:spid="_x0000_s1026" style="position:absolute;z-index:251986432;visibility:visible;mso-wrap-style:square;mso-wrap-distance-left:9pt;mso-wrap-distance-top:0;mso-wrap-distance-right:9pt;mso-wrap-distance-bottom:0;mso-position-horizontal:absolute;mso-position-horizontal-relative:text;mso-position-vertical:absolute;mso-position-vertical-relative:text" from="147.7pt,6.8pt" to="182.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Fi0QEAAOwDAAAOAAAAZHJzL2Uyb0RvYy54bWysU02P0zAQvSPxH6zcaZKysKuo6R5awQVB&#10;BcsP8NrjxsJfGnub9N8zdtos4uuAuNgZz7w382Ymm/vJGnYCjNq7vmpXTcXACS+1O/bV14d3r+4q&#10;FhN3khvvoK/OEKv77csXmzF0sPaDNxKQEYmL3Rj6akgpdHUdxQCWx5UP4MipPFqeyMRjLZGPxG5N&#10;vW6at/XoUQb0AmKk1/3srLaFXykQ6ZNSERIzfUW1pXJiOR/zWW83vDsiD4MWlzL4P1RhuXaUdKHa&#10;88TZE+pfqKwW6KNXaSW8rb1SWkDRQGra5ic1XwYeoGih5sSwtCn+P1rx8XRApiXN7vamoQ45bmlM&#10;O+8c9Q6ekEn0OrHZS90aQ+wItHMHvFgxHDBLnxTafJMoNpUOn5cOw5SYoMeb13ftG8oirq76GRcw&#10;pvfgLcsffWW0y9p5x08fYqJcFHoNyc/GsZGqXt9S1dnOvj2PAztxmnX0Rss8XUIZR1eue660fKWz&#10;gZnlMyjST7WtC03ZPNgZnHnkt3ZhocgMUdqYBTTn/iPoEpthULZxAbZ/z7ZEl4zepQVotfP4O3Ca&#10;rqWqOf6qetaaZT96eS5zK+2glSr9uax/3tkf7QJ//km33wEAAP//AwBQSwMEFAAGAAgAAAAhABxr&#10;VcXcAAAACQEAAA8AAABkcnMvZG93bnJldi54bWxMj81OwzAQhO9IvIO1SFwQdWhDFEKcCiEhLnBo&#10;C/dtvCSh/gm226ZvzyIOcNyZT7Mz9XKyRhwoxME7BTezDAS51uvBdQreNk/XJYiY0Gk03pGCE0VY&#10;NudnNVbaH92KDuvUCQ5xsUIFfUpjJWVse7IYZ34kx96HDxYTn6GTOuCRw62R8ywrpMXB8YceR3rs&#10;qd2t91bB5rN4Dt3X6XXnQ4nhypQ+f39R6vJiergHkWhKfzD81Ofq0HCnrd87HYVRML+7zRllY1GA&#10;YGBR5CxsfwXZ1PL/guYbAAD//wMAUEsBAi0AFAAGAAgAAAAhALaDOJL+AAAA4QEAABMAAAAAAAAA&#10;AAAAAAAAAAAAAFtDb250ZW50X1R5cGVzXS54bWxQSwECLQAUAAYACAAAACEAOP0h/9YAAACUAQAA&#10;CwAAAAAAAAAAAAAAAAAvAQAAX3JlbHMvLnJlbHNQSwECLQAUAAYACAAAACEAgUExYtEBAADsAwAA&#10;DgAAAAAAAAAAAAAAAAAuAgAAZHJzL2Uyb0RvYy54bWxQSwECLQAUAAYACAAAACEAHGtVxdwAAAAJ&#10;AQAADwAAAAAAAAAAAAAAAAArBAAAZHJzL2Rvd25yZXYueG1sUEsFBgAAAAAEAAQA8wAAADQFAAAA&#10;AA==&#10;" strokecolor="black [3200]" strokeweight="1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9936" behindDoc="0" locked="0" layoutInCell="1" allowOverlap="1" wp14:anchorId="5654B1F3" wp14:editId="0A3B8CD9">
                <wp:simplePos x="0" y="0"/>
                <wp:positionH relativeFrom="column">
                  <wp:posOffset>675640</wp:posOffset>
                </wp:positionH>
                <wp:positionV relativeFrom="paragraph">
                  <wp:posOffset>100965</wp:posOffset>
                </wp:positionV>
                <wp:extent cx="1257300" cy="0"/>
                <wp:effectExtent l="38100" t="38100" r="76200" b="95250"/>
                <wp:wrapNone/>
                <wp:docPr id="17349" name="Connecteur droit 17349"/>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137314" id="Connecteur droit 17349" o:spid="_x0000_s1026" style="position:absolute;z-index:251879936;visibility:visible;mso-wrap-style:square;mso-wrap-distance-left:9pt;mso-wrap-distance-top:0;mso-wrap-distance-right:9pt;mso-wrap-distance-bottom:0;mso-position-horizontal:absolute;mso-position-horizontal-relative:text;mso-position-vertical:absolute;mso-position-vertical-relative:text" from="53.2pt,7.95pt" to="152.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nLvQEAAMkDAAAOAAAAZHJzL2Uyb0RvYy54bWysU9tu2zAMfR+wfxD0vthO13Uz4vQhxfZS&#10;bMEuH6DKVCxAN1Bq7Pz9KDlxh7VAgWEvsijykDyH9OZ2soYdAaP2ruPNquYMnPS9doeO//r5+d1H&#10;zmISrhfGO+j4CSK/3b59sxlDC2s/eNMDMkriYjuGjg8phbaqohzAirjyARw5lUcrEpl4qHoUI2W3&#10;plrX9Ydq9NgH9BJipNe72cm3Jb9SINM3pSIkZjpOvaVyYjkf8lltN6I9oAiDluc2xD90YYV2VHRJ&#10;dSeSYI+on6WyWqKPXqWV9LbySmkJhQOxaeq/2PwYRIDChcSJYZEp/r+08utxj0z3NLubq/efOHPC&#10;0ph23jnSDh6R9eh1YrOX1BpDbAm0c3s8WzHsMVOfFNr8JVJsKgqfFoVhSkzSY7O+vrmqaRDy4que&#10;gAFj+gLesnzpuNEukxetON7HRMUo9BJCRm5kLl1u6WQgBxv3HRQRomLrgi6rBDuD7ChoCYSU4FKT&#10;B0/5SnSGKW3MAqxfB57jMxTKmi3g5nXwgiiVvUsL2Grn8aUEabq0rOb4iwIz7yzBg+9PZShFGtqX&#10;wvC823kh/7QL/OkP3P4GAAD//wMAUEsDBBQABgAIAAAAIQBa6y8m2wAAAAkBAAAPAAAAZHJzL2Rv&#10;d25yZXYueG1sTI9LT8MwEITvSPwHa5G4UZtQIprGqRASEkeacuDoxEsejR+y3Sb99yziALed2dHs&#10;t+VuMRM7Y4iDsxLuVwIY2tbpwXYSPg6vd0/AYlJWq8lZlHDBCLvq+qpUhXaz3eO5Th2jEhsLJaFP&#10;yRecx7ZHo+LKebS0+3LBqEQydFwHNVO5mXgmRM6NGixd6JXHlx7bY30yEj5DM2Zvl9lnbszrzegx&#10;e9+jlLc3y/MWWMIl/YXhB5/QoSKmxp2sjmwiLfI1RWl43ACjwINYk9H8Grwq+f8Pqm8AAAD//wMA&#10;UEsBAi0AFAAGAAgAAAAhALaDOJL+AAAA4QEAABMAAAAAAAAAAAAAAAAAAAAAAFtDb250ZW50X1R5&#10;cGVzXS54bWxQSwECLQAUAAYACAAAACEAOP0h/9YAAACUAQAACwAAAAAAAAAAAAAAAAAvAQAAX3Jl&#10;bHMvLnJlbHNQSwECLQAUAAYACAAAACEACpdZy70BAADJAwAADgAAAAAAAAAAAAAAAAAuAgAAZHJz&#10;L2Uyb0RvYy54bWxQSwECLQAUAAYACAAAACEAWusvJtsAAAAJAQAADwAAAAAAAAAAAAAAAAAXBAAA&#10;ZHJzL2Rvd25yZXYueG1sUEsFBgAAAAAEAAQA8wAAAB8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69696" behindDoc="0" locked="0" layoutInCell="1" allowOverlap="1" wp14:anchorId="299724F2" wp14:editId="26710FAA">
                <wp:simplePos x="0" y="0"/>
                <wp:positionH relativeFrom="column">
                  <wp:posOffset>6657340</wp:posOffset>
                </wp:positionH>
                <wp:positionV relativeFrom="paragraph">
                  <wp:posOffset>24765</wp:posOffset>
                </wp:positionV>
                <wp:extent cx="85725" cy="95250"/>
                <wp:effectExtent l="57150" t="19050" r="47625" b="95250"/>
                <wp:wrapNone/>
                <wp:docPr id="254" name="Ellipse 2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1DD92" id="Ellipse 254" o:spid="_x0000_s1026" style="position:absolute;margin-left:524.2pt;margin-top:1.95pt;width:6.75pt;height: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UE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Mpp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Bo5HQN3QAAAAoBAAAPAAAAZHJzL2Rvd25yZXYueG1sTI/B&#10;TsMwEETvSPyDtUjcqF2IojTEqVAlhDgBbQ8cndhNotprK3bS8PdsT3Cb0T7NzlTbxVk2mzEOHiWs&#10;VwKYwdbrATsJx8PrQwEsJoVaWY9Gwo+JsK1vbypVan/BLzPvU8coBGOpJPQphZLz2PbGqbjywSDd&#10;Tn50KpEdO65HdaFwZ/mjEDl3akD60Ktgdr1pz/vJScgbt7OTOswDf/8Ib9/h02a2k/L+bnl5BpbM&#10;kv5guNan6lBTp8ZPqCOz5EVWZMRKeNoAuwIiX5NqSBUb4HXF/0+ofwEAAP//AwBQSwECLQAUAAYA&#10;CAAAACEAtoM4kv4AAADhAQAAEwAAAAAAAAAAAAAAAAAAAAAAW0NvbnRlbnRfVHlwZXNdLnhtbFBL&#10;AQItABQABgAIAAAAIQA4/SH/1gAAAJQBAAALAAAAAAAAAAAAAAAAAC8BAABfcmVscy8ucmVsc1BL&#10;AQItABQABgAIAAAAIQDVBJUEXAIAABgFAAAOAAAAAAAAAAAAAAAAAC4CAABkcnMvZTJvRG9jLnht&#10;bFBLAQItABQABgAIAAAAIQBo5HQN3QAAAAo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7648" behindDoc="0" locked="0" layoutInCell="1" allowOverlap="1" wp14:anchorId="5A72A5A1" wp14:editId="7B48E627">
                <wp:simplePos x="0" y="0"/>
                <wp:positionH relativeFrom="column">
                  <wp:posOffset>5438140</wp:posOffset>
                </wp:positionH>
                <wp:positionV relativeFrom="paragraph">
                  <wp:posOffset>24765</wp:posOffset>
                </wp:positionV>
                <wp:extent cx="85725" cy="95250"/>
                <wp:effectExtent l="57150" t="19050" r="47625" b="95250"/>
                <wp:wrapNone/>
                <wp:docPr id="253" name="Ellipse 2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DD24C" id="Ellipse 253" o:spid="_x0000_s1026" style="position:absolute;margin-left:428.2pt;margin-top:1.95pt;width:6.75pt;height:7.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Zr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p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DqYcQS3AAAAAgBAAAPAAAAZHJzL2Rvd25yZXYueG1sTI/B&#10;ToQwEIbvJr5DMybe3KKuBJCyMZsY40nd9eBxoBWI7bShhcW3dzzpbSb/l3++qXers2IxUxw9Kbje&#10;ZCAMdV6P1Ct4Pz5eFSBiQtJoPRkF3ybCrjk/q7HS/kRvZjmkXnAJxQoVDCmFSsrYDcZh3PhgiLNP&#10;PzlMvE691BOeuNxZeZNluXQ4El8YMJj9YLqvw+wU5K3b2xmPyyifX8LTR3i1W9srdXmxPtyDSGZN&#10;fzD86rM6NOzU+pl0FFZBcZdvGVVwW4LgvMhLHloGixJkU8v/DzQ/AAAA//8DAFBLAQItABQABgAI&#10;AAAAIQC2gziS/gAAAOEBAAATAAAAAAAAAAAAAAAAAAAAAABbQ29udGVudF9UeXBlc10ueG1sUEsB&#10;Ai0AFAAGAAgAAAAhADj9If/WAAAAlAEAAAsAAAAAAAAAAAAAAAAALwEAAF9yZWxzLy5yZWxzUEsB&#10;Ai0AFAAGAAgAAAAhAPyeNmtcAgAAGAUAAA4AAAAAAAAAAAAAAAAALgIAAGRycy9lMm9Eb2MueG1s&#10;UEsBAi0AFAAGAAgAAAAhAOphxB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9456" behindDoc="0" locked="0" layoutInCell="1" allowOverlap="1" wp14:anchorId="36B2701D" wp14:editId="7683CB71">
                <wp:simplePos x="0" y="0"/>
                <wp:positionH relativeFrom="column">
                  <wp:posOffset>5028565</wp:posOffset>
                </wp:positionH>
                <wp:positionV relativeFrom="paragraph">
                  <wp:posOffset>24765</wp:posOffset>
                </wp:positionV>
                <wp:extent cx="85725" cy="95250"/>
                <wp:effectExtent l="57150" t="19050" r="47625" b="95250"/>
                <wp:wrapNone/>
                <wp:docPr id="249" name="Ellipse 2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71A89" id="Ellipse 249" o:spid="_x0000_s1026" style="position:absolute;margin-left:395.95pt;margin-top:1.95pt;width:6.75pt;height:7.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3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Tzjz&#10;wtGQvllrQlQsXxFAbYhzsrsLK+ylSMfc7U6jy3/qg+0KqPsBVLVLTNLl8ezrZMaZJM3JbDIrkFfP&#10;rgFj+q7AsXyouepSFyzF9iomykjWBysScjVd/nJKe6tyCdbfKk2NUMZx8S4UUucW2VbQ8IWUyqdx&#10;7ofiFevspo21g+Pn9x17++yqCr0G58n7zoNHyQw+Dc7OeMC3AtihZN3ZHxDo+s4QPEKzpxkidOSO&#10;QV4awvJKxLQSSGwm3tOGphv6aAttzaE/cbYG/P3WfbYnkpGWs5a2o+bx10ag4sz+8ES/k/F0mtep&#10;CFOaMAn4UvP4UuM37hxoBmN6C4Isx2yf7OGoEdwDLfIyZyWV8JJy11wmPAjnqdtaegqkWi6LGa1Q&#10;EOnK3wV5mHomyv3uQWDoCZWIh9dw2CQxf0WqzjbPw8Nyk0CbwrhnXHu8af0KcfqnIu/3S7lYPT9o&#10;iz8AAAD//wMAUEsDBBQABgAIAAAAIQD02uVV3QAAAAgBAAAPAAAAZHJzL2Rvd25yZXYueG1sTI/B&#10;TsMwDIbvSLxDZCRuLB2M0ZamE5qEECdg48AxbUxbkThRk3bl7TEnOFnW/+n352q3OCtmHOPgScF6&#10;lYFAar0ZqFPwfny8ykHEpMlo6wkVfGOEXX1+VunS+BO94XxIneASiqVW0KcUSilj26PTceUDEmef&#10;fnQ68Tp20oz6xOXOyuss20qnB+ILvQ6477H9OkxOwbZxezvp4zzI55fw9BFe7cZ2Sl1eLA/3IBIu&#10;6Q+GX31Wh5qdGj+RicIquCvWBaMKbnhwnme3GxANg3kBsq7k/wfqHwAAAP//AwBQSwECLQAUAAYA&#10;CAAAACEAtoM4kv4AAADhAQAAEwAAAAAAAAAAAAAAAAAAAAAAW0NvbnRlbnRfVHlwZXNdLnhtbFBL&#10;AQItABQABgAIAAAAIQA4/SH/1gAAAJQBAAALAAAAAAAAAAAAAAAAAC8BAABfcmVscy8ucmVsc1BL&#10;AQItABQABgAIAAAAIQBetfp3XAIAABgFAAAOAAAAAAAAAAAAAAAAAC4CAABkcnMvZTJvRG9jLnht&#10;bFBLAQItABQABgAIAAAAIQD02uVV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1264" behindDoc="0" locked="0" layoutInCell="1" allowOverlap="1" wp14:anchorId="3920B61F" wp14:editId="36F797B5">
                <wp:simplePos x="0" y="0"/>
                <wp:positionH relativeFrom="column">
                  <wp:posOffset>3809365</wp:posOffset>
                </wp:positionH>
                <wp:positionV relativeFrom="paragraph">
                  <wp:posOffset>24765</wp:posOffset>
                </wp:positionV>
                <wp:extent cx="85725" cy="95250"/>
                <wp:effectExtent l="57150" t="19050" r="47625" b="95250"/>
                <wp:wrapNone/>
                <wp:docPr id="245" name="Ellipse 2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04FCA6" id="Ellipse 245" o:spid="_x0000_s1026" style="position:absolute;margin-left:299.95pt;margin-top:1.95pt;width:6.75pt;height:7.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cL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Z5x5&#10;4WhI36w1ISqWrwigNsQ52d2FFfZSpGPudqfR5T/1wXYF1P0AqtolJunyePZ1QpElaU5mk1mBvHp2&#10;DRjTdwWO5UPNVZe6YCm2VzFRRrI+WJGQq+nyl1PaW5VLsP5WaWqEMo6Ld6GQOrfItoKGL6RUPo1z&#10;PxSvWGc3bawdHD+/79jbZ1dV6DU4T953HjxKZvBpcHbGA74VwA4l687+gEDXd4bgEZo9zRChI3cM&#10;8tIQllcippVAYjPxnjY03dBHW2hrDv2JszXg77fusz2RjLSctbQdNY+/NgIVZ/aHJ/qdjKfTvE5F&#10;mNKEScCXmseXGr9x50AzGNNbEGQ5ZvtkD0eN4B5okZc5K6mEl5S75jLhQThP3dbSUyDVclnMaIWC&#10;SFf+LsjD1DNR7ncPAkNPqEQ8vIbDJon5K1J1tnkeHpabBNoUxj3j2uNN61eI0z8Veb9fysXq+UFb&#10;/AEAAP//AwBQSwMEFAAGAAgAAAAhANiryffdAAAACAEAAA8AAABkcnMvZG93bnJldi54bWxMj8FO&#10;wzAMhu9IvENkJG4sHRvVWppOaBJCnICNA8e0MW1F4kRN2pW3x5zgZFn/p9+fq/3irJhxjIMnBetV&#10;BgKp9WagTsH76fFmByImTUZbT6jgGyPs68uLSpfGn+kN52PqBJdQLLWCPqVQShnbHp2OKx+QOPv0&#10;o9OJ17GTZtRnLndW3mZZLp0eiC/0OuChx/brODkFeeMOdtKneZDPL+HpI7zare2Uur5aHu5BJFzS&#10;Hwy/+qwONTs1fiIThVVwVxQFowo2PDjP15stiIbBXQGyruT/B+ofAAAA//8DAFBLAQItABQABgAI&#10;AAAAIQC2gziS/gAAAOEBAAATAAAAAAAAAAAAAAAAAAAAAABbQ29udGVudF9UeXBlc10ueG1sUEsB&#10;Ai0AFAAGAAgAAAAhADj9If/WAAAAlAEAAAsAAAAAAAAAAAAAAAAALwEAAF9yZWxzLy5yZWxzUEsB&#10;Ai0AFAAGAAgAAAAhAPw/hwtbAgAAGAUAAA4AAAAAAAAAAAAAAAAALgIAAGRycy9lMm9Eb2MueG1s&#10;UEsBAi0AFAAGAAgAAAAhANiryf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3072" behindDoc="0" locked="0" layoutInCell="1" allowOverlap="1" wp14:anchorId="5383C96E" wp14:editId="01D3502A">
                <wp:simplePos x="0" y="0"/>
                <wp:positionH relativeFrom="column">
                  <wp:posOffset>3437890</wp:posOffset>
                </wp:positionH>
                <wp:positionV relativeFrom="paragraph">
                  <wp:posOffset>24765</wp:posOffset>
                </wp:positionV>
                <wp:extent cx="85725" cy="95250"/>
                <wp:effectExtent l="57150" t="19050" r="47625" b="95250"/>
                <wp:wrapNone/>
                <wp:docPr id="241" name="Ellipse 2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59C97" id="Ellipse 241" o:spid="_x0000_s1026" style="position:absolute;margin-left:270.7pt;margin-top:1.95pt;width:6.75pt;height: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OWWgIAABg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pPpmDMv&#10;HA3pm7UmRMXyEwHUhjgnu7uwwl6KdM3d7jS6/KU+2K6Auh9AVbvEJD0ez75OZpxJ0pzMJrMCefXs&#10;GjCm7wocy5eaqy51wVJsr2KijGR9sCIhV9PlL7e0tyqXYP2t0tQIZRwX70IhdW6RbQUNX0ipfCr9&#10;ULxind20sXZw/Py+Y2+fXVWh1+A8ed958CiZwafB2RkP+FYAO5SsO/sDAl3fGYJHaPY0Q4SO3DHI&#10;S0NYXomYVgKJzcR72tB0Q4e20NYc+htna8Dfb71neyIZaTlraTtqHn9tBCrO7A9P9DsZT6d5nYow&#10;pQmTgC81jy81fuPOgWZABKPqyjXbJ3u4agT3QIu8zFlJJbyk3DWXCQ/Ceeq2ln4FUi2XxYxWKIh0&#10;5e+CPEw9E+V+9yAw9IRKxMNrOGySmL8iVWeb5+FhuUmgTWHcM6493rR+hYj9ryLv90u5WD3/0BZ/&#10;AAAA//8DAFBLAwQUAAYACAAAACEAyDjqLtwAAAAIAQAADwAAAGRycy9kb3ducmV2LnhtbEyPwU7D&#10;MAyG70i8Q2QkbiwdtNNWmk5oEkKcgI0Dx7QxbUXiRE3albfHnOBm6//0+3O1X5wVM45x8KRgvcpA&#10;ILXeDNQpeD893mxBxKTJaOsJFXxjhH19eVHp0vgzveF8TJ3gEoqlVtCnFEopY9uj03HlAxJnn350&#10;OvE6dtKM+szlzsrbLNtIpwfiC70OeOix/TpOTsGmcQc76dM8yOeX8PQRXm1uO6Wur5aHexAJl/QH&#10;w68+q0PNTo2fyERhFRT5OmdUwd0OBOdFkfPQMLjdgawr+f+B+gcAAP//AwBQSwECLQAUAAYACAAA&#10;ACEAtoM4kv4AAADhAQAAEwAAAAAAAAAAAAAAAAAAAAAAW0NvbnRlbnRfVHlwZXNdLnhtbFBLAQIt&#10;ABQABgAIAAAAIQA4/SH/1gAAAJQBAAALAAAAAAAAAAAAAAAAAC8BAABfcmVscy8ucmVsc1BLAQIt&#10;ABQABgAIAAAAIQBdRIOWWgIAABgFAAAOAAAAAAAAAAAAAAAAAC4CAABkcnMvZTJvRG9jLnhtbFBL&#10;AQItABQABgAIAAAAIQDIOOou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1024" behindDoc="0" locked="0" layoutInCell="1" allowOverlap="1" wp14:anchorId="22B70E83" wp14:editId="63B4745B">
                <wp:simplePos x="0" y="0"/>
                <wp:positionH relativeFrom="column">
                  <wp:posOffset>2228215</wp:posOffset>
                </wp:positionH>
                <wp:positionV relativeFrom="paragraph">
                  <wp:posOffset>24765</wp:posOffset>
                </wp:positionV>
                <wp:extent cx="85725" cy="95250"/>
                <wp:effectExtent l="57150" t="19050" r="47625" b="95250"/>
                <wp:wrapNone/>
                <wp:docPr id="240" name="Ellipse 24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D0DA8" id="Ellipse 240" o:spid="_x0000_s1026" style="position:absolute;margin-left:175.45pt;margin-top:1.95pt;width:6.75pt;height: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7H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cEz5e&#10;OBrSN2tNiIrlKwKoDXFGdg/hDnsp0jF3u9Xo8p/6YNsC6m4AVW0Tk3R5Mv06mXImSXM6nUxLxOrg&#10;GjCm7wocy4eaqy51wVJsrmOijGS9tyIhV9PlL6e0syqXYP290tQIZRwX70IhdWGRbQQNX0ipfBrn&#10;fihesc5u2lg7OH5+37G3z66q0GtwnrzvPHiUzODT4OyMB3wrgB1K1p39HoGu7wzBEpodzRChI3cM&#10;8soQltcipjuBxGaaK21ouqWPttDWHPoTZyvA32/dZ3siGWk5a2k7ah5/rQUqzuwPT/Q7HR9nuqQi&#10;HNOEScCXmuVLjV+7C6AZjOktCLIcs32y+6NGcE+0yIuclVTCS8pdc5lwL1ykbmvpKZBqsShmtEJB&#10;pGv/EOR+6pkoj9sngaEnVCIe3sB+k8TsFak62zwPD4t1Am0K4w649njT+hXi9E9F3u+XcrE6PGjz&#10;PwAAAP//AwBQSwMEFAAGAAgAAAAhAFJmtEjcAAAACAEAAA8AAABkcnMvZG93bnJldi54bWxMj81O&#10;w0AMhO9IvMPKSNzoBhqiNmRToUoIcQJaDhydrEki9k/ZTRreHnOiJ9ua0fibardYI2Ya4+CdgttV&#10;BoJc6/XgOgUfx6ebDYiY0Gk03pGCH4qwqy8vKiy1P7l3mg+pExziYokK+pRCKWVse7IYVz6QY+3L&#10;jxYTn2Mn9YgnDrdG3mVZIS0Ojj/0GGjfU/t9mKyCorF7M+FxHuTLa3j+DG8mN51S11fL4wOIREv6&#10;N8MfPqNDzUyNn5yOwihY32dbtvLCg/V1kecgGjZutiDrSp4XqH8BAAD//wMAUEsBAi0AFAAGAAgA&#10;AAAhALaDOJL+AAAA4QEAABMAAAAAAAAAAAAAAAAAAAAAAFtDb250ZW50X1R5cGVzXS54bWxQSwEC&#10;LQAUAAYACAAAACEAOP0h/9YAAACUAQAACwAAAAAAAAAAAAAAAAAvAQAAX3JlbHMvLnJlbHNQSwEC&#10;LQAUAAYACAAAACEAJRsex1sCAAAYBQAADgAAAAAAAAAAAAAAAAAuAgAAZHJzL2Uyb0RvYy54bWxQ&#10;SwECLQAUAAYACAAAACEAUma0S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6688" behindDoc="0" locked="0" layoutInCell="1" allowOverlap="1" wp14:anchorId="1CE0C3D1" wp14:editId="75C4ECF5">
                <wp:simplePos x="0" y="0"/>
                <wp:positionH relativeFrom="column">
                  <wp:posOffset>1856740</wp:posOffset>
                </wp:positionH>
                <wp:positionV relativeFrom="paragraph">
                  <wp:posOffset>24765</wp:posOffset>
                </wp:positionV>
                <wp:extent cx="85725" cy="95250"/>
                <wp:effectExtent l="57150" t="19050" r="47625" b="95250"/>
                <wp:wrapNone/>
                <wp:docPr id="233" name="Ellipse 23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685DF" id="Ellipse 233" o:spid="_x0000_s1026" style="position:absolute;margin-left:146.2pt;margin-top:1.95pt;width:6.75pt;height:7.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R3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Y868&#10;cDSkr9aaEBXLVwRQG+KM7B7CPfZSpGPudqfR5T/1wXYF1P0AqtolJunydPplMuVMkuZsOpkWyKtn&#10;14AxfVPgWD7UXHWpC5ZiexMTZSTrgxUJuZoufzmlvVW5BOt/KE2NUMZx8S4UUpcW2VbQ8IWUyqdx&#10;7ofiFevspo21g+Px+469fXZVhV6D8+R958GjZAafBmdnPOBbAexQsu7sDwh0fWcIltDsaYYIHblj&#10;kNeGsLwRMd0LJDYT72lD0x19tIW25tCfOFsD/n7rPtsTyUjLWUvbUfP4ayNQcWa/e6Lf2fjkJK9T&#10;EU5owiTgS83ypcZv3CXQDMb0FgRZjtk+2cNRI7gnWuRFzkoq4SXlrrlMeBAuU7e19BRItVgUM1qh&#10;INKNfwjyMPVMlMfdk8DQEyoRD2/hsEli9opUnW2eh4fFJoE2hXHPuPZ40/oV4vRPRd7vl3Kxen7Q&#10;5n8AAAD//wMAUEsDBBQABgAIAAAAIQAWaroU3AAAAAgBAAAPAAAAZHJzL2Rvd25yZXYueG1sTI/B&#10;TsMwDIbvSLxDZCRuLKUb01qaTmgSQpyAjQPHtDFtReJETdqVt8ec4Gbr//T7c7VfnBUzjnHwpOB2&#10;lYFAar0ZqFPwfnq82YGISZPR1hMq+MYI+/ryotKl8Wd6w/mYOsElFEutoE8plFLGtken48oHJM4+&#10;/eh04nXspBn1mcudlXmWbaXTA/GFXgc89Nh+HSenYNu4g530aR7k80t4+givdmM7pa6vlod7EAmX&#10;9AfDrz6rQ81OjZ/IRGEV5EW+YVTBugDB+Tq746FhcFeArCv5/4H6BwAA//8DAFBLAQItABQABgAI&#10;AAAAIQC2gziS/gAAAOEBAAATAAAAAAAAAAAAAAAAAAAAAABbQ29udGVudF9UeXBlc10ueG1sUEsB&#10;Ai0AFAAGAAgAAAAhADj9If/WAAAAlAEAAAsAAAAAAAAAAAAAAAAALwEAAF9yZWxzLy5yZWxzUEsB&#10;Ai0AFAAGAAgAAAAhAFvBZHdcAgAAGAUAAA4AAAAAAAAAAAAAAAAALgIAAGRycy9lMm9Eb2MueG1s&#10;UEsBAi0AFAAGAAgAAAAhABZquhT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8496" behindDoc="0" locked="0" layoutInCell="1" allowOverlap="1" wp14:anchorId="1EC37083" wp14:editId="4AC00EA8">
                <wp:simplePos x="0" y="0"/>
                <wp:positionH relativeFrom="column">
                  <wp:posOffset>638175</wp:posOffset>
                </wp:positionH>
                <wp:positionV relativeFrom="paragraph">
                  <wp:posOffset>27940</wp:posOffset>
                </wp:positionV>
                <wp:extent cx="85725" cy="95250"/>
                <wp:effectExtent l="57150" t="19050" r="47625" b="95250"/>
                <wp:wrapNone/>
                <wp:docPr id="229" name="Ellipse 22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CC664" id="Ellipse 229" o:spid="_x0000_s1026" style="position:absolute;margin-left:50.25pt;margin-top:2.2pt;width:6.75pt;height:7.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hr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9zJkX&#10;job0zVoTomL5igDqQpyT3V24wUGKdMzdbjW6/Kc+2LaAuhtBVdvEJF0ezb7WM84kaY5n9axAXj27&#10;BozpuwLH8qHhqk9dsBSby5goI1nvrUjI1fT5yyntrMolWH+rNDVCGafFu1BInVlkG0HDF1Iqn6a5&#10;H4pXrLObNtaOjp/fdxzss6sq9Bqd6/edR4+SGXwanZ3xgG8FsGPJurffI9D3nSF4hHZHM0ToyR2D&#10;vDCE5aWI6UYgsZl4TxuarumjLXQNh+HE2Qrw91v32Z5IRlrOOtqOhsdfa4GKM/vDE/2Op4eHeZ2K&#10;cEgTJgFfah5favzanQHNYEpvQZDlmO2T3R81gnugRV7mrKQSXlLuhsuEe+Es9VtLT4FUy2UxoxUK&#10;Il36uyD3U89Eud8+CAwDoRLx8Ar2myTmr0jV2+Z5eFiuE2hTGPeM64A3rV8hzvBU5P1+KRer5wdt&#10;8QcAAP//AwBQSwMEFAAGAAgAAAAhAB/pUDXbAAAACAEAAA8AAABkcnMvZG93bnJldi54bWxMj8FO&#10;wzAQRO9I/IO1SNyoXWSqEuJUqBJCnICWA0cnXpIIex3FThr+nu0Jbjua0eybcrcEL2YcUx/JwHql&#10;QCA10fXUGvg4Pt1sQaRsyVkfCQ38YIJddXlR2sLFE73jfMit4BJKhTXQ5TwUUqamw2DTKg5I7H3F&#10;MdjMcmylG+2Jy4OXt0ptZLA98YfODrjvsPk+TMHApg57P9nj3MuX1+H5c3jz2rfGXF8tjw8gMi75&#10;LwxnfEaHipnqOJFLwrNW6o6jBrQGcfbXmrfVfNxrkFUp/w+ofgEAAP//AwBQSwECLQAUAAYACAAA&#10;ACEAtoM4kv4AAADhAQAAEwAAAAAAAAAAAAAAAAAAAAAAW0NvbnRlbnRfVHlwZXNdLnhtbFBLAQIt&#10;ABQABgAIAAAAIQA4/SH/1gAAAJQBAAALAAAAAAAAAAAAAAAAAC8BAABfcmVscy8ucmVsc1BLAQIt&#10;ABQABgAIAAAAIQD56qhrWwIAABgFAAAOAAAAAAAAAAAAAAAAAC4CAABkcnMvZTJvRG9jLnhtbFBL&#10;AQItABQABgAIAAAAIQAf6VA1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D</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D</w:t>
      </w:r>
      <w:proofErr w:type="spellEnd"/>
    </w:p>
    <w:p w:rsidR="00887BCA" w:rsidRPr="00887BCA" w:rsidRDefault="00887BCA" w:rsidP="00EB4B59">
      <w:pPr>
        <w:jc w:val="both"/>
      </w:pPr>
    </w:p>
    <w:p w:rsidR="00887BCA" w:rsidRPr="00887BCA" w:rsidRDefault="00887BCA" w:rsidP="00EB4B59">
      <w:pPr>
        <w:jc w:val="both"/>
      </w:pPr>
    </w:p>
    <w:p w:rsidR="00887BCA" w:rsidRDefault="00887BCA" w:rsidP="00EB4B59">
      <w:pPr>
        <w:jc w:val="both"/>
      </w:pPr>
    </w:p>
    <w:p w:rsidR="00887BCA" w:rsidRPr="003D035E" w:rsidRDefault="00887BCA" w:rsidP="00EB4B59">
      <w:pPr>
        <w:ind w:left="567" w:right="465"/>
        <w:jc w:val="both"/>
        <w:rPr>
          <w:rFonts w:ascii="Times New Roman" w:hAnsi="Times New Roman" w:cs="Times New Roman"/>
        </w:rPr>
      </w:pPr>
      <w:r w:rsidRPr="003D035E">
        <w:rPr>
          <w:rFonts w:ascii="Times New Roman" w:hAnsi="Times New Roman" w:cs="Times New Roman"/>
        </w:rPr>
        <w:t>Dans ce cas-ci, les lettres « A » et « B » sont permutées alors que</w:t>
      </w:r>
      <w:r w:rsidR="00CE0C9C" w:rsidRPr="003D035E">
        <w:rPr>
          <w:rFonts w:ascii="Times New Roman" w:hAnsi="Times New Roman" w:cs="Times New Roman"/>
        </w:rPr>
        <w:t xml:space="preserve"> les lettres</w:t>
      </w:r>
      <w:r w:rsidRPr="003D035E">
        <w:rPr>
          <w:rFonts w:ascii="Times New Roman" w:hAnsi="Times New Roman" w:cs="Times New Roman"/>
        </w:rPr>
        <w:t xml:space="preserve"> « C » et « D » restent inchangées.</w:t>
      </w:r>
      <w:r w:rsidR="00CE0C9C" w:rsidRPr="003D035E">
        <w:rPr>
          <w:rFonts w:ascii="Times New Roman" w:hAnsi="Times New Roman" w:cs="Times New Roman"/>
        </w:rPr>
        <w:t xml:space="preserve"> </w:t>
      </w:r>
      <w:r w:rsidRPr="003D035E">
        <w:rPr>
          <w:rFonts w:ascii="Times New Roman" w:hAnsi="Times New Roman" w:cs="Times New Roman"/>
        </w:rPr>
        <w:t>Si on veut crypter la lettre « A », c’est donc en fait la lettre « B » qui va être cryptée et on obtiendra donc en permutations </w:t>
      </w:r>
      <w:r w:rsidR="006F5AA2" w:rsidRPr="003D035E">
        <w:rPr>
          <w:rFonts w:ascii="Times New Roman" w:hAnsi="Times New Roman" w:cs="Times New Roman"/>
        </w:rPr>
        <w:t>successives</w:t>
      </w:r>
      <w:r w:rsidRPr="003D035E">
        <w:rPr>
          <w:rFonts w:ascii="Times New Roman" w:hAnsi="Times New Roman" w:cs="Times New Roman"/>
        </w:rPr>
        <w:t>: A-&gt;B, B-&gt;A, A-&gt;B, B-&gt;D.</w:t>
      </w:r>
    </w:p>
    <w:p w:rsidR="003B30D6" w:rsidRDefault="003B30D6" w:rsidP="00EB4B59">
      <w:pPr>
        <w:ind w:left="567"/>
        <w:jc w:val="both"/>
      </w:pPr>
    </w:p>
    <w:p w:rsidR="00D468DA" w:rsidRDefault="00D468DA" w:rsidP="00EB4B59">
      <w:pPr>
        <w:ind w:left="567"/>
        <w:jc w:val="both"/>
      </w:pPr>
    </w:p>
    <w:p w:rsidR="00D468DA" w:rsidRDefault="00D468DA" w:rsidP="00EB4B59">
      <w:pPr>
        <w:ind w:left="567"/>
        <w:jc w:val="both"/>
      </w:pPr>
    </w:p>
    <w:p w:rsidR="00D468DA" w:rsidRDefault="00D468DA" w:rsidP="00EB4B59">
      <w:pPr>
        <w:ind w:left="567"/>
        <w:jc w:val="both"/>
      </w:pPr>
    </w:p>
    <w:p w:rsidR="003D035E" w:rsidRDefault="003D035E" w:rsidP="00EB4B59">
      <w:pPr>
        <w:ind w:left="567"/>
        <w:jc w:val="both"/>
      </w:pPr>
    </w:p>
    <w:p w:rsidR="00D468DA" w:rsidRDefault="00D468DA" w:rsidP="00EB4B59">
      <w:pPr>
        <w:ind w:left="567" w:right="465"/>
        <w:jc w:val="both"/>
      </w:pPr>
    </w:p>
    <w:p w:rsidR="003D035E" w:rsidRDefault="003B30D6" w:rsidP="00EB4B59">
      <w:pPr>
        <w:ind w:left="567" w:right="465"/>
        <w:jc w:val="both"/>
        <w:rPr>
          <w:rFonts w:ascii="Times New Roman" w:hAnsi="Times New Roman" w:cs="Times New Roman"/>
        </w:rPr>
      </w:pPr>
      <w:r w:rsidRPr="003D035E">
        <w:rPr>
          <w:rFonts w:ascii="Times New Roman" w:hAnsi="Times New Roman" w:cs="Times New Roman"/>
        </w:rPr>
        <w:t>Si nous calculons les possibilités qu’offrent les branchements frontaux</w:t>
      </w:r>
      <w:r w:rsidR="00201592" w:rsidRPr="003D035E">
        <w:rPr>
          <w:rFonts w:ascii="Times New Roman" w:hAnsi="Times New Roman" w:cs="Times New Roman"/>
        </w:rPr>
        <w:t xml:space="preserve"> pour un alphabet de 26 lettres</w:t>
      </w:r>
      <w:r w:rsidRPr="003D035E">
        <w:rPr>
          <w:rFonts w:ascii="Times New Roman" w:hAnsi="Times New Roman" w:cs="Times New Roman"/>
        </w:rPr>
        <w:t xml:space="preserve"> nous avons :</w:t>
      </w:r>
    </w:p>
    <w:p w:rsidR="00D468DA" w:rsidRPr="003D035E" w:rsidRDefault="00D468DA" w:rsidP="00EB4B59">
      <w:pPr>
        <w:ind w:left="567" w:right="465"/>
        <w:jc w:val="both"/>
        <w:rPr>
          <w:rFonts w:ascii="Times New Roman" w:hAnsi="Times New Roman" w:cs="Times New Roman"/>
        </w:rPr>
      </w:pPr>
      <w:r w:rsidRPr="003D035E">
        <w:rPr>
          <w:rFonts w:ascii="Times New Roman" w:hAnsi="Times New Roman" w:cs="Times New Roman"/>
        </w:rPr>
        <w:t xml:space="preserve"> </w:t>
      </w:r>
    </w:p>
    <w:p w:rsidR="003B30D6" w:rsidRPr="00D468DA" w:rsidRDefault="00CC358C" w:rsidP="00EB4B59">
      <w:pPr>
        <w:ind w:left="567" w:right="465"/>
        <w:jc w:val="center"/>
        <w:rPr>
          <w:sz w:val="32"/>
          <w:szCs w:val="32"/>
        </w:rPr>
      </w:pPr>
      <m:oMath>
        <m:f>
          <m:fPr>
            <m:ctrlPr>
              <w:rPr>
                <w:rFonts w:ascii="Cambria Math" w:hAnsi="Cambria Math"/>
                <w:i/>
                <w:sz w:val="32"/>
                <w:szCs w:val="32"/>
              </w:rPr>
            </m:ctrlPr>
          </m:fPr>
          <m:num>
            <m:r>
              <w:rPr>
                <w:rFonts w:ascii="Cambria Math" w:hAnsi="Cambria Math"/>
                <w:sz w:val="32"/>
                <w:szCs w:val="32"/>
              </w:rPr>
              <m:t>26 !</m:t>
            </m:r>
          </m:num>
          <m:den>
            <m:r>
              <w:rPr>
                <w:rFonts w:ascii="Cambria Math" w:hAnsi="Cambria Math"/>
                <w:sz w:val="32"/>
                <w:szCs w:val="32"/>
              </w:rPr>
              <m:t>6 !10 !</m:t>
            </m:r>
            <m:sSup>
              <m:sSupPr>
                <m:ctrlPr>
                  <w:rPr>
                    <w:rFonts w:ascii="Cambria Math" w:hAnsi="Cambria Math"/>
                    <w:i/>
                    <w:sz w:val="32"/>
                    <w:szCs w:val="32"/>
                  </w:rPr>
                </m:ctrlPr>
              </m:sSupPr>
              <m:e>
                <m:r>
                  <w:rPr>
                    <w:rFonts w:ascii="Cambria Math" w:hAnsi="Cambria Math"/>
                    <w:sz w:val="32"/>
                    <w:szCs w:val="32"/>
                  </w:rPr>
                  <m:t>2</m:t>
                </m:r>
              </m:e>
              <m:sup>
                <m:r>
                  <w:rPr>
                    <w:rFonts w:ascii="Cambria Math" w:hAnsi="Cambria Math"/>
                    <w:sz w:val="32"/>
                    <w:szCs w:val="32"/>
                  </w:rPr>
                  <m:t>10</m:t>
                </m:r>
              </m:sup>
            </m:sSup>
          </m:den>
        </m:f>
      </m:oMath>
      <w:r w:rsidR="00D468DA" w:rsidRPr="00D468DA">
        <w:rPr>
          <w:sz w:val="32"/>
          <w:szCs w:val="32"/>
        </w:rPr>
        <w:t xml:space="preserve"> = </w:t>
      </w:r>
      <w:r w:rsidR="00D468DA" w:rsidRPr="00D468DA">
        <w:rPr>
          <w:sz w:val="28"/>
          <w:szCs w:val="28"/>
        </w:rPr>
        <w:t>150 738 274 937 250</w:t>
      </w:r>
    </w:p>
    <w:p w:rsidR="00591DBB" w:rsidRDefault="00591DBB" w:rsidP="00EB4B59">
      <w:pPr>
        <w:ind w:left="567" w:right="465"/>
        <w:jc w:val="both"/>
      </w:pPr>
    </w:p>
    <w:p w:rsidR="00591DBB" w:rsidRPr="003D035E" w:rsidRDefault="00591DBB" w:rsidP="00EB4B59">
      <w:pPr>
        <w:ind w:left="567" w:right="465"/>
        <w:jc w:val="both"/>
        <w:rPr>
          <w:rFonts w:ascii="Times New Roman" w:hAnsi="Times New Roman" w:cs="Times New Roman"/>
        </w:rPr>
      </w:pPr>
      <w:r w:rsidRPr="003D035E">
        <w:rPr>
          <w:rFonts w:ascii="Times New Roman" w:hAnsi="Times New Roman" w:cs="Times New Roman"/>
        </w:rPr>
        <w:t>En effet, nous avons 26 combinaisons de lettres (26x25x24…x1) ce qui justifie le « 26 ! ». Cependant, nous ne voulons faire que 10 paires de lettres donc 6 lettres restent non permutées. Etant donné que l’ordre des combinaisons n’importe pas, nous pouvons diviser par « 6 ! » et multiplier par le nombre de combinaison possible pour les 10 paires soit « 10 ! ». Enfin les paires sont constituées de deux lettres interchangeables, on peut alors diviser par « 2 » et comme il y a 10 paires de lettres cela nous donne «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10</m:t>
            </m:r>
          </m:sup>
        </m:sSup>
      </m:oMath>
      <w:r w:rsidRPr="003D035E">
        <w:rPr>
          <w:rFonts w:ascii="Times New Roman" w:hAnsi="Times New Roman" w:cs="Times New Roman"/>
        </w:rPr>
        <w:t>»</w:t>
      </w:r>
    </w:p>
    <w:p w:rsidR="00B4351A" w:rsidRPr="003D035E" w:rsidRDefault="00435F4E" w:rsidP="00EB4B59">
      <w:pPr>
        <w:ind w:left="567" w:right="465"/>
        <w:jc w:val="both"/>
        <w:rPr>
          <w:rFonts w:ascii="Times New Roman" w:hAnsi="Times New Roman" w:cs="Times New Roman"/>
        </w:rPr>
      </w:pPr>
      <w:r w:rsidRPr="003D035E">
        <w:rPr>
          <w:rFonts w:ascii="Times New Roman" w:hAnsi="Times New Roman" w:cs="Times New Roman"/>
        </w:rPr>
        <w:t xml:space="preserve">Le </w:t>
      </w:r>
      <w:proofErr w:type="spellStart"/>
      <w:r w:rsidRPr="003D035E">
        <w:rPr>
          <w:rFonts w:ascii="Times New Roman" w:hAnsi="Times New Roman" w:cs="Times New Roman"/>
        </w:rPr>
        <w:t>plugboard</w:t>
      </w:r>
      <w:proofErr w:type="spellEnd"/>
      <w:r w:rsidRPr="003D035E">
        <w:rPr>
          <w:rFonts w:ascii="Times New Roman" w:hAnsi="Times New Roman" w:cs="Times New Roman"/>
        </w:rPr>
        <w:t xml:space="preserve"> est donc un élément central car c’est lui qui augmente considérablement le nombre de possibilités.</w:t>
      </w:r>
    </w:p>
    <w:p w:rsidR="003D035E" w:rsidRPr="003D035E" w:rsidRDefault="003D035E" w:rsidP="00EB4B59">
      <w:pPr>
        <w:ind w:right="465"/>
        <w:jc w:val="both"/>
        <w:rPr>
          <w:rFonts w:ascii="Times New Roman" w:hAnsi="Times New Roman" w:cs="Times New Roman"/>
        </w:rPr>
      </w:pPr>
      <w:r w:rsidRPr="003D035E">
        <w:rPr>
          <w:rFonts w:ascii="Times New Roman" w:hAnsi="Times New Roman" w:cs="Times New Roman"/>
        </w:rPr>
        <w:t xml:space="preserve">          </w:t>
      </w:r>
      <w:r w:rsidR="00B4351A" w:rsidRPr="003D035E">
        <w:rPr>
          <w:rFonts w:ascii="Times New Roman" w:hAnsi="Times New Roman" w:cs="Times New Roman"/>
        </w:rPr>
        <w:t>Si on rajoute les</w:t>
      </w:r>
      <w:r w:rsidRPr="003D035E">
        <w:rPr>
          <w:rFonts w:ascii="Times New Roman" w:hAnsi="Times New Roman" w:cs="Times New Roman"/>
        </w:rPr>
        <w:t xml:space="preserve"> possibilités qu’offraient les</w:t>
      </w:r>
      <w:r w:rsidR="00B4351A" w:rsidRPr="003D035E">
        <w:rPr>
          <w:rFonts w:ascii="Times New Roman" w:hAnsi="Times New Roman" w:cs="Times New Roman"/>
        </w:rPr>
        <w:t xml:space="preserve"> rotors</w:t>
      </w:r>
      <w:r w:rsidRPr="003D035E">
        <w:rPr>
          <w:rFonts w:ascii="Times New Roman" w:hAnsi="Times New Roman" w:cs="Times New Roman"/>
        </w:rPr>
        <w:t xml:space="preserve"> nous avons</w:t>
      </w:r>
      <w:r w:rsidR="00B4351A" w:rsidRPr="003D035E">
        <w:rPr>
          <w:rFonts w:ascii="Times New Roman" w:hAnsi="Times New Roman" w:cs="Times New Roman"/>
        </w:rPr>
        <w:t xml:space="preserve"> : </w:t>
      </w:r>
    </w:p>
    <w:p w:rsidR="003D035E" w:rsidRDefault="003D035E" w:rsidP="00EB4B59">
      <w:pPr>
        <w:ind w:right="465"/>
        <w:jc w:val="both"/>
      </w:pPr>
    </w:p>
    <w:p w:rsidR="003D035E" w:rsidRPr="003D035E" w:rsidRDefault="003D035E" w:rsidP="00EB4B59">
      <w:pPr>
        <w:ind w:right="465"/>
        <w:jc w:val="center"/>
        <w:rPr>
          <w:sz w:val="28"/>
          <w:szCs w:val="28"/>
        </w:rPr>
      </w:pPr>
      <m:oMath>
        <m:r>
          <m:rPr>
            <m:sty m:val="p"/>
          </m:rPr>
          <w:rPr>
            <w:rFonts w:ascii="Cambria Math" w:hAnsi="Cambria Math"/>
            <w:sz w:val="28"/>
            <w:szCs w:val="28"/>
          </w:rPr>
          <m:t>150 738 274 937 250</m:t>
        </m:r>
        <m:r>
          <m:rPr>
            <m:sty m:val="p"/>
          </m:rPr>
          <w:rPr>
            <w:rFonts w:ascii="Cambria Math"/>
            <w:sz w:val="28"/>
            <w:szCs w:val="28"/>
          </w:rPr>
          <m:t>*</m:t>
        </m:r>
        <m:r>
          <w:rPr>
            <w:rFonts w:ascii="Cambria Math" w:hAnsi="Cambria Math" w:cs="Times New Roman"/>
            <w:sz w:val="28"/>
            <w:szCs w:val="28"/>
          </w:rPr>
          <m:t xml:space="preserve">1 054 560= </m:t>
        </m:r>
      </m:oMath>
      <w:r w:rsidRPr="003D035E">
        <w:rPr>
          <w:sz w:val="28"/>
          <w:szCs w:val="28"/>
        </w:rPr>
        <w:t>158 962 555 217 826 360 000</w:t>
      </w:r>
    </w:p>
    <w:p w:rsidR="003D035E" w:rsidRDefault="003D035E" w:rsidP="00EB4B59">
      <w:pPr>
        <w:ind w:left="567" w:right="465"/>
        <w:jc w:val="both"/>
      </w:pPr>
      <w:r>
        <w:t xml:space="preserve"> </w:t>
      </w:r>
    </w:p>
    <w:p w:rsidR="00623BD1" w:rsidRPr="003D035E" w:rsidRDefault="003D035E" w:rsidP="00EB4B59">
      <w:pPr>
        <w:ind w:left="567" w:right="465"/>
        <w:jc w:val="both"/>
        <w:rPr>
          <w:rFonts w:ascii="Times New Roman" w:hAnsi="Times New Roman" w:cs="Times New Roman"/>
        </w:rPr>
      </w:pPr>
      <w:r w:rsidRPr="003D035E">
        <w:rPr>
          <w:rFonts w:ascii="Times New Roman" w:hAnsi="Times New Roman" w:cs="Times New Roman"/>
        </w:rPr>
        <w:t xml:space="preserve">Voilà donc le nombre de possibilités de cryptage que permettait </w:t>
      </w:r>
      <w:proofErr w:type="spellStart"/>
      <w:r w:rsidRPr="003D035E">
        <w:rPr>
          <w:rFonts w:ascii="Times New Roman" w:hAnsi="Times New Roman" w:cs="Times New Roman"/>
        </w:rPr>
        <w:t>Enigma</w:t>
      </w:r>
      <w:proofErr w:type="spellEnd"/>
      <w:r w:rsidRPr="003D035E">
        <w:rPr>
          <w:rFonts w:ascii="Times New Roman" w:hAnsi="Times New Roman" w:cs="Times New Roman"/>
        </w:rPr>
        <w:t xml:space="preserve"> grâce à la combinaison de ses composants.</w:t>
      </w:r>
    </w:p>
    <w:p w:rsidR="003D035E" w:rsidRDefault="003D035E" w:rsidP="00EB4B59">
      <w:pPr>
        <w:ind w:left="567" w:right="465"/>
        <w:jc w:val="both"/>
      </w:pPr>
    </w:p>
    <w:p w:rsidR="003D035E" w:rsidRDefault="003D035E" w:rsidP="00EB4B59">
      <w:pPr>
        <w:ind w:left="567" w:right="465"/>
        <w:jc w:val="both"/>
      </w:pPr>
    </w:p>
    <w:p w:rsidR="003D035E" w:rsidRDefault="003D035E" w:rsidP="00EB4B59">
      <w:pPr>
        <w:ind w:left="567" w:right="465"/>
        <w:jc w:val="both"/>
      </w:pPr>
    </w:p>
    <w:p w:rsidR="00435F4E" w:rsidRDefault="00887BCA" w:rsidP="00EB4B59">
      <w:pPr>
        <w:tabs>
          <w:tab w:val="left" w:pos="567"/>
        </w:tabs>
        <w:ind w:right="465"/>
        <w:jc w:val="both"/>
        <w:rPr>
          <w:color w:val="002060"/>
          <w:sz w:val="32"/>
          <w:szCs w:val="32"/>
        </w:rPr>
      </w:pPr>
      <w:r>
        <w:tab/>
      </w:r>
      <w:r w:rsidR="003D035E">
        <w:t xml:space="preserve">  </w:t>
      </w:r>
      <w:r w:rsidR="003D035E">
        <w:rPr>
          <w:color w:val="002060"/>
          <w:sz w:val="32"/>
          <w:szCs w:val="32"/>
        </w:rPr>
        <w:t>1.2.3</w:t>
      </w:r>
      <w:r w:rsidR="003D035E" w:rsidRPr="00DB4A3B">
        <w:rPr>
          <w:color w:val="002060"/>
          <w:sz w:val="32"/>
          <w:szCs w:val="32"/>
        </w:rPr>
        <w:t xml:space="preserve">. </w:t>
      </w:r>
      <w:r w:rsidR="003D035E">
        <w:rPr>
          <w:color w:val="002060"/>
          <w:sz w:val="32"/>
          <w:szCs w:val="32"/>
        </w:rPr>
        <w:t xml:space="preserve"> </w:t>
      </w:r>
      <w:r w:rsidR="003D035E" w:rsidRPr="00DB4A3B">
        <w:rPr>
          <w:color w:val="002060"/>
          <w:sz w:val="32"/>
          <w:szCs w:val="32"/>
        </w:rPr>
        <w:t>Le</w:t>
      </w:r>
      <w:r w:rsidR="003D035E">
        <w:rPr>
          <w:color w:val="002060"/>
          <w:sz w:val="32"/>
          <w:szCs w:val="32"/>
        </w:rPr>
        <w:t xml:space="preserve"> </w:t>
      </w:r>
      <w:bookmarkStart w:id="4" w:name="réflecteur"/>
      <w:r w:rsidR="003D035E">
        <w:rPr>
          <w:color w:val="002060"/>
          <w:sz w:val="32"/>
          <w:szCs w:val="32"/>
        </w:rPr>
        <w:t>réflecteur</w:t>
      </w:r>
      <w:bookmarkEnd w:id="4"/>
    </w:p>
    <w:p w:rsidR="003D035E" w:rsidRDefault="003D035E" w:rsidP="00EB4B59">
      <w:pPr>
        <w:tabs>
          <w:tab w:val="left" w:pos="567"/>
        </w:tabs>
        <w:ind w:right="465"/>
        <w:jc w:val="both"/>
        <w:rPr>
          <w:color w:val="002060"/>
          <w:sz w:val="32"/>
          <w:szCs w:val="32"/>
        </w:rPr>
      </w:pPr>
    </w:p>
    <w:p w:rsidR="003D035E" w:rsidRPr="003D035E" w:rsidRDefault="003D035E" w:rsidP="00EB4B5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4D14E2">
        <w:rPr>
          <w:color w:val="002060"/>
          <w:sz w:val="32"/>
          <w:szCs w:val="32"/>
        </w:rPr>
        <w:t xml:space="preserve">  </w:t>
      </w:r>
      <w:r>
        <w:rPr>
          <w:rFonts w:ascii="Times New Roman" w:hAnsi="Times New Roman" w:cs="Times New Roman"/>
        </w:rPr>
        <w:t>Cependant, à ce stade, la machine est capable de crypter</w:t>
      </w:r>
      <w:r w:rsidR="004D14E2">
        <w:rPr>
          <w:rFonts w:ascii="Times New Roman" w:hAnsi="Times New Roman" w:cs="Times New Roman"/>
        </w:rPr>
        <w:t xml:space="preserve"> mais pas de décrypter.</w:t>
      </w:r>
      <w:r w:rsidR="00A323D8">
        <w:rPr>
          <w:rFonts w:ascii="Times New Roman" w:hAnsi="Times New Roman" w:cs="Times New Roman"/>
        </w:rPr>
        <w:t xml:space="preserve"> </w:t>
      </w:r>
      <w:r w:rsidR="004D14E2">
        <w:rPr>
          <w:rFonts w:ascii="Times New Roman" w:hAnsi="Times New Roman" w:cs="Times New Roman"/>
        </w:rPr>
        <w:t>Il faudrait donc une machine pour crypter et créer une seconde machine pour décrypter.</w:t>
      </w:r>
      <w:r w:rsidR="00B73100">
        <w:rPr>
          <w:rFonts w:ascii="Times New Roman" w:hAnsi="Times New Roman" w:cs="Times New Roman"/>
        </w:rPr>
        <w:t xml:space="preserve"> Pour pallier à ce problème, </w:t>
      </w:r>
      <w:proofErr w:type="spellStart"/>
      <w:r w:rsidR="00B73100">
        <w:rPr>
          <w:rFonts w:ascii="Times New Roman" w:hAnsi="Times New Roman" w:cs="Times New Roman"/>
        </w:rPr>
        <w:t>Enigma</w:t>
      </w:r>
      <w:proofErr w:type="spellEnd"/>
      <w:r w:rsidR="00B73100">
        <w:rPr>
          <w:rFonts w:ascii="Times New Roman" w:hAnsi="Times New Roman" w:cs="Times New Roman"/>
        </w:rPr>
        <w:t xml:space="preserve"> s’est dotée d’un réflecteur, une sorte de rotor fixe qui a pour but de faire un</w:t>
      </w:r>
      <w:r w:rsidR="00A323D8">
        <w:rPr>
          <w:rFonts w:ascii="Times New Roman" w:hAnsi="Times New Roman" w:cs="Times New Roman"/>
        </w:rPr>
        <w:t>e</w:t>
      </w:r>
      <w:r w:rsidR="00B73100">
        <w:rPr>
          <w:rFonts w:ascii="Times New Roman" w:hAnsi="Times New Roman" w:cs="Times New Roman"/>
        </w:rPr>
        <w:t xml:space="preserve"> ultime permutation et de renvoyer le courant dans l’autre sens. De ce fait, il inverse par paires les lett</w:t>
      </w:r>
      <w:r w:rsidR="00A323D8">
        <w:rPr>
          <w:rFonts w:ascii="Times New Roman" w:hAnsi="Times New Roman" w:cs="Times New Roman"/>
        </w:rPr>
        <w:t>res et permet de lier les lettres de façon à pouvoir rendre le cryptage réversible. Concrètement, si on tape la lettre « A » et qu’elle est cryptée en « D » alors lorsqu’on décryptera la lettre « D » elle renverra « A »</w:t>
      </w:r>
      <w:r w:rsidR="002E2D76">
        <w:rPr>
          <w:rFonts w:ascii="Times New Roman" w:hAnsi="Times New Roman" w:cs="Times New Roman"/>
        </w:rPr>
        <w:t xml:space="preserve"> (la machine doit avoir les mêmes </w:t>
      </w:r>
      <w:r w:rsidR="00B8542C">
        <w:rPr>
          <w:rFonts w:ascii="Times New Roman" w:hAnsi="Times New Roman" w:cs="Times New Roman"/>
        </w:rPr>
        <w:t>paramétrages</w:t>
      </w:r>
      <w:r w:rsidR="002E2D76">
        <w:rPr>
          <w:rFonts w:ascii="Times New Roman" w:hAnsi="Times New Roman" w:cs="Times New Roman"/>
        </w:rPr>
        <w:t xml:space="preserve"> pour le cryptage et le décryptage)</w:t>
      </w:r>
      <w:r w:rsidR="00A323D8">
        <w:rPr>
          <w:rFonts w:ascii="Times New Roman" w:hAnsi="Times New Roman" w:cs="Times New Roman"/>
        </w:rPr>
        <w:t>.</w:t>
      </w:r>
    </w:p>
    <w:p w:rsidR="000913BB" w:rsidRDefault="000913BB" w:rsidP="00EB4B59">
      <w:pPr>
        <w:ind w:right="465"/>
        <w:jc w:val="both"/>
      </w:pPr>
    </w:p>
    <w:p w:rsidR="000913BB" w:rsidRDefault="00AE6059" w:rsidP="00EB4B59">
      <w:pPr>
        <w:ind w:right="465"/>
        <w:jc w:val="both"/>
      </w:pPr>
      <w:r>
        <w:rPr>
          <w:noProof/>
        </w:rPr>
        <w:drawing>
          <wp:anchor distT="0" distB="0" distL="114300" distR="114300" simplePos="0" relativeHeight="251894272" behindDoc="0" locked="0" layoutInCell="1" allowOverlap="1" wp14:anchorId="1F124729" wp14:editId="1B40AFE3">
            <wp:simplePos x="0" y="0"/>
            <wp:positionH relativeFrom="margin">
              <wp:posOffset>312420</wp:posOffset>
            </wp:positionH>
            <wp:positionV relativeFrom="margin">
              <wp:posOffset>6080125</wp:posOffset>
            </wp:positionV>
            <wp:extent cx="1228725" cy="1322705"/>
            <wp:effectExtent l="0" t="0" r="9525" b="0"/>
            <wp:wrapSquare wrapText="bothSides"/>
            <wp:docPr id="51" name="Image 51" descr="réfle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flecteu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872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13BB" w:rsidRDefault="000913BB" w:rsidP="00EB4B59">
      <w:pPr>
        <w:ind w:right="465"/>
        <w:jc w:val="both"/>
      </w:pPr>
      <w:r w:rsidRPr="006E1377">
        <w:rPr>
          <w:rFonts w:ascii="Times New Roman" w:hAnsi="Times New Roman" w:cs="Times New Roman"/>
        </w:rPr>
        <w:tab/>
        <w:t>Il</w:t>
      </w:r>
      <w:r>
        <w:t xml:space="preserve"> </w:t>
      </w:r>
      <w:r w:rsidRPr="006E1377">
        <w:rPr>
          <w:rFonts w:ascii="Times New Roman" w:hAnsi="Times New Roman" w:cs="Times New Roman"/>
        </w:rPr>
        <w:t xml:space="preserve">existait plusieurs versions de réflecteur. </w:t>
      </w:r>
      <w:r w:rsidR="00EB4B59" w:rsidRPr="006E1377">
        <w:rPr>
          <w:rFonts w:ascii="Times New Roman" w:hAnsi="Times New Roman" w:cs="Times New Roman"/>
        </w:rPr>
        <w:t xml:space="preserve"> La version B était la plus couramment utilisée mais il a aussi existé les versions C et D. Certaines de ces versions permettant de positionner le réflecteur de différentes manières (différentes positions un peu comme les rotors).</w:t>
      </w:r>
    </w:p>
    <w:p w:rsidR="00435F4E" w:rsidRDefault="00435F4E" w:rsidP="00EB4B59">
      <w:pPr>
        <w:ind w:right="465"/>
        <w:jc w:val="both"/>
      </w:pPr>
    </w:p>
    <w:p w:rsidR="00435F4E" w:rsidRDefault="00435F4E" w:rsidP="00EB4B59">
      <w:pPr>
        <w:ind w:left="567"/>
        <w:jc w:val="both"/>
      </w:pPr>
    </w:p>
    <w:p w:rsidR="00B16293" w:rsidRDefault="00B16293" w:rsidP="00EB4B59">
      <w:pPr>
        <w:ind w:left="567"/>
        <w:jc w:val="both"/>
      </w:pPr>
    </w:p>
    <w:p w:rsidR="00B16293" w:rsidRDefault="00B16293" w:rsidP="00EB4B59">
      <w:pPr>
        <w:ind w:left="567"/>
        <w:jc w:val="both"/>
      </w:pPr>
    </w:p>
    <w:p w:rsidR="000913BB" w:rsidRDefault="000913BB" w:rsidP="00EB4B59">
      <w:pPr>
        <w:tabs>
          <w:tab w:val="left" w:pos="1245"/>
        </w:tabs>
        <w:jc w:val="both"/>
      </w:pPr>
    </w:p>
    <w:p w:rsidR="00EB4B59" w:rsidRDefault="00EB4B59" w:rsidP="00EB4B59">
      <w:pPr>
        <w:jc w:val="both"/>
      </w:pPr>
    </w:p>
    <w:p w:rsidR="00EB4B59" w:rsidRPr="00EB4B59" w:rsidRDefault="00EB4B59" w:rsidP="00EB4B59">
      <w:pPr>
        <w:ind w:left="567" w:right="465"/>
        <w:jc w:val="both"/>
        <w:rPr>
          <w:rFonts w:ascii="Times New Roman" w:hAnsi="Times New Roman" w:cs="Times New Roman"/>
        </w:rPr>
      </w:pPr>
      <w:r w:rsidRPr="00EB4B59">
        <w:rPr>
          <w:rFonts w:ascii="Times New Roman" w:hAnsi="Times New Roman" w:cs="Times New Roman"/>
        </w:rPr>
        <w:t xml:space="preserve">Le principe même du réflecteur empêchait toute lettre d’être codée par elle-même ce qui sera largement exploité </w:t>
      </w:r>
      <w:r>
        <w:rPr>
          <w:rFonts w:ascii="Times New Roman" w:hAnsi="Times New Roman" w:cs="Times New Roman"/>
        </w:rPr>
        <w:t>lors de la cryptanalyse de Turing que nous verrons dans la prochaine partie.</w:t>
      </w:r>
    </w:p>
    <w:p w:rsidR="00EB4B59" w:rsidRDefault="00EB4B59" w:rsidP="00EB4B59">
      <w:pPr>
        <w:ind w:left="709" w:right="465"/>
        <w:jc w:val="both"/>
      </w:pPr>
    </w:p>
    <w:p w:rsidR="006E1377" w:rsidRPr="006E1377" w:rsidRDefault="00EB4B59" w:rsidP="006E1377">
      <w:pPr>
        <w:ind w:left="567" w:right="465"/>
        <w:jc w:val="both"/>
        <w:rPr>
          <w:rFonts w:ascii="Times New Roman" w:hAnsi="Times New Roman" w:cs="Times New Roman"/>
        </w:rPr>
      </w:pPr>
      <w:r w:rsidRPr="006E1377">
        <w:rPr>
          <w:rFonts w:ascii="Times New Roman" w:hAnsi="Times New Roman" w:cs="Times New Roman"/>
        </w:rPr>
        <w:t>Nous pouvons enrichir une dernière fois notre schéma pour montrer une version complète du fonctionnement d’</w:t>
      </w:r>
      <w:proofErr w:type="spellStart"/>
      <w:r w:rsidRPr="006E1377">
        <w:rPr>
          <w:rFonts w:ascii="Times New Roman" w:hAnsi="Times New Roman" w:cs="Times New Roman"/>
        </w:rPr>
        <w:t>Enigma</w:t>
      </w:r>
      <w:proofErr w:type="spellEnd"/>
      <w:r w:rsidR="006E1377" w:rsidRPr="006E1377">
        <w:rPr>
          <w:rFonts w:ascii="Times New Roman" w:hAnsi="Times New Roman" w:cs="Times New Roman"/>
        </w:rPr>
        <w:t> :</w:t>
      </w:r>
    </w:p>
    <w:p w:rsidR="006E1377" w:rsidRDefault="006E1377">
      <w:r>
        <w:br w:type="page"/>
      </w:r>
    </w:p>
    <w:p w:rsidR="00562B04" w:rsidRDefault="005E0029" w:rsidP="006E1377">
      <w:pPr>
        <w:ind w:left="-142" w:right="465"/>
        <w:jc w:val="both"/>
      </w:pPr>
      <w:r>
        <w:lastRenderedPageBreak/>
        <w:tab/>
      </w:r>
      <w:r>
        <w:tab/>
      </w:r>
    </w:p>
    <w:p w:rsidR="00562B04" w:rsidRDefault="00562B04" w:rsidP="006E1377">
      <w:pPr>
        <w:ind w:left="-142" w:right="465"/>
        <w:jc w:val="both"/>
      </w:pPr>
      <w:r>
        <w:tab/>
      </w:r>
    </w:p>
    <w:p w:rsidR="006E1377" w:rsidRDefault="00562B04" w:rsidP="006E1377">
      <w:pPr>
        <w:ind w:left="-142" w:right="465"/>
        <w:jc w:val="both"/>
      </w:pPr>
      <w:r>
        <w:tab/>
      </w:r>
      <w:r>
        <w:tab/>
      </w:r>
      <w:r w:rsidR="005E0029">
        <w:t xml:space="preserve">  </w:t>
      </w:r>
      <w:proofErr w:type="spellStart"/>
      <w:r w:rsidR="005E0029">
        <w:t>Plugboard</w:t>
      </w:r>
      <w:proofErr w:type="spellEnd"/>
      <w:r w:rsidR="005E0029">
        <w:t xml:space="preserve"> </w:t>
      </w:r>
      <w:r w:rsidR="005E0029">
        <w:tab/>
      </w:r>
      <w:r w:rsidR="005E0029">
        <w:tab/>
        <w:t xml:space="preserve">        Rotor 1</w:t>
      </w:r>
      <w:r w:rsidR="005E0029">
        <w:tab/>
      </w:r>
      <w:r w:rsidR="005E0029">
        <w:tab/>
      </w:r>
      <w:r w:rsidR="005E0029">
        <w:tab/>
        <w:t>Rotor 2</w:t>
      </w:r>
      <w:r w:rsidR="005E0029">
        <w:tab/>
      </w:r>
      <w:r w:rsidR="005E0029">
        <w:tab/>
        <w:t>Rotor 3</w:t>
      </w:r>
      <w:r w:rsidR="005E0029">
        <w:tab/>
      </w:r>
      <w:r w:rsidR="005E0029">
        <w:tab/>
      </w:r>
      <w:proofErr w:type="spellStart"/>
      <w:r w:rsidR="005E0029">
        <w:t>Reflecteur</w:t>
      </w:r>
      <w:proofErr w:type="spellEnd"/>
    </w:p>
    <w:p w:rsidR="006E1377" w:rsidRDefault="006E1377" w:rsidP="006E1377">
      <w:pPr>
        <w:ind w:left="-142" w:right="465"/>
        <w:jc w:val="both"/>
      </w:pPr>
      <w:r>
        <w:rPr>
          <w:rFonts w:ascii="Times New Roman" w:hAnsi="Times New Roman" w:cs="Times New Roman"/>
          <w:noProof/>
        </w:rPr>
        <mc:AlternateContent>
          <mc:Choice Requires="wps">
            <w:drawing>
              <wp:anchor distT="0" distB="0" distL="114300" distR="114300" simplePos="0" relativeHeight="251904512" behindDoc="0" locked="0" layoutInCell="1" allowOverlap="1" wp14:anchorId="2C0785FC" wp14:editId="37ABD942">
                <wp:simplePos x="0" y="0"/>
                <wp:positionH relativeFrom="column">
                  <wp:posOffset>6019165</wp:posOffset>
                </wp:positionH>
                <wp:positionV relativeFrom="paragraph">
                  <wp:posOffset>43180</wp:posOffset>
                </wp:positionV>
                <wp:extent cx="1219200" cy="158115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1061" id="Rectangle 201" o:spid="_x0000_s1026" style="position:absolute;margin-left:473.95pt;margin-top:3.4pt;width:96pt;height:124.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RNZgIAAB8FAAAOAAAAZHJzL2Uyb0RvYy54bWysVN9P2zAQfp+0/8Hy+0jTFQYVKaqKmCYh&#10;QMDEs3HsNprt885u0+6v39lJ04qhPUx7ce58vz9/l8urrTVsozA04Cpenow4U05C3bhlxb8/33w6&#10;5yxE4WphwKmK71TgV7OPHy5bP1VjWIGpFTJK4sK09RVfxeinRRHkSlkRTsArR0YNaEUkFZdFjaKl&#10;7NYU49HorGgBa48gVQh0e90Z+Szn11rJeK91UJGZilNvMZ+Yz9d0FrNLMV2i8KtG9m2If+jCisZR&#10;0SHVtYiCrbH5I5VtJEIAHU8k2AK0bqTKM9A05ejNNE8r4VWehcAJfoAp/L+08m7zgKypK071OXPC&#10;0iM9EmzCLY1i6ZIgan2YkueTf8BeCySmebcabfrSJGybYd0NsKptZJIuy3F5QW/FmSRbeXpelqcZ&#10;+OIQ7jHErwosS0LFkRrIcIrNbYhUklz3Lqmacayt+NnnPk9qr2soS3FnVOf1qDTNRi2Mc7bMKrUw&#10;yDaC+FD/yMNRbuPIM4XoxpghqHwvyMR9UO+bwlRm2hA4ei/wUG3wzhXBxSHQNg7w78G68ydIjmZN&#10;4ivUO3pKhI7jwcubhsC8FSE+CCRS0wPQosZ7OrQBwg96ibMV4K/37pM/cY2snLW0JBUPP9cCFWfm&#10;myMWXpSTSdqqrExOv4xJwWPL67HFre0CCHfiGXWXxeQfzV7UCPaF9nmeqpJJOEm1Ky4j7pVF7JaX&#10;/ghSzefZjTbJi3jrnrxMyROqiSzP2xeBvmdUJDLewX6hxPQNsTrfFOlgvo6gm8y6A6493rSFmYz9&#10;HyOt+bGevQ7/tdlvAAAA//8DAFBLAwQUAAYACAAAACEAOXaq0eEAAAAKAQAADwAAAGRycy9kb3du&#10;cmV2LnhtbEyPzU7DMBCE70i8g7VI3KjT0oYkxKkQCghVXChcenPjJYnwT4jtNvD03Z7guDOjb2fK&#10;9WQ0O+Doe2cFzGcJMLSNU71tBXy8P91kwHyQVkntLAr4QQ/r6vKilIVyR/uGh21oGUGsL6SALoSh&#10;4Nw3HRrpZ25AS96nG40MdI4tV6M8EtxovkiSlBvZW/rQyQEfO2y+ttEIWMRNrV9M3KSv2S7Wv3W6&#10;fN59C3F9NT3cAws4hb8wnOtTdaio095FqzzTAvLlXU5RASktOPvz25yEPdFXqwx4VfL/E6oTAAAA&#10;//8DAFBLAQItABQABgAIAAAAIQC2gziS/gAAAOEBAAATAAAAAAAAAAAAAAAAAAAAAABbQ29udGVu&#10;dF9UeXBlc10ueG1sUEsBAi0AFAAGAAgAAAAhADj9If/WAAAAlAEAAAsAAAAAAAAAAAAAAAAALwEA&#10;AF9yZWxzLy5yZWxzUEsBAi0AFAAGAAgAAAAhAAEIZE1mAgAAHwUAAA4AAAAAAAAAAAAAAAAALgIA&#10;AGRycy9lMm9Eb2MueG1sUEsBAi0AFAAGAAgAAAAhADl2qtHhAAAACgEAAA8AAAAAAAAAAAAAAAAA&#10;wA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2464" behindDoc="0" locked="0" layoutInCell="1" allowOverlap="1" wp14:anchorId="56BA821B" wp14:editId="4C1E2A70">
                <wp:simplePos x="0" y="0"/>
                <wp:positionH relativeFrom="column">
                  <wp:posOffset>4599940</wp:posOffset>
                </wp:positionH>
                <wp:positionV relativeFrom="paragraph">
                  <wp:posOffset>33655</wp:posOffset>
                </wp:positionV>
                <wp:extent cx="1219200" cy="158115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745A" id="Rectangle 196" o:spid="_x0000_s1026" style="position:absolute;margin-left:362.2pt;margin-top:2.65pt;width:96pt;height:124.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98aaAIAAB8FAAAOAAAAZHJzL2Uyb0RvYy54bWysVN9P2zAQfp+0/8Hy+0jTAYOKFFVFTJMQ&#10;IGDi2Th2G832eWe3affX7+ykacWqPUx7Se58vz9/56vrjTVsrTA04Cpenow4U05C3bhFxb+/3H66&#10;4CxE4WphwKmKb1Xg19OPH65aP1FjWIKpFTJK4sKk9RVfxugnRRHkUlkRTsArR0YNaEUkFRdFjaKl&#10;7NYU49HovGgBa48gVQh0etMZ+TTn11rJ+KB1UJGZilNvMX8xf9/St5heickChV82sm9D/EMXVjSO&#10;ig6pbkQUbIXNH6lsIxEC6HgiwRagdSNVnoGmKUfvpnleCq/yLARO8ANM4f+llffrR2RNTXd3ec6Z&#10;E5Yu6YlgE25hFEuHBFHrw4Q8n/0j9logMc270WjTnyZhmwzrdoBVbSKTdFiOy0u6K84k2cqzi7I8&#10;y8AX+3CPIX5VYFkSKo7UQIZTrO9CpJLkunNJ1YxjbcXPP/d5UntdQ1mKW6M6ryelaTZqYZyzZVap&#10;uUG2FsSH+keZhqPcxpFnCtGNMUNQeSzIxF1Q75vCVGbaEDg6FrivNnjniuDiEGgbB/j3YN35U9sH&#10;sybxDeotXSVCx/Hg5W1DYN6JEB8FEqnpAmhR4wN9tAHCD3qJsyXgr2PnyZ+4RlbOWlqSioefK4GK&#10;M/PNEQsvy9PTtFVZOT37MiYFDy1vhxa3snMg3Et6ErzMYvKPZidqBPtK+zxLVckknKTaFZcRd8o8&#10;dstLL4JUs1l2o03yIt65Zy9T8oRqIsvL5lWg7xkViYz3sFsoMXlHrM43RTqYrSLoJrNuj2uPN21h&#10;Jkz/YqQ1P9Sz1/5dm/4GAAD//wMAUEsDBBQABgAIAAAAIQBUw6M14AAAAAkBAAAPAAAAZHJzL2Rv&#10;d25yZXYueG1sTI/LTsMwEEX3SPyDNUjsqNM0DSXEqRAKCFVsaLvpzo2HJMKPENtt4OsZVrC8uldn&#10;zpTryWh2wtH3zgqYzxJgaBunetsK2O+eblbAfJBWSe0sCvhCD+vq8qKUhXJn+4anbWgZQawvpIAu&#10;hKHg3DcdGulnbkBL3bsbjQwUx5arUZ4JbjRPkyTnRvaWLnRywMcOm49tNALSuKn1i4mb/HV1iPV3&#10;nWfPh08hrq+mh3tgAafwN4ZffVKHipyOLlrlmRZwm2YZTQUsF8Cov5vnlI8EX2YL4FXJ/39Q/QAA&#10;AP//AwBQSwECLQAUAAYACAAAACEAtoM4kv4AAADhAQAAEwAAAAAAAAAAAAAAAAAAAAAAW0NvbnRl&#10;bnRfVHlwZXNdLnhtbFBLAQItABQABgAIAAAAIQA4/SH/1gAAAJQBAAALAAAAAAAAAAAAAAAAAC8B&#10;AABfcmVscy8ucmVsc1BLAQItABQABgAIAAAAIQAv298aaAIAAB8FAAAOAAAAAAAAAAAAAAAAAC4C&#10;AABkcnMvZTJvRG9jLnhtbFBLAQItABQABgAIAAAAIQBUw6M14AAAAAkBAAAPAAAAAAAAAAAAAAAA&#10;AMIEAABkcnMvZG93bnJldi54bWxQSwUGAAAAAAQABADzAAAAzwU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0416" behindDoc="0" locked="0" layoutInCell="1" allowOverlap="1" wp14:anchorId="3C4EE25B" wp14:editId="394E8477">
                <wp:simplePos x="0" y="0"/>
                <wp:positionH relativeFrom="column">
                  <wp:posOffset>3180715</wp:posOffset>
                </wp:positionH>
                <wp:positionV relativeFrom="paragraph">
                  <wp:posOffset>24130</wp:posOffset>
                </wp:positionV>
                <wp:extent cx="1219200" cy="15811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8D6E" id="Rectangle 193" o:spid="_x0000_s1026" style="position:absolute;margin-left:250.45pt;margin-top:1.9pt;width:96pt;height:124.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qcaAIAAB8FAAAOAAAAZHJzL2Uyb0RvYy54bWysVMlu2zAQvRfoPxC8N7KcpYkROTASpCgQ&#10;JEYW5MxQpC2U5LBD2rL79R1SsmykQQ9FL9IMZ398w8urjTVsrTA04CpeHo04U05C3bhFxV+eb7+c&#10;cxaicLUw4FTFtyrwq+nnT5etn6gxLMHUChklcWHS+oovY/SToghyqawIR+CVI6MGtCKSiouiRtFS&#10;dmuK8Wh0VrSAtUeQKgQ6vemMfJrza61kfNA6qMhMxam3mL+Yv2/pW0wvxWSBwi8b2bch/qELKxpH&#10;RYdUNyIKtsLmj1S2kQgBdDySYAvQupEqz0DTlKN30zwthVd5FgIn+AGm8P/Syvv1HFlT091dHHPm&#10;hKVLeiTYhFsYxdIhQdT6MCHPJz/HXgskpnk3Gm360yRsk2HdDrCqTWSSDstxeUF3xZkkW3l6Xpan&#10;GfhiH+4xxG8KLEtCxZEayHCK9V2IVJJcdy6pmnGsrfjZcZ8ntdc1lKW4NarzelSaZqMWxjlbZpW6&#10;NsjWgvhQ/yjTcJTbOPJMIboxZggqPwoycRfU+6YwlZk2BI4+CtxXG7xzRXBxCLSNA/x7sO78qe2D&#10;WZP4BvWWrhKh43jw8rYhMO9EiHOBRGq6AFrU+EAfbYDwg17ibAn466Pz5E9cIytnLS1JxcPPlUDF&#10;mfnuiIUX5clJ2qqsnJx+HZOCh5a3Q4tb2Wsg3Et6ErzMYvKPZidqBPtK+zxLVckknKTaFZcRd8p1&#10;7JaXXgSpZrPsRpvkRbxzT16m5AnVRJbnzatA3zMqEhnvYbdQYvKOWJ1vinQwW0XQTWbdHtceb9rC&#10;TJj+xUhrfqhnr/27Nv0NAAD//wMAUEsDBBQABgAIAAAAIQA3gC/63wAAAAkBAAAPAAAAZHJzL2Rv&#10;d25yZXYueG1sTI/NTsMwEITvSLyDtUjcqE2gURriVAgFhKpeKFx6c+MlifBPiO028PQsJziOZvTN&#10;TLWerWFHnMLgnYTrhQCGrvV6cJ2Et9fHqwJYiMppZbxDCV8YYF2fn1Wq1P7kXvC4ix0jiAulktDH&#10;OJach7ZHq8LCj+jIe/eTVZHk1HE9qRPBreGZEDm3anDU0KsRH3psP3bJSsjSpjHPNm3ybbFPzXeT&#10;3z7tP6W8vJjv74BFnONfGH7n03SoadPBJ6cDMxKWQqwoKuGGHpCfrzLSB4IvswJ4XfH/D+ofAAAA&#10;//8DAFBLAQItABQABgAIAAAAIQC2gziS/gAAAOEBAAATAAAAAAAAAAAAAAAAAAAAAABbQ29udGVu&#10;dF9UeXBlc10ueG1sUEsBAi0AFAAGAAgAAAAhADj9If/WAAAAlAEAAAsAAAAAAAAAAAAAAAAALwEA&#10;AF9yZWxzLy5yZWxzUEsBAi0AFAAGAAgAAAAhAF+5upxoAgAAHwUAAA4AAAAAAAAAAAAAAAAALgIA&#10;AGRycy9lMm9Eb2MueG1sUEsBAi0AFAAGAAgAAAAhADeAL/rfAAAACQ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8368" behindDoc="0" locked="0" layoutInCell="1" allowOverlap="1" wp14:anchorId="143CA70B" wp14:editId="75E1145B">
                <wp:simplePos x="0" y="0"/>
                <wp:positionH relativeFrom="column">
                  <wp:posOffset>1732915</wp:posOffset>
                </wp:positionH>
                <wp:positionV relativeFrom="paragraph">
                  <wp:posOffset>24130</wp:posOffset>
                </wp:positionV>
                <wp:extent cx="1219200" cy="15811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132FE" id="Rectangle 60" o:spid="_x0000_s1026" style="position:absolute;margin-left:136.45pt;margin-top:1.9pt;width:96pt;height:124.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x7ZgIAAB0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35G8Dhh&#10;6R89EmrCLY1idEcAtT5Mye/JP2CvBRLTtFuNNn1pDrbNoO4GUNU2MkmX5bi8oD/FmSRbeXpelqc5&#10;a3EI9xjiVwWWJaHiSPUzmGJzGyKVJNe9S6pmHGup3899ntRe11CW4s6ozutRaZqMWhjnbJlTamGQ&#10;bQSxof5RpuEot3HkmUJ0Y8wQVL4XZOI+qPdNYSrzbAgcvRd4qDZ454rg4hBoGwf492Dd+VPbR7Mm&#10;8RXqHf1IhI7hwcubhsC8FSE+CCRK0w+gNY33dGgDhB/0EmcrwF/v3Sd/YhpZOWtpRSoefq4FKs7M&#10;N0ccvCgnk7RTWZmcfhmTgseW12OLW9sFEO4lPQheZjH5R7MXNYJ9oW2ep6pkEk5S7YrLiHtlEbvV&#10;pfdAqvk8u9EeeRFv3ZOXKXlCNZHlefsi0PeMikTGO9ivk5i+IVbnmyIdzNcRdJNZd8C1x5t2MBOm&#10;fy/Skh/r2evwqs1+AwAA//8DAFBLAwQUAAYACAAAACEALpKbBt4AAAAJAQAADwAAAGRycy9kb3du&#10;cmV2LnhtbEyPzU7DMBCE70i8g7VI3KhDCGkIcSqEAkIVF1ouvbnxkkT4J8R2G3j6Lic4jmb0zUy1&#10;mo1mB5z84KyA60UCDG3r1GA7Ae/bp6sCmA/SKqmdRQHf6GFVn59VslTuaN/wsAkdI4j1pRTQhzCW&#10;nPu2RyP9wo1oyftwk5GB5NRxNckjwY3maZLk3MjBUkMvR3zssf3cRCMgjetGv5i4zl+LXWx+mjx7&#10;3n0JcXkxP9wDCziHvzD8zqfpUNOmvYtWeaaJsUzvKCrghh6Qn+UZ6T0Zt2kBvK74/wf1CQAA//8D&#10;AFBLAQItABQABgAIAAAAIQC2gziS/gAAAOEBAAATAAAAAAAAAAAAAAAAAAAAAABbQ29udGVudF9U&#10;eXBlc10ueG1sUEsBAi0AFAAGAAgAAAAhADj9If/WAAAAlAEAAAsAAAAAAAAAAAAAAAAALwEAAF9y&#10;ZWxzLy5yZWxzUEsBAi0AFAAGAAgAAAAhAIoE3HtmAgAAHQUAAA4AAAAAAAAAAAAAAAAALgIAAGRy&#10;cy9lMm9Eb2MueG1sUEsBAi0AFAAGAAgAAAAhAC6Smwb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6320" behindDoc="0" locked="0" layoutInCell="1" allowOverlap="1" wp14:anchorId="56D6CC36" wp14:editId="096515DA">
                <wp:simplePos x="0" y="0"/>
                <wp:positionH relativeFrom="column">
                  <wp:posOffset>276225</wp:posOffset>
                </wp:positionH>
                <wp:positionV relativeFrom="paragraph">
                  <wp:posOffset>20955</wp:posOffset>
                </wp:positionV>
                <wp:extent cx="1219200" cy="15811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CE576" id="Rectangle 55" o:spid="_x0000_s1026" style="position:absolute;margin-left:21.75pt;margin-top:1.65pt;width:96pt;height:124.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QZwIAAB0FAAAOAAAAZHJzL2Uyb0RvYy54bWysVN9P2zAQfp+0/8Hy+0jTUQYVKapATJMQ&#10;VMDEs3HsNprt885u0+6v39lJ04qhPUx7ce58v79858urrTVsozA04Cpenow4U05C3bhlxb8/3346&#10;5yxE4WphwKmK71TgV7OPHy5bP1VjWIGpFTJK4sK09RVfxeinRRHkSlkRTsArR0YNaEUkFZdFjaKl&#10;7NYU49HorGgBa48gVQh0e9MZ+Szn11rJ+KB1UJGZilNvMZ+Yz9d0FrNLMV2i8KtG9m2If+jCisZR&#10;0SHVjYiCrbH5I5VtJEIAHU8k2AK0bqTKM9A05ejNNE8r4VWehcAJfoAp/L+08n6zQNbUFZ9MOHPC&#10;0j96JNSEWxrF6I4Aan2Ykt+TX2CvBRLTtFuNNn1pDrbNoO4GUNU2MkmX5bi8oD/FmSRbOTkvy0mG&#10;vTiEewzxqwLLklBxpPoZTLG5C5FKkuveJVUzjrUVP/vc50ntdQ1lKe6M6rwelabJqIVxzpY5pa4N&#10;so0gNtQ/yjQc5TaOPFOIbowZgsr3gkzcB/W+KUxlng2Bo/cCD9UG71wRXBwCbeMA/x6sO39q+2jW&#10;JL5CvaMfidAxPHh52xCYdyLEhUCiNP0AWtP4QIc2QPhBL3G2Avz13n3yJ6aRlbOWVqTi4edaoOLM&#10;fHPEwYvy9DTtVFZOJ1/GpOCx5fXY4tb2Ggj3kh4EL7OY/KPZixrBvtA2z1NVMgknqXbFZcS9ch27&#10;1aX3QKr5PLvRHnkR79yTlyl5QjWR5Xn7ItD3jIpExnvYr5OYviFW55siHczXEXSTWXfAtcebdjAT&#10;pn8v0pIf69nr8KrNfgMAAP//AwBQSwMEFAAGAAgAAAAhABQ6g4/fAAAACAEAAA8AAABkcnMvZG93&#10;bnJldi54bWxMj8FOwzAQRO9I/IO1SNyoQ9JEVYhTIRQQqri0cOnNjd0kqr0Osd0Gvp7lBLcdzWj2&#10;TbWerWFnPfnBoYD7RQJMY+vUgJ2Aj/fnuxUwHyQqaRxqAV/aw7q+vqpkqdwFt/q8Cx2jEvSlFNCH&#10;MJac+7bXVvqFGzWSd3STlYHk1HE1yQuVW8PTJCm4lQPSh16O+qnX7WkXrYA0bhrzauOmeFvtY/Pd&#10;FMuX/acQtzfz4wOwoOfwF4ZffEKHmpgOLqLyzAhYZjklBWQZMLLTLCd9oCNPM+B1xf8PqH8AAAD/&#10;/wMAUEsBAi0AFAAGAAgAAAAhALaDOJL+AAAA4QEAABMAAAAAAAAAAAAAAAAAAAAAAFtDb250ZW50&#10;X1R5cGVzXS54bWxQSwECLQAUAAYACAAAACEAOP0h/9YAAACUAQAACwAAAAAAAAAAAAAAAAAvAQAA&#10;X3JlbHMvLnJlbHNQSwECLQAUAAYACAAAACEAPq5k0GcCAAAdBQAADgAAAAAAAAAAAAAAAAAuAgAA&#10;ZHJzL2Uyb0RvYy54bWxQSwECLQAUAAYACAAAACEAFDqDj98AAAAIAQAADwAAAAAAAAAAAAAAAADB&#10;BAAAZHJzL2Rvd25yZXYueG1sUEsFBgAAAAAEAAQA8wAAAM0FAAAAAA==&#10;" fillcolor="white [3201]" strokecolor="black [3200]" strokeweight=".5pt"/>
            </w:pict>
          </mc:Fallback>
        </mc:AlternateContent>
      </w: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7568" behindDoc="0" locked="0" layoutInCell="1" allowOverlap="1" wp14:anchorId="5367D949" wp14:editId="5207B370">
                <wp:simplePos x="0" y="0"/>
                <wp:positionH relativeFrom="column">
                  <wp:posOffset>4371340</wp:posOffset>
                </wp:positionH>
                <wp:positionV relativeFrom="paragraph">
                  <wp:posOffset>78105</wp:posOffset>
                </wp:positionV>
                <wp:extent cx="266700" cy="0"/>
                <wp:effectExtent l="38100" t="38100" r="76200" b="95250"/>
                <wp:wrapNone/>
                <wp:docPr id="17447" name="Connecteur droit 1744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A2BE2" id="Connecteur droit 17447" o:spid="_x0000_s1026" style="position:absolute;flip:y;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pt,6.15pt" to="365.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Y31wEAAPYDAAAOAAAAZHJzL2Uyb0RvYy54bWysU02P2yAQvVfqf0DcGzvRKqmsOHtI1F6q&#10;NurH3lk+YrTAIGBj5993gMSt2u6l2gs2zLw3897A9n6yhpxliBpcT5eLlhLpOAjtTj398f3Du/eU&#10;xMScYAac7OlFRnq/e/tmO/pOrmAAI2QgSOJiN/qeDin5rmkiH6RlcQFeOgwqCJYl3IZTIwIbkd2a&#10;ZtW262aEIHwALmPE00MN0l3hV0ry9EWpKBMxPcXeUllDWR/z2uy2rDsF5gfNr22w/+jCMu2w6Ex1&#10;YImR56D/orKaB4ig0oKDbUApzWXRgGqW7R9qvg3My6IFzYl+tim+Hi3/fD4GogXObnN3t6HEMYtj&#10;2oNz6J18DkQE0InUKLo1+tghaO+O4bqL/hiy9EkFS5TR/gHJihkoj0zF68vstZwS4Xi4Wq83LU6E&#10;30JNZchMPsT0UYIl+aenRrvsAuvY+VNMWBVTbyn52DgyYslV5rvBDywO5Mxw6hGMFnnOiDIOP1lB&#10;7bn8pYuRleWrVOhE7q3QlDso9yZUHvG0nFkwM0OUNmYG1dovgq65GSbLvZyB1asXgXN2qQguzUCr&#10;HYR/tZqmW6uq5t9UV61Z9iOIS5lgsQMvV/Hn+hDy7f19X+C/nuvuJwAAAP//AwBQSwMEFAAGAAgA&#10;AAAhAPrDOavbAAAACQEAAA8AAABkcnMvZG93bnJldi54bWxMj0FPwzAMhe9I/IfISNxYwoa2qjSd&#10;JgRHhNjGzmlj2m6NUzXp2v17jDiMo997fv6crSfXijP2ofGk4XGmQCCV3jZUadjv3h4SECEasqb1&#10;hBouGGCd395kJrV+pE88b2MluIRCajTUMXaplKGs0Zkw8x0Se9++dyby2FfS9mbkctfKuVJL6UxD&#10;fKE2Hb7UWJ62g2MMdUze/aHYbS77w/ChVvQ6fpHW93fT5hlExClew/CLzzuQM1PhB7JBtBqWSfLE&#10;UTbmCxAcWC0UC8WfIPNM/v8g/wEAAP//AwBQSwECLQAUAAYACAAAACEAtoM4kv4AAADhAQAAEwAA&#10;AAAAAAAAAAAAAAAAAAAAW0NvbnRlbnRfVHlwZXNdLnhtbFBLAQItABQABgAIAAAAIQA4/SH/1gAA&#10;AJQBAAALAAAAAAAAAAAAAAAAAC8BAABfcmVscy8ucmVsc1BLAQItABQABgAIAAAAIQD8V5Y31wEA&#10;APYDAAAOAAAAAAAAAAAAAAAAAC4CAABkcnMvZTJvRG9jLnhtbFBLAQItABQABgAIAAAAIQD6wzmr&#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3232" behindDoc="0" locked="0" layoutInCell="1" allowOverlap="1" wp14:anchorId="0C7BBB70" wp14:editId="01D272CF">
                <wp:simplePos x="0" y="0"/>
                <wp:positionH relativeFrom="column">
                  <wp:posOffset>5800090</wp:posOffset>
                </wp:positionH>
                <wp:positionV relativeFrom="paragraph">
                  <wp:posOffset>68580</wp:posOffset>
                </wp:positionV>
                <wp:extent cx="266700" cy="0"/>
                <wp:effectExtent l="38100" t="38100" r="76200" b="95250"/>
                <wp:wrapNone/>
                <wp:docPr id="17440" name="Connecteur droit 17440"/>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0210E" id="Connecteur droit 17440" o:spid="_x0000_s1026" style="position:absolute;flip:y;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4pt" to="477.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H+C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Dh1yzOKY&#10;DuAceiefAxEBdCI1im6NPnYIOrhTuO2iP4UsfVLBEmW0f0SyYgbKI1Px+rp4LadEOB5uttv7Fuvx&#10;OdRUhszkQ0zvJViSf3pqtMsusI5dPsSEVTF1TsnHxpERS24y3ww/sjiQC8OpRzBa5Dkjyjj8ZAW1&#10;5/KXrkZWls9SoRO5t0JT7qA8mFB5xPf1woKZGaK0MQuo1n4RdMvNMFnu5QKsXr0IXLJLRXBpAVrt&#10;IPyt1TTNraqaP6uuWrPsJxDXMsFiB16u4s/tIeTb++u+wH8+1/0PAAAA//8DAFBLAwQUAAYACAAA&#10;ACEAX0SYDtsAAAAJAQAADwAAAGRycy9kb3ducmV2LnhtbEyPzU7DMBCE70i8g7VI3KhdoNCmcaoK&#10;wRGh/tCzE2+TQLyOYqdJ356tOMBxZ7+dnUlXo2vECbtQe9IwnSgQSIW3NZUa9ru3uzmIEA1Z03hC&#10;DWcMsMqur1KTWD/QBk/bWAo2oZAYDVWMbSJlKCp0Jkx8i8S7o++ciTx2pbSdGdjcNfJeqSfpTE38&#10;oTItvlRYfG97xzHU1/zdH/Ld+rw/9B/qmV6HT9L69mZcL0FEHOMfDJf4fAMZZ8p9TzaIRsNi+vDI&#10;6MWMKzCwmM1YyH8FmaXyf4PsBwAA//8DAFBLAQItABQABgAIAAAAIQC2gziS/gAAAOEBAAATAAAA&#10;AAAAAAAAAAAAAAAAAABbQ29udGVudF9UeXBlc10ueG1sUEsBAi0AFAAGAAgAAAAhADj9If/WAAAA&#10;lAEAAAsAAAAAAAAAAAAAAAAALwEAAF9yZWxzLy5yZWxzUEsBAi0AFAAGAAgAAAAhADkMf4LWAQAA&#10;9gMAAA4AAAAAAAAAAAAAAAAALgIAAGRycy9lMm9Eb2MueG1sUEsBAi0AFAAGAAgAAAAhAF9EmA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1184" behindDoc="0" locked="0" layoutInCell="1" allowOverlap="1" wp14:anchorId="018B2EBE" wp14:editId="538CE3B3">
                <wp:simplePos x="0" y="0"/>
                <wp:positionH relativeFrom="column">
                  <wp:posOffset>2952115</wp:posOffset>
                </wp:positionH>
                <wp:positionV relativeFrom="paragraph">
                  <wp:posOffset>78105</wp:posOffset>
                </wp:positionV>
                <wp:extent cx="266700" cy="0"/>
                <wp:effectExtent l="38100" t="38100" r="76200" b="95250"/>
                <wp:wrapNone/>
                <wp:docPr id="17439" name="Connecteur droit 17439"/>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ADF4C" id="Connecteur droit 17439" o:spid="_x0000_s1026" style="position:absolute;flip:y;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6.15pt" to="253.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5s1gEAAPYDAAAOAAAAZHJzL2Uyb0RvYy54bWysU02P0zAQvSPxHyzfadKCuhA13UMruCCo&#10;+Lp7/dFY2B7L9jbpv2dsNwEBe0FcnNgz7828N/bufrKGXGSIGlxP16uWEuk4CO3OPf365e2L15TE&#10;xJxgBpzs6VVGer9//mw3+k5uYAAjZCBI4mI3+p4OKfmuaSIfpGVxBV46DCoIliXchnMjAhuR3Zpm&#10;07bbZoQgfAAuY8TTYw3SfeFXSvL0UakoEzE9xd5SWUNZH/La7HesOwfmB81vbbB/6MIy7bDoQnVk&#10;iZHHoP+gspoHiKDSioNtQCnNZdGAatbtb2o+D8zLogXNiX6xKf4/Wv7hcgpEC5zd3auXbyh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UrkOCNsAAAAJAQAADwAAAGRycy9kb3ducmV2LnhtbEyPQU/DMAyF70j8h8hI3FjCGGV0TacJ&#10;wREhtrFz2nhtoXGqJl27f48RBzj6vefnz9l6cq04YR8aTxpuZwoEUultQ5WG/e7lZgkiREPWtJ5Q&#10;wxkDrPPLi8yk1o/0jqdtrASXUEiNhjrGLpUylDU6E2a+Q2Lv6HtnIo99JW1vRi53rZwrlUhnGuIL&#10;tenwqcbyazs4xlCfy1d/KHab8/4wvKkHeh4/SOvrq2mzAhFxin9h+MHnHciZqfAD2SBaDYtk8chR&#10;NuZ3IDhwrxIWil9B5pn8/0H+DQAA//8DAFBLAQItABQABgAIAAAAIQC2gziS/gAAAOEBAAATAAAA&#10;AAAAAAAAAAAAAAAAAABbQ29udGVudF9UeXBlc10ueG1sUEsBAi0AFAAGAAgAAAAhADj9If/WAAAA&#10;lAEAAAsAAAAAAAAAAAAAAAAALwEAAF9yZWxzLy5yZWxzUEsBAi0AFAAGAAgAAAAhAFM5jmzWAQAA&#10;9gMAAA4AAAAAAAAAAAAAAAAALgIAAGRycy9lMm9Eb2MueG1sUEsBAi0AFAAGAAgAAAAhAFK5Dgj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6848" behindDoc="0" locked="0" layoutInCell="1" allowOverlap="1" wp14:anchorId="5F082F19" wp14:editId="5803C073">
                <wp:simplePos x="0" y="0"/>
                <wp:positionH relativeFrom="column">
                  <wp:posOffset>1494790</wp:posOffset>
                </wp:positionH>
                <wp:positionV relativeFrom="paragraph">
                  <wp:posOffset>58420</wp:posOffset>
                </wp:positionV>
                <wp:extent cx="266700" cy="0"/>
                <wp:effectExtent l="38100" t="38100" r="76200" b="95250"/>
                <wp:wrapNone/>
                <wp:docPr id="17432" name="Connecteur droit 1743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8B03D" id="Connecteur droit 17432" o:spid="_x0000_s1026" style="position:absolute;flip:y;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4.6pt" to="138.7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lU1gEAAPYDAAAOAAAAZHJzL2Uyb0RvYy54bWysU02P0zAQvSPxHyzfadKAuihquodWcEFQ&#10;Acvda48bC3/J9jbpv2dstwEBe0FcnNgz7828N/b2fjaanCFE5exA16uWErDcCWVPA334+u7VW0pi&#10;YlYw7SwM9AKR3u9evthOvofOjU4LCARJbOwnP9AxJd83TeQjGBZXzoPFoHTBsITbcGpEYBOyG910&#10;bbtpJheED45DjHh6qEG6K/xSAk+fpIyQiB4o9pbKGsr6mNdmt2X9KTA/Kn5tg/1DF4Ypi0UXqgNL&#10;jDwF9QeVUTy46GRacWcaJ6XiUDSgmnX7m5ovI/NQtKA50S82xf9Hyz+ej4EogbO7e/O6o8Qyg2Pa&#10;O2vRO3gKRASnEqlRdGvysUfQ3h7DdRf9MWTpswyGSK38NyQrZqA8MhevL4vXMCfC8bDbbO5anAi/&#10;hZrKkJl8iOk9OEPyz0C1stkF1rPzh5iwKqbeUvKxtmTCkl3mu8EPLI7kzHDq0Wkl8pwRpS1+soLa&#10;c/lLFw2V5TNIdCL3VmjKHYS9DpVHfF8vLJiZIVJpvYBq7WdB19wMg3IvF2D16lngkl0qOpsWoFHW&#10;hb+1muZbq7Lm31RXrVn2oxOXMsFiB16u4s/1IeTb++u+wH8+190PAAAA//8DAFBLAwQUAAYACAAA&#10;ACEAqoUp0NkAAAAHAQAADwAAAGRycy9kb3ducmV2LnhtbEyOy07DMBBF90j8gzVI7KhNeKSEOFWF&#10;YIlQH3TtxEMSiMdR7DTp3zOwgeXRvXPn5KvZdeKIQ2g9abheKBBIlbct1Rr2u5erJYgQDVnTeUIN&#10;JwywKs7PcpNZP9EGj9tYCx6hkBkNTYx9JmWoGnQmLHyPxNmHH5yJjEMt7WAmHnedTJS6l860xB8a&#10;0+NTg9XXdnSsoT6Xr/5Q7tan/WF8Uyk9T++k9eXFvH4EEXGOf2X40ecbKNip9CPZIDoNyc3dLVc1&#10;PCQgOE/SlLn8ZVnk8r9/8Q0AAP//AwBQSwECLQAUAAYACAAAACEAtoM4kv4AAADhAQAAEwAAAAAA&#10;AAAAAAAAAAAAAAAAW0NvbnRlbnRfVHlwZXNdLnhtbFBLAQItABQABgAIAAAAIQA4/SH/1gAAAJQB&#10;AAALAAAAAAAAAAAAAAAAAC8BAABfcmVscy8ucmVsc1BLAQItABQABgAIAAAAIQCo7klU1gEAAPYD&#10;AAAOAAAAAAAAAAAAAAAAAC4CAABkcnMvZTJvRG9jLnhtbFBLAQItABQABgAIAAAAIQCqhSnQ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6608" behindDoc="0" locked="0" layoutInCell="1" allowOverlap="1" wp14:anchorId="22FAEAF9" wp14:editId="0F151B37">
                <wp:simplePos x="0" y="0"/>
                <wp:positionH relativeFrom="column">
                  <wp:posOffset>6028690</wp:posOffset>
                </wp:positionH>
                <wp:positionV relativeFrom="paragraph">
                  <wp:posOffset>83820</wp:posOffset>
                </wp:positionV>
                <wp:extent cx="66675" cy="1085850"/>
                <wp:effectExtent l="38100" t="38100" r="828675" b="95250"/>
                <wp:wrapNone/>
                <wp:docPr id="17426" name="Connecteur en angle 17426"/>
                <wp:cNvGraphicFramePr/>
                <a:graphic xmlns:a="http://schemas.openxmlformats.org/drawingml/2006/main">
                  <a:graphicData uri="http://schemas.microsoft.com/office/word/2010/wordprocessingShape">
                    <wps:wsp>
                      <wps:cNvCnPr/>
                      <wps:spPr>
                        <a:xfrm>
                          <a:off x="0" y="0"/>
                          <a:ext cx="66675" cy="1085850"/>
                        </a:xfrm>
                        <a:prstGeom prst="bentConnector3">
                          <a:avLst>
                            <a:gd name="adj1" fmla="val 1239249"/>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08CC4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7426" o:spid="_x0000_s1026" type="#_x0000_t34" style="position:absolute;margin-left:474.7pt;margin-top:6.6pt;width:5.25pt;height:85.5pt;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U/AEAAEoEAAAOAAAAZHJzL2Uyb0RvYy54bWysVMtu2zAQvBfoPxC813okdhzDcg4O3EvR&#10;Gn18AE0tLRZ8gWQs+++7pGQlSAoEKKrDihR3hjuzpNYPZ63ICXyQ1jS0mpWUgOG2lebY0F8/d5+W&#10;lITITMuUNdDQCwT6sPn4Yd27FdS2s6oFT5DEhFXvGtrF6FZFEXgHmoWZdWBwUVivWcSpPxatZz2y&#10;a1XUZbkoeutb5y2HEPDr47BIN5lfCODxmxABIlENxdpijj7HQ4rFZs1WR89cJ/lYBvuHKjSTBjed&#10;qB5ZZOTJyzdUWnJvgxVxxq0urBCSQ9aAaqrylZofHXOQtaA5wU02hf9Hy7+e9p7IFnt3d1svKDFM&#10;Y5u21hj0Dp48tpMwc1RAhgQ0rHdhhbit2ftxFtzeJ/Vn4XV6oy5yziZfJpPhHAnHj4vF4m5OCceV&#10;qlzOl/PchOIZ7HyIn8FqkgYNPYCJYznW32ST2elLiNntdqyXtb8rSoRW2LwTU6Sqb+7r2/vUXmQe&#10;83F05U5gZVIMVsl2J5XKE388bJUnSNHQ3a7EZ6R4kYY0CVokGwbheRQvCgba7yDQUZRa52rzWYaJ&#10;lnGOiqqRVxnMTjCBJUzA8n3gmJ+gkM/5BK7eB0+IvLM1cQJraaz/G0E8X0sWQ/7VgUF3suBg20s+&#10;EtkaPLDZ/PFypRvxcp7hz7+AzR8AAAD//wMAUEsDBBQABgAIAAAAIQB+nMA43gAAAAoBAAAPAAAA&#10;ZHJzL2Rvd25yZXYueG1sTI/BTsMwDIbvSLxDZCRuLKUU1JSm04TgtNPGJMQta7K0WmNXTbYVnh5z&#10;gqP9f/r9uV7OYRBnN8WeUMP9IgPhsCXbo9ewe3+7K0HEZNCagdBp+HIRls31VW0qSxfcuPM2ecEl&#10;GCujoUtprKSMbeeCiQsaHXJ2oCmYxOPkpZ3MhcvDIPMse5LB9MgXOjO6l861x+0paNgc6HX1XZLf&#10;5XicPz9onY9+rfXtzbx6BpHcnP5g+NVndWjYaU8ntFEMGlShCkY5eMhBMKAelQKx50VZ5CCbWv5/&#10;ofkBAAD//wMAUEsBAi0AFAAGAAgAAAAhALaDOJL+AAAA4QEAABMAAAAAAAAAAAAAAAAAAAAAAFtD&#10;b250ZW50X1R5cGVzXS54bWxQSwECLQAUAAYACAAAACEAOP0h/9YAAACUAQAACwAAAAAAAAAAAAAA&#10;AAAvAQAAX3JlbHMvLnJlbHNQSwECLQAUAAYACAAAACEAPyy4FPwBAABKBAAADgAAAAAAAAAAAAAA&#10;AAAuAgAAZHJzL2Uyb0RvYy54bWxQSwECLQAUAAYACAAAACEAfpzAON4AAAAKAQAADwAAAAAAAAAA&#10;AAAAAABWBAAAZHJzL2Rvd25yZXYueG1sUEsFBgAAAAAEAAQA8wAAAGEFAAAAAA==&#10;" adj="267678" strokecolor="red"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1488" behindDoc="0" locked="0" layoutInCell="1" allowOverlap="1" wp14:anchorId="37C1CEC5" wp14:editId="2126217A">
                <wp:simplePos x="0" y="0"/>
                <wp:positionH relativeFrom="column">
                  <wp:posOffset>4628515</wp:posOffset>
                </wp:positionH>
                <wp:positionV relativeFrom="paragraph">
                  <wp:posOffset>83820</wp:posOffset>
                </wp:positionV>
                <wp:extent cx="1190625" cy="704850"/>
                <wp:effectExtent l="38100" t="38100" r="66675" b="95250"/>
                <wp:wrapNone/>
                <wp:docPr id="17423" name="Connecteur droit 17423"/>
                <wp:cNvGraphicFramePr/>
                <a:graphic xmlns:a="http://schemas.openxmlformats.org/drawingml/2006/main">
                  <a:graphicData uri="http://schemas.microsoft.com/office/word/2010/wordprocessingShape">
                    <wps:wsp>
                      <wps:cNvCnPr/>
                      <wps:spPr>
                        <a:xfrm flipV="1">
                          <a:off x="0" y="0"/>
                          <a:ext cx="1190625" cy="70485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CC3C3" id="Connecteur droit 17423" o:spid="_x0000_s1026" style="position:absolute;flip:y;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45pt,6.6pt" to="458.2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mf5QEAABkEAAAOAAAAZHJzL2Uyb0RvYy54bWysU8mOEzEQvSPxD5bvpBdmbaUzh4zCBUHE&#10;wNwddzmx5E1lT5a/p+xOmhEgkBAXy0u9V/VelecPR2vYHjBq73rezGrOwEk/aLft+bevq3d3nMUk&#10;3CCMd9DzE0T+sHj7Zn4IHbR+580AyIjExe4Qer5LKXRVFeUOrIgzH8DRo/JoRaIjbqsBxYHYrana&#10;ur6pDh6HgF5CjHT7OD7yReFXCmT6rFSExEzPqbZUVizrJq/VYi66LYqw0/JchviHKqzQjpJOVI8i&#10;CfaC+hcqqyX66FWaSW8rr5SWUDSQmqb+Sc3TTgQoWsicGCab4v+jlZ/2a2R6oN7dXrXvOXPCUpuW&#10;3jnyDl6QDeh1YuMruXUIsSPQ0q3xfIphjVn6UaFlyujwTGTFDJLHjsXr0+Q1HBOTdNk09/VNe82Z&#10;pLfb+uruujSjGnkyX8CYPoC3LG96brTLXohO7D/GRLkp9BKSr43La/RGDyttTDngdrM0yPaCur9a&#10;Lev6kuNVGNFkaJWFjVLKLp0MjLRfQJFBVHJb0pfRhIlWSAkuNXmQChNFZ5iiEiZg/XfgOT5DoYzt&#10;BB6t/GPWCVEye5cmsNXO4++yp+OlZDXGXxwYdWcLNn44lSYXa2j+isLzX8kD/vpc4D9+9OI7AAAA&#10;//8DAFBLAwQUAAYACAAAACEAiWO0Nd8AAAAKAQAADwAAAGRycy9kb3ducmV2LnhtbEyPwU6EMBCG&#10;7ya+QzMm3tyydbMCUjaridF4UnTjdaAViLTFtgvs2zue9Djzf/nnm2K3mIFN2ofeWQnrVQJM28ap&#10;3rYS3t8erlJgIaJVODirJZx0gF15flZgrtxsX/VUxZZRiQ05SuhiHHPOQ9Npg2HlRm0p+3TeYKTR&#10;t1x5nKncDFwkyZYb7C1d6HDU951uvqqjkfDiTofq8PSdTTWm+3r2ePf48Szl5cWyvwUW9RL/YPjV&#10;J3Uoyal2R6sCGyTciDQjlIJrAYyAbL3dAKtpITYCeFnw/y+UPwAAAP//AwBQSwECLQAUAAYACAAA&#10;ACEAtoM4kv4AAADhAQAAEwAAAAAAAAAAAAAAAAAAAAAAW0NvbnRlbnRfVHlwZXNdLnhtbFBLAQIt&#10;ABQABgAIAAAAIQA4/SH/1gAAAJQBAAALAAAAAAAAAAAAAAAAAC8BAABfcmVscy8ucmVsc1BLAQIt&#10;ABQABgAIAAAAIQD5Zemf5QEAABkEAAAOAAAAAAAAAAAAAAAAAC4CAABkcnMvZTJvRG9jLnhtbFBL&#10;AQItABQABgAIAAAAIQCJY7Q13wAAAAoBAAAPAAAAAAAAAAAAAAAAAD8EAABkcnMvZG93bnJldi54&#10;bWxQSwUGAAAAAAQABADzAAAASwU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9440" behindDoc="0" locked="0" layoutInCell="1" allowOverlap="1" wp14:anchorId="4EDF0ADA" wp14:editId="5DB03C9D">
                <wp:simplePos x="0" y="0"/>
                <wp:positionH relativeFrom="column">
                  <wp:posOffset>4618990</wp:posOffset>
                </wp:positionH>
                <wp:positionV relativeFrom="paragraph">
                  <wp:posOffset>45720</wp:posOffset>
                </wp:positionV>
                <wp:extent cx="1181100" cy="409575"/>
                <wp:effectExtent l="38100" t="38100" r="76200" b="85725"/>
                <wp:wrapNone/>
                <wp:docPr id="17422" name="Connecteur droit 17422"/>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FC897" id="Connecteur droit 17422" o:spid="_x0000_s1026" style="position:absolute;z-index:252029440;visibility:visible;mso-wrap-style:square;mso-wrap-distance-left:9pt;mso-wrap-distance-top:0;mso-wrap-distance-right:9pt;mso-wrap-distance-bottom:0;mso-position-horizontal:absolute;mso-position-horizontal-relative:text;mso-position-vertical:absolute;mso-position-vertical-relative:text" from="363.7pt,3.6pt" to="456.7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9biwQEAAM4DAAAOAAAAZHJzL2Uyb0RvYy54bWysU9tu2zAMfR+wfxD03viCdu2MOH1Isb0M&#10;W7B1H6DKVCxAN1BqnPz9KDlxh21AgaEvsijykDyH9Pr+aA07AEbtXc+bVc0ZOOkH7fY9//n46eqO&#10;s5iEG4TxDnp+gsjvN+/frafQQetHbwZARklc7KbQ8zGl0FVVlCNYEVc+gCOn8mhFIhP31YBiouzW&#10;VG1df6gmj0NALyFGen2YnXxT8isFMn1TKkJipufUWyonlvMpn9VmLbo9ijBqeW5D/EcXVmhHRZdU&#10;DyIJ9oz6r1RWS/TRq7SS3lZeKS2hcCA2Tf0Hmx+jCFC4kDgxLDLFt0srvx52yPRAs7u9blvOnLA0&#10;pq13jrSDZ2QDep3Y7CW1phA7Am3dDs9WDDvM1I8Kbf4SKXYsCp8WheGYmKTHprlrmpoGIcl3XX+8&#10;ub3JI6he0AFj+gzesnzpudEuKyA6cfgS0xx6CSFc7mauX27pZCAHG/cdFLGiim1Bl32CrUF2ELQJ&#10;QkpwqTmXLtEZprQxC7B+HXiOz1Aou7aAm9fBC6JU9i4tYKudx38lSMdLy2qOvygw884SPPnhVCZT&#10;pKGlKeKeFzxv5e92gb/8hptfAAAA//8DAFBLAwQUAAYACAAAACEAS0N1WdoAAAAIAQAADwAAAGRy&#10;cy9kb3ducmV2LnhtbEyPS0/DMBCE70j8B2uRuFEnBjU0xKkQEhJHGjhwdOIlD+KHbLdJ/z3bE9z2&#10;04xmZ6r9amZ2whBHZyXkmwwY2s7p0fYSPj9e7x6BxaSsVrOzKOGMEfb19VWlSu0We8BTk3pGITaW&#10;SsKQki85j92ARsWN82hJ+3bBqEQYeq6DWijczFxk2ZYbNVr6MCiPLwN2P83RSPgK7STezosXbto2&#10;u8mjeD+glLc36/MTsIRr+jPDpT5Vh5o6te5odWSzhEIUD2S9HMBI3+X3xC1xXgCvK/5/QP0LAAD/&#10;/wMAUEsBAi0AFAAGAAgAAAAhALaDOJL+AAAA4QEAABMAAAAAAAAAAAAAAAAAAAAAAFtDb250ZW50&#10;X1R5cGVzXS54bWxQSwECLQAUAAYACAAAACEAOP0h/9YAAACUAQAACwAAAAAAAAAAAAAAAAAvAQAA&#10;X3JlbHMvLnJlbHNQSwECLQAUAAYACAAAACEADavW4sEBAADOAwAADgAAAAAAAAAAAAAAAAAuAgAA&#10;ZHJzL2Uyb0RvYy54bWxQSwECLQAUAAYACAAAACEAS0N1WdoAAAAIAQAADwAAAAAAAAAAAAAAAAAb&#10;BAAAZHJzL2Rvd25yZXYueG1sUEsFBgAAAAAEAAQA8wAAACI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3296" behindDoc="0" locked="0" layoutInCell="1" allowOverlap="1" wp14:anchorId="4D1230B2" wp14:editId="4DE2F873">
                <wp:simplePos x="0" y="0"/>
                <wp:positionH relativeFrom="column">
                  <wp:posOffset>3209291</wp:posOffset>
                </wp:positionH>
                <wp:positionV relativeFrom="paragraph">
                  <wp:posOffset>64770</wp:posOffset>
                </wp:positionV>
                <wp:extent cx="1181100" cy="342900"/>
                <wp:effectExtent l="38100" t="38100" r="76200" b="95250"/>
                <wp:wrapNone/>
                <wp:docPr id="17419" name="Connecteur droit 17419"/>
                <wp:cNvGraphicFramePr/>
                <a:graphic xmlns:a="http://schemas.openxmlformats.org/drawingml/2006/main">
                  <a:graphicData uri="http://schemas.microsoft.com/office/word/2010/wordprocessingShape">
                    <wps:wsp>
                      <wps:cNvCnPr/>
                      <wps:spPr>
                        <a:xfrm flipV="1">
                          <a:off x="0" y="0"/>
                          <a:ext cx="118110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6D5DB" id="Connecteur droit 17419" o:spid="_x0000_s1026" style="position:absolute;flip:y;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1pt" to="345.7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xLyAEAANgDAAAOAAAAZHJzL2Uyb0RvYy54bWysU02P0zAQvSPxHyzfaZKygt2o6R66gguC&#10;iq+71xk3lvylsbdJ/z1jJw0IEEiIi2Vn5r2Z92ayu5+sYWfAqL3reLOpOQMnfa/dqeNfPr95cctZ&#10;TML1wngHHb9A5Pf75892Y2hh6wdvekBGJC62Y+j4kFJoqyrKAayIGx/AUVB5tCLRE09Vj2Ikdmuq&#10;bV2/qkaPfUAvIUb6+jAH+b7wKwUyfVAqQmKm49RbKieW8zGf1X4n2hOKMGi5tCH+oQsrtKOiK9WD&#10;SII9of6FymqJPnqVNtLbyiulJRQNpKapf1LzaRABihYyJ4bVpvj/aOX78xGZ7ml2r2+aO86csDSm&#10;g3eOvIMnZD16ndgcJbfGEFsCHdwRl1cMR8zSJ4WWKaPDVyIrZpA8NhWvL6vXMCUm6WPT3DZNTSOR&#10;FHt5s72jOxFWM0/mCxjTW/CW5UvHjXbZC9GK87uY5tRrCuFyX3Mn5ZYuBnKycR9BkT6quC3osllw&#10;MMjOgnZCSAkuNUvpkp1hShuzAuu/A5f8DIWydSt4duKPVVdEqexdWsFWO4+/q56ma8tqzr86MOvO&#10;Fjz6/lJmVKyh9SnmLque9/PHd4F//yH33wAAAP//AwBQSwMEFAAGAAgAAAAhALFpz+DdAAAACQEA&#10;AA8AAABkcnMvZG93bnJldi54bWxMj0FPwzAMhe9I/IfISNxYsmqroDSdNqTBiQMbEtesMW1F4lRJ&#10;tnX8eswJbrbf0/P36tXknThhTEMgDfOZAoHUBjtQp+F9v727B5GyIWtcINRwwQSr5vqqNpUNZ3rD&#10;0y53gkMoVUZDn/NYSZnaHr1JszAisfYZojeZ19hJG82Zw72ThVKl9GYg/tCbEZ96bL92R68hluny&#10;vP14fdnssyrXxcaO7jtrfXszrR9BZJzynxl+8RkdGmY6hCPZJJyGpVou2MqCKkCwoXyY8+HAw6IA&#10;2dTyf4PmBwAA//8DAFBLAQItABQABgAIAAAAIQC2gziS/gAAAOEBAAATAAAAAAAAAAAAAAAAAAAA&#10;AABbQ29udGVudF9UeXBlc10ueG1sUEsBAi0AFAAGAAgAAAAhADj9If/WAAAAlAEAAAsAAAAAAAAA&#10;AAAAAAAALwEAAF9yZWxzLy5yZWxzUEsBAi0AFAAGAAgAAAAhAMIDDEvIAQAA2AMAAA4AAAAAAAAA&#10;AAAAAAAALgIAAGRycy9lMm9Eb2MueG1sUEsBAi0AFAAGAAgAAAAhALFpz+DdAAAACQEAAA8AAAAA&#10;AAAAAAAAAAAAIgQAAGRycy9kb3ducmV2LnhtbFBLBQYAAAAABAAEAPMAAAAs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1248" behindDoc="0" locked="0" layoutInCell="1" allowOverlap="1" wp14:anchorId="1762412D" wp14:editId="2F6B1651">
                <wp:simplePos x="0" y="0"/>
                <wp:positionH relativeFrom="column">
                  <wp:posOffset>3228340</wp:posOffset>
                </wp:positionH>
                <wp:positionV relativeFrom="paragraph">
                  <wp:posOffset>93345</wp:posOffset>
                </wp:positionV>
                <wp:extent cx="1171575" cy="323850"/>
                <wp:effectExtent l="38100" t="38100" r="66675" b="95250"/>
                <wp:wrapNone/>
                <wp:docPr id="17418" name="Connecteur droit 17418"/>
                <wp:cNvGraphicFramePr/>
                <a:graphic xmlns:a="http://schemas.openxmlformats.org/drawingml/2006/main">
                  <a:graphicData uri="http://schemas.microsoft.com/office/word/2010/wordprocessingShape">
                    <wps:wsp>
                      <wps:cNvCnPr/>
                      <wps:spPr>
                        <a:xfrm>
                          <a:off x="0" y="0"/>
                          <a:ext cx="1171575" cy="323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32338" id="Connecteur droit 17418" o:spid="_x0000_s1026" style="position:absolute;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7.35pt" to="346.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p3gEAAA8EAAAOAAAAZHJzL2Uyb0RvYy54bWysU02P2yAQvVfqf0DcG9vZpllZcfaQVXqp&#10;2qjd/gCChwSJLw1s4vz7DjjxrtpKK1X1ATMw7zHvDaweBmvYCTBq7zrezGrOwEnfa3fo+M+n7Yd7&#10;zmISrhfGO+j4BSJ/WL9/tzqHFub+6E0PyIjExfYcOn5MKbRVFeURrIgzH8DRpvJoRaIQD1WP4kzs&#10;1lTzuv5UnT32Ab2EGGn1cdzk68KvFMj0TakIiZmOU22pjFjGfR6r9Uq0BxThqOW1DPEPVVihHR06&#10;UT2KJNgz6j+orJboo1dpJr2tvFJaQtFAapr6NzU/jiJA0ULmxDDZFP8frfx62iHTPfVu+bGhZjlh&#10;qU0b7xx5B8/IevQ6sXGX3DqH2BJo43Z4jWLYYZY+KLT5T6LYUBy+TA7DkJikxaZZNovlgjNJe3fz&#10;u/tFaUH1gg4Y02fwluVJx4122QHRitOXmOhESr2l5GXj8hi90f1WG1MCPOw3BtlJUM+325q+3GYC&#10;vkqjKEOrLGcUUGbpYmCk/Q6KbKGS5+X4ciFhohVSgkvNldc4ys4wRSVMwPpt4DU/Q6Fc1gncvA2e&#10;EOVk79IEttp5/BtBGm4lqzH/5sCoO1uw9/2ltLZYQ7euOHd9Iflav44L/OUdr38BAAD//wMAUEsD&#10;BBQABgAIAAAAIQBtGFi53wAAAAkBAAAPAAAAZHJzL2Rvd25yZXYueG1sTI/BTsMwDIbvSLxDZCRu&#10;LGGs21KaTggJOOxEQZq4ZU3WVkucqkm37u0xJ3az9X/6/bnYTN6xkx1iF1DB40wAs1gH02Gj4Pvr&#10;7WENLCaNRruAVsHFRtiUtzeFzk0446c9ValhVIIx1wralPqc81i31us4C71Fyg5h8DrROjTcDPpM&#10;5d7xuRBL7nWHdKHVvX1tbX2sRq/gR4pKuuzYjVLscLt9/7gcnnZK3d9NL8/Akp3SPwx/+qQOJTnt&#10;w4gmMqcgE+sFoRQsVsAIWMq5BLanIVsBLwt+/UH5CwAA//8DAFBLAQItABQABgAIAAAAIQC2gziS&#10;/gAAAOEBAAATAAAAAAAAAAAAAAAAAAAAAABbQ29udGVudF9UeXBlc10ueG1sUEsBAi0AFAAGAAgA&#10;AAAhADj9If/WAAAAlAEAAAsAAAAAAAAAAAAAAAAALwEAAF9yZWxzLy5yZWxzUEsBAi0AFAAGAAgA&#10;AAAhAD/QiineAQAADwQAAA4AAAAAAAAAAAAAAAAALgIAAGRycy9lMm9Eb2MueG1sUEsBAi0AFAAG&#10;AAgAAAAhAG0YWLnfAAAACQ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5104" behindDoc="0" locked="0" layoutInCell="1" allowOverlap="1" wp14:anchorId="3A43F964" wp14:editId="5CC3549B">
                <wp:simplePos x="0" y="0"/>
                <wp:positionH relativeFrom="column">
                  <wp:posOffset>1742440</wp:posOffset>
                </wp:positionH>
                <wp:positionV relativeFrom="paragraph">
                  <wp:posOffset>93344</wp:posOffset>
                </wp:positionV>
                <wp:extent cx="1181100" cy="352425"/>
                <wp:effectExtent l="38100" t="38100" r="76200" b="85725"/>
                <wp:wrapNone/>
                <wp:docPr id="17415" name="Connecteur droit 17415"/>
                <wp:cNvGraphicFramePr/>
                <a:graphic xmlns:a="http://schemas.openxmlformats.org/drawingml/2006/main">
                  <a:graphicData uri="http://schemas.microsoft.com/office/word/2010/wordprocessingShape">
                    <wps:wsp>
                      <wps:cNvCnPr/>
                      <wps:spPr>
                        <a:xfrm flipV="1">
                          <a:off x="0" y="0"/>
                          <a:ext cx="11811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957BC" id="Connecteur droit 17415" o:spid="_x0000_s1026" style="position:absolute;flip:y;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pt,7.35pt" to="230.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gs5AEAABkEAAAOAAAAZHJzL2Uyb0RvYy54bWysU02P0zAQvSPxHyzfaZKyhVXUdA9dlQuC&#10;iq+764xbS/7S2Num/56xk4YVIJAQOVgZe96beW/s9cNgDTsDRu1dx5tFzRk46Xvtjh3/+mX36p6z&#10;mITrhfEOOn6FyB82L1+sL6GFpT950wMyInGxvYSOn1IKbVVFeQIr4sIHcHSoPFqRKMRj1aO4ELs1&#10;1bKu31QXj31ALyFG2n0cD/mm8CsFMn1UKkJipuPUWyorlvWQ12qzFu0RRThpObUh/qELK7SjojPV&#10;o0iCPaH+hcpqiT56lRbS28orpSUUDaSmqX9S8/kkAhQtZE4Ms03x/9HKD+c9Mt3T7N7eNSvOnLA0&#10;pq13jryDJ2Q9ep3YeEpuXUJsCbR1e5yiGPaYpQ8KLVNGh29EVswgeWwoXl9nr2FITNJm09w3TU0j&#10;kXT2erW8W67yMKqRJ/MFjOkdeMvyT8eNdtkL0Yrz+5jG1FtK3jYur9Eb3e+0MSXA42FrkJ0FTX+3&#10;q+mbajxLo4oZWmVho5Tyl64GRtpPoMgganlZyperCTOtkBJcaiZe4yg7wxS1MAPrvwOn/AyFcm1n&#10;8GjlH6vOiFLZuzSDrXYef1c9DbeW1Zh/c2DUnS04+P5ahlysoftXpjO9lXzBn8cF/uNFb74DAAD/&#10;/wMAUEsDBBQABgAIAAAAIQCclkyF3QAAAAkBAAAPAAAAZHJzL2Rvd25yZXYueG1sTI/BTsMwDIbv&#10;SLxDZCRuLKEKK+qaTogKCW5sK/esydpqjVOSbCs8PeYER/v/9PtzuZ7dyM42xMGjgvuFAGax9WbA&#10;TkGze7l7BBaTRqNHj1bBl42wrq6vSl0Yf8GNPW9Tx6gEY6EV9ClNBeex7a3TceEni5QdfHA60Rg6&#10;boK+ULkbeSbEkjs9IF3o9WSfe9setyen4OFb1nV4+/g0r2G30fWxke9No9Ttzfy0ApbsnP5g+NUn&#10;dajIae9PaCIbFWS5lIRSIHNgBMiloMVeQS4y4FXJ/39Q/QAAAP//AwBQSwECLQAUAAYACAAAACEA&#10;toM4kv4AAADhAQAAEwAAAAAAAAAAAAAAAAAAAAAAW0NvbnRlbnRfVHlwZXNdLnhtbFBLAQItABQA&#10;BgAIAAAAIQA4/SH/1gAAAJQBAAALAAAAAAAAAAAAAAAAAC8BAABfcmVscy8ucmVsc1BLAQItABQA&#10;BgAIAAAAIQCM4Ags5AEAABkEAAAOAAAAAAAAAAAAAAAAAC4CAABkcnMvZTJvRG9jLnhtbFBLAQIt&#10;ABQABgAIAAAAIQCclkyF3QAAAAkBAAAPAAAAAAAAAAAAAAAAAD4EAABkcnMvZG93bnJldi54bWxQ&#10;SwUGAAAAAAQABADzAAAASAU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3056" behindDoc="0" locked="0" layoutInCell="1" allowOverlap="1" wp14:anchorId="4C91B1FF" wp14:editId="0C666EDD">
                <wp:simplePos x="0" y="0"/>
                <wp:positionH relativeFrom="column">
                  <wp:posOffset>1761490</wp:posOffset>
                </wp:positionH>
                <wp:positionV relativeFrom="paragraph">
                  <wp:posOffset>74295</wp:posOffset>
                </wp:positionV>
                <wp:extent cx="1171575" cy="685800"/>
                <wp:effectExtent l="38100" t="19050" r="66675" b="95250"/>
                <wp:wrapNone/>
                <wp:docPr id="17414" name="Connecteur droit 17414"/>
                <wp:cNvGraphicFramePr/>
                <a:graphic xmlns:a="http://schemas.openxmlformats.org/drawingml/2006/main">
                  <a:graphicData uri="http://schemas.microsoft.com/office/word/2010/wordprocessingShape">
                    <wps:wsp>
                      <wps:cNvCnPr/>
                      <wps:spPr>
                        <a:xfrm>
                          <a:off x="0" y="0"/>
                          <a:ext cx="1171575" cy="685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876EC" id="Connecteur droit 17414" o:spid="_x0000_s1026" style="position:absolute;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5.85pt" to="230.9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McwwEAAM4DAAAOAAAAZHJzL2Uyb0RvYy54bWysU01v2zAMvQ/YfxB0X2wHTRMYcXpIsV2G&#10;LdjWH6DKVCxAX6DU2Pn3o5TEHbYBBYZdZFHkI/ke6e3DZA07AUbtXcebRc0ZOOl77Y4df/rx8cOG&#10;s5iE64XxDjp+hsgfdu/fbcfQwtIP3vSAjJK42I6h40NKoa2qKAewIi58AEdO5dGKRCYeqx7FSNmt&#10;qZZ1fV+NHvuAXkKM9Pp4cfJdya8UyPRVqQiJmY5Tb6mcWM7nfFa7rWiPKMKg5bUN8Q9dWKEdFZ1T&#10;PYok2AvqP1JZLdFHr9JCelt5pbSEwoHYNPVvbL4PIkDhQuLEMMsU/19a+eV0QKZ7mt36rrnjzAlL&#10;Y9p750g7eEHWo9eJXbyk1hhiS6C9O+DViuGAmfqk0OYvkWJTUfg8KwxTYpIem2bdrNYrziT57jer&#10;TV1GUL2iA8b0Cbxl+dJxo11WQLTi9DkmqkihtxAycjeX+uWWzgZysHHfQBErqrgs6LJPsDfIToI2&#10;QUgJLjV5+pSvRGeY0sbMwPpt4DU+Q6Hs2gxu3gbPiFLZuzSDrXYe/5YgTbeW1SX+psCFd5bg2ffn&#10;MpkiDS1NYXhd8LyVv9oF/vob7n4CAAD//wMAUEsDBBQABgAIAAAAIQB41oCb3QAAAAoBAAAPAAAA&#10;ZHJzL2Rvd25yZXYueG1sTI/LTsMwEEX3SPyDNUjsqBOrSkiIUyEkJJY0sGDpxEMexA/FbpP+PdMV&#10;LGfu0Z0z1WEzMzvjEkZnJaS7BBjazunR9hI+P14fHoGFqKxWs7Mo4YIBDvXtTaVK7VZ7xHMTe0Yl&#10;NpRKwhCjLzkP3YBGhZ3zaCn7dotRkcal53pRK5WbmYskybhRo6ULg/L4MmD305yMhK+lncTbZfXC&#10;TVlTTB7F+xGlvL/bnp+ARdziHwxXfVKHmpxad7I6sFmCyPM9oRSkOTAC9llaAGuviyIHXlf8/wv1&#10;LwAAAP//AwBQSwECLQAUAAYACAAAACEAtoM4kv4AAADhAQAAEwAAAAAAAAAAAAAAAAAAAAAAW0Nv&#10;bnRlbnRfVHlwZXNdLnhtbFBLAQItABQABgAIAAAAIQA4/SH/1gAAAJQBAAALAAAAAAAAAAAAAAAA&#10;AC8BAABfcmVscy8ucmVsc1BLAQItABQABgAIAAAAIQAmqzMcwwEAAM4DAAAOAAAAAAAAAAAAAAAA&#10;AC4CAABkcnMvZTJvRG9jLnhtbFBLAQItABQABgAIAAAAIQB41oCb3QAAAAoBAAAPAAAAAAAAAAAA&#10;AAAAAB0EAABkcnMvZG93bnJldi54bWxQSwUGAAAAAAQABADzAAAAJwUAAAAA&#10;" strokecolor="#4f81bd [3204]" strokeweight="2pt">
                <v:shadow on="t" color="black" opacity="24903f" origin=",.5" offset="0,.55556mm"/>
              </v:line>
            </w:pict>
          </mc:Fallback>
        </mc:AlternateContent>
      </w:r>
      <w:r w:rsidR="005E0029" w:rsidRPr="00B23F7D">
        <w:rPr>
          <w:rFonts w:ascii="Times New Roman" w:hAnsi="Times New Roman" w:cs="Times New Roman"/>
          <w:noProof/>
          <w:color w:val="FF0000"/>
        </w:rPr>
        <mc:AlternateContent>
          <mc:Choice Requires="wps">
            <w:drawing>
              <wp:anchor distT="0" distB="0" distL="114300" distR="114300" simplePos="0" relativeHeight="252006912" behindDoc="0" locked="0" layoutInCell="1" allowOverlap="1" wp14:anchorId="50B7C4FD" wp14:editId="350CFA4C">
                <wp:simplePos x="0" y="0"/>
                <wp:positionH relativeFrom="column">
                  <wp:posOffset>285114</wp:posOffset>
                </wp:positionH>
                <wp:positionV relativeFrom="paragraph">
                  <wp:posOffset>74295</wp:posOffset>
                </wp:positionV>
                <wp:extent cx="1171575" cy="342900"/>
                <wp:effectExtent l="38100" t="38100" r="66675" b="95250"/>
                <wp:wrapNone/>
                <wp:docPr id="17411" name="Connecteur droit 17411"/>
                <wp:cNvGraphicFramePr/>
                <a:graphic xmlns:a="http://schemas.openxmlformats.org/drawingml/2006/main">
                  <a:graphicData uri="http://schemas.microsoft.com/office/word/2010/wordprocessingShape">
                    <wps:wsp>
                      <wps:cNvCnPr/>
                      <wps:spPr>
                        <a:xfrm>
                          <a:off x="0" y="0"/>
                          <a:ext cx="1171575"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F6CBB" id="Connecteur droit 17411" o:spid="_x0000_s1026" style="position:absolute;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5.85pt" to="114.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db3gEAAA8EAAAOAAAAZHJzL2Uyb0RvYy54bWysU8tu2zAQvBfoPxC815LcpG4Eyzk4cC9F&#10;azTtB9DU0ibAF5aMZf99l5StBG2BAEV0oLjkznBnllzen6xhR8Covet4M6s5Ayd9r92+479+bj58&#10;5iwm4XphvIOOnyHy+9X7d8shtDD3B296QEYkLrZD6PghpdBWVZQHsCLOfABHm8qjFYlC3Fc9ioHY&#10;ranmdf2pGjz2Ab2EGGn1Ydzkq8KvFMj0XakIiZmOU22pjFjGXR6r1VK0exThoOWlDPEfVVihHR06&#10;UT2IJNgT6r+orJboo1dpJr2tvFJaQtFAapr6DzWPBxGgaCFzYphsim9HK78dt8h0T71b3DQNZ05Y&#10;atPaO0fewROyHr1ObNwlt4YQWwKt3RYvUQxbzNJPCm3+kyh2Kg6fJ4fhlJikxaZZNLeLW84k7X28&#10;md/VpQXVMzpgTF/AW5YnHTfaZQdEK45fY6ITKfWakpeNy2P0RvcbbUwJcL9bG2RHQT3fbGr6cpsJ&#10;+CKNogytspxRQJmls4GR9gcosoVKnpfjy4WEiVZICS41F17jKDvDFJUwAevXgZf8DIVyWSdw8zp4&#10;QpSTvUsT2Grn8V8E6XQtWY35VwdG3dmCne/PpbXFGrp1xbnLC8nX+mVc4M/vePUbAAD//wMAUEsD&#10;BBQABgAIAAAAIQByn3z03wAAAAgBAAAPAAAAZHJzL2Rvd25yZXYueG1sTI/NTsMwEITvSLyDtUjc&#10;qN2Q/jiNUyEk4NATAani5sZuEjVeR7HTpm/PcqLH2RnNfJtvJ9exsx1C61HBfCaAWay8abFW8P31&#10;9rQGFqJGozuPVsHVBtgW93e5zoy/4Kc9l7FmVIIh0wqaGPuM81A11ukw871F8o5+cDqSHGpuBn2h&#10;ctfxRIgld7pFWmh0b18bW53K0Sn4kaKU3eLUjlLscbd7/7gen/dKPT5MLxtg0U7xPwx/+IQOBTEd&#10;/IgmsE5BmkpK0n2+AkZ+ksgU2EHBcrECXuT89oHiFwAA//8DAFBLAQItABQABgAIAAAAIQC2gziS&#10;/gAAAOEBAAATAAAAAAAAAAAAAAAAAAAAAABbQ29udGVudF9UeXBlc10ueG1sUEsBAi0AFAAGAAgA&#10;AAAhADj9If/WAAAAlAEAAAsAAAAAAAAAAAAAAAAALwEAAF9yZWxzLy5yZWxzUEsBAi0AFAAGAAgA&#10;AAAhALIqx1veAQAADwQAAA4AAAAAAAAAAAAAAAAALgIAAGRycy9lMm9Eb2MueG1sUEsBAi0AFAAG&#10;AAgAAAAhAHKffPTfAAAACA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4864" behindDoc="0" locked="0" layoutInCell="1" allowOverlap="1" wp14:anchorId="4DEB0E06" wp14:editId="4D85E2E8">
                <wp:simplePos x="0" y="0"/>
                <wp:positionH relativeFrom="column">
                  <wp:posOffset>256540</wp:posOffset>
                </wp:positionH>
                <wp:positionV relativeFrom="paragraph">
                  <wp:posOffset>83819</wp:posOffset>
                </wp:positionV>
                <wp:extent cx="1219200" cy="352425"/>
                <wp:effectExtent l="38100" t="38100" r="76200" b="85725"/>
                <wp:wrapNone/>
                <wp:docPr id="17409" name="Connecteur droit 17409"/>
                <wp:cNvGraphicFramePr/>
                <a:graphic xmlns:a="http://schemas.openxmlformats.org/drawingml/2006/main">
                  <a:graphicData uri="http://schemas.microsoft.com/office/word/2010/wordprocessingShape">
                    <wps:wsp>
                      <wps:cNvCnPr/>
                      <wps:spPr>
                        <a:xfrm flipV="1">
                          <a:off x="0" y="0"/>
                          <a:ext cx="12192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E46BB" id="Connecteur droit 17409" o:spid="_x0000_s1026" style="position:absolute;flip:y;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6.6pt" to="116.2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6j9ygEAANgDAAAOAAAAZHJzL2Uyb0RvYy54bWysU02P0zAQvSPxHyzfaT7YBTZquoeu4IKg&#10;YmHvXmfcWvKXxt42/feMnTQgQIuEuFixZ96beW8m69vRGnYEjNq7njermjNw0g/a7Xv+7ev7V+84&#10;i0m4QRjvoOdniPx28/LF+hQ6aP3BmwGQEYmL3Sn0/JBS6KoqygNYEVc+gKOg8mhFoivuqwHFidit&#10;qdq6flOdPA4BvYQY6fVuCvJN4VcKZPqsVITETM+pt1ROLOdjPqvNWnR7FOGg5dyG+IcurNCOii5U&#10;dyIJ9oT6NyqrJfroVVpJbyuvlJZQNJCapv5Fzf1BBChayJwYFpvi/6OVn447ZHqg2b29qm84c8LS&#10;mLbeOfIOnpAN6HViU5TcOoXYEWjrdjjfYthhlj4qtEwZHR6IrJhB8thYvD4vXsOYmKTHpm1uaICc&#10;SYq9vm6v2us8jGriyXwBY/oA3rL80XOjXfZCdOL4MaYp9ZJCuNzX1En5SmcDOdm4L6BIH1VsC7ps&#10;FmwNsqOgnRBSgkvNXLpkZ5jSxizA+u/AOT9DoWzdAp6ceLbqgiiVvUsL2Grn8U/V03hpWU35Fwcm&#10;3dmCRz+cy4yKNbQ+xdx51fN+/nwv8B8/5OY7AAAA//8DAFBLAwQUAAYACAAAACEAsqYV+d0AAAAI&#10;AQAADwAAAGRycy9kb3ducmV2LnhtbEyPwU7DMBBE70j8g7VI3KiNW4UqxKlapMKJAy0SVzdekgh7&#10;HcVum/L1LCc47sxo9k21moIXJxxTH8nA/UyBQGqi66k18L7f3i1BpGzJWR8JDVwwwaq+vqps6eKZ&#10;3vC0y63gEkqlNdDlPJRSpqbDYNMsDkjsfcYx2Mzn2Eo32jOXBy+1UoUMtif+0NkBnzpsvnbHYGAs&#10;0uV5+/H6stlnVaz1xg3+OxtzezOtH0FknPJfGH7xGR1qZjrEI7kkvIGFWnCS9bkGwb6eaxYOBorl&#10;A8i6kv8H1D8AAAD//wMAUEsBAi0AFAAGAAgAAAAhALaDOJL+AAAA4QEAABMAAAAAAAAAAAAAAAAA&#10;AAAAAFtDb250ZW50X1R5cGVzXS54bWxQSwECLQAUAAYACAAAACEAOP0h/9YAAACUAQAACwAAAAAA&#10;AAAAAAAAAAAvAQAAX3JlbHMvLnJlbHNQSwECLQAUAAYACAAAACEA9iOo/coBAADYAwAADgAAAAAA&#10;AAAAAAAAAAAuAgAAZHJzL2Uyb0RvYy54bWxQSwECLQAUAAYACAAAACEAsqYV+d0AAAAIAQAADwAA&#10;AAAAAAAAAAAAAAAkBAAAZHJzL2Rvd25yZXYueG1sUEsFBgAAAAAEAAQA8wAAAC4FA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4144" behindDoc="0" locked="0" layoutInCell="1" allowOverlap="1" wp14:anchorId="245EB93F" wp14:editId="60F56CFE">
                <wp:simplePos x="0" y="0"/>
                <wp:positionH relativeFrom="column">
                  <wp:posOffset>5981065</wp:posOffset>
                </wp:positionH>
                <wp:positionV relativeFrom="paragraph">
                  <wp:posOffset>26670</wp:posOffset>
                </wp:positionV>
                <wp:extent cx="85725" cy="95250"/>
                <wp:effectExtent l="57150" t="19050" r="47625" b="95250"/>
                <wp:wrapNone/>
                <wp:docPr id="17392" name="Ellipse 173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5199C" id="Ellipse 17392" o:spid="_x0000_s1026" style="position:absolute;margin-left:470.95pt;margin-top:2.1pt;width:6.75pt;height:7.5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bu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r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Rdzffd0AAAAIAQAADwAAAGRycy9kb3ducmV2LnhtbEyP&#10;wU7DMBBE70j8g7WVuFGnUVo1IU6FKiHECWg5cHTiJYlqr6PYScPfs5zguJqnmbflYXFWzDiG3pOC&#10;zToBgdR401Or4OP8dL8HEaImo60nVPCNAQ7V7U2pC+Ov9I7zKbaCSygUWkEX41BIGZoOnQ5rPyBx&#10;9uVHpyOfYyvNqK9c7qxMk2Qnne6JFzo94LHD5nKanIJd7Y520ue5ly+vw/Pn8GYz2yp1t1oeH0BE&#10;XOIfDL/6rA4VO9V+IhOEVZBnm5xRBVkKgvN8u81A1AzmKciqlP8fqH4AAAD//wMAUEsBAi0AFAAG&#10;AAgAAAAhALaDOJL+AAAA4QEAABMAAAAAAAAAAAAAAAAAAAAAAFtDb250ZW50X1R5cGVzXS54bWxQ&#10;SwECLQAUAAYACAAAACEAOP0h/9YAAACUAQAACwAAAAAAAAAAAAAAAAAvAQAAX3JlbHMvLnJlbHNQ&#10;SwECLQAUAAYACAAAACEAkauW7l0CAAAcBQAADgAAAAAAAAAAAAAAAAAuAgAAZHJzL2Uyb0RvYy54&#10;bWxQSwECLQAUAAYACAAAACEARdzff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3904" behindDoc="0" locked="0" layoutInCell="1" allowOverlap="1" wp14:anchorId="42633493" wp14:editId="72E4BF3F">
                <wp:simplePos x="0" y="0"/>
                <wp:positionH relativeFrom="column">
                  <wp:posOffset>5781040</wp:posOffset>
                </wp:positionH>
                <wp:positionV relativeFrom="paragraph">
                  <wp:posOffset>26670</wp:posOffset>
                </wp:positionV>
                <wp:extent cx="85725" cy="95250"/>
                <wp:effectExtent l="57150" t="19050" r="47625" b="95250"/>
                <wp:wrapNone/>
                <wp:docPr id="17387" name="Ellipse 1738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C937E" id="Ellipse 17387" o:spid="_x0000_s1026" style="position:absolute;margin-left:455.2pt;margin-top:2.1pt;width:6.75pt;height:7.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nP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m&#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hQHvjcAAAACAEAAA8AAABkcnMvZG93bnJldi54bWxM&#10;j0FLxDAQhe+C/yGM4M1Nt5bF1qaLLIh4Unc9eJw2Y1tMJqFJu/XfG096HN7He9/U+9UasdAURscK&#10;tpsMBHHn9Mi9gvfT480diBCRNRrHpOCbAuyby4saK+3O/EbLMfYilXCoUMEQo6+kDN1AFsPGeeKU&#10;fbrJYkzn1Es94TmVWyPzLNtJiyOnhQE9HQbqvo6zVbBr7cHMeFpG+fzinz78qylMr9T11fpwDyLS&#10;Gv9g+NVP6tAkp9bNrIMwCsptViRUQZGDSHmZ35Yg2gSWOcimlv8faH4AAAD//wMAUEsBAi0AFAAG&#10;AAgAAAAhALaDOJL+AAAA4QEAABMAAAAAAAAAAAAAAAAAAAAAAFtDb250ZW50X1R5cGVzXS54bWxQ&#10;SwECLQAUAAYACAAAACEAOP0h/9YAAACUAQAACwAAAAAAAAAAAAAAAAAvAQAAX3JlbHMvLnJlbHNQ&#10;SwECLQAUAAYACAAAACEArKNJz14CAAAcBQAADgAAAAAAAAAAAAAAAAAuAgAAZHJzL2Uyb0RvYy54&#10;bWxQSwECLQAUAAYACAAAACEAqFAe+N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9568" behindDoc="0" locked="0" layoutInCell="1" allowOverlap="1" wp14:anchorId="4C89B78A" wp14:editId="5A531973">
                <wp:simplePos x="0" y="0"/>
                <wp:positionH relativeFrom="column">
                  <wp:posOffset>4561840</wp:posOffset>
                </wp:positionH>
                <wp:positionV relativeFrom="paragraph">
                  <wp:posOffset>26670</wp:posOffset>
                </wp:positionV>
                <wp:extent cx="85725" cy="95250"/>
                <wp:effectExtent l="57150" t="19050" r="47625" b="95250"/>
                <wp:wrapNone/>
                <wp:docPr id="17380" name="Ellipse 1738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738DF" id="Ellipse 17380" o:spid="_x0000_s1026" style="position:absolute;margin-left:359.2pt;margin-top:2.1pt;width:6.75pt;height:7.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3d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COE&#10;vHA0pm/WmhAV6y4JpDbEOdneh1vspUjH3PFWo8t/6oVtC7C7AVi1TUzS5Wx6PJlyJklzMp1MC+zV&#10;i2vAmL4rcCwfaq665AVPsbmKiTKS9d6KhFxNl7+c0s6qXIL1d0pTM5RxXLwLjdS5RbYRRAAhpfJp&#10;nIdO8Yp1dtPG2sHx8GPH3j67qkKxwXnysfPgUTKDT4OzMx7wvQB2KFl39nsEur4zBE/Q7GiOCB3B&#10;Y5CXhrC8EjHdCiRG02RpS9MNfbSFtubQnzhbAf5+7z7bE9FIy1lLG1Lz+GstUHFmf3ii4Mn46Civ&#10;VBGOaMIk4GvN02uNX7tzoBmM6T0IshyzfbL7o0Zwj7TMy5yVVMJLyl1zmXAvnKduc+k5kGq5LGa0&#10;RkGkK38f5H7qmSgP20eBoSdUIh5ew36bxPwNqTrbPA8Py3UCbQrjXnDt8aYVLMTpn4u846/lYvXy&#10;qC3+AAAA//8DAFBLAwQUAAYACAAAACEA520cMN0AAAAIAQAADwAAAGRycy9kb3ducmV2LnhtbEyP&#10;TU+EMBCG7yb+h2ZMvLkFJPuBlI3ZxBhP6q4Hj4WOQGynhBYW/73jyT1O3ifv+0y5X5wVM46h96Qg&#10;XSUgkBpvemoVfJye7rYgQtRktPWECn4wwL66vip1YfyZ3nE+xlZwCYVCK+hiHAopQ9Oh02HlByTO&#10;vvzodORzbKUZ9ZnLnZVZkqyl0z3xQqcHPHTYfB8np2Bdu4Od9Gnu5cvr8Pw5vNnctkrd3iyPDyAi&#10;LvEfhj99VoeKnWo/kQnCKtik25xRBXkGgvPNfboDUTO4y0BWpbx8oPoFAAD//wMAUEsBAi0AFAAG&#10;AAgAAAAhALaDOJL+AAAA4QEAABMAAAAAAAAAAAAAAAAAAAAAAFtDb250ZW50X1R5cGVzXS54bWxQ&#10;SwECLQAUAAYACAAAACEAOP0h/9YAAACUAQAACwAAAAAAAAAAAAAAAAAvAQAAX3JlbHMvLnJlbHNQ&#10;SwECLQAUAAYACAAAACEA3rod3V0CAAAcBQAADgAAAAAAAAAAAAAAAAAuAgAAZHJzL2Uyb0RvYy54&#10;bWxQSwECLQAUAAYACAAAACEA520cMN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7520" behindDoc="0" locked="0" layoutInCell="1" allowOverlap="1" wp14:anchorId="41043555" wp14:editId="597ECE93">
                <wp:simplePos x="0" y="0"/>
                <wp:positionH relativeFrom="column">
                  <wp:posOffset>4361815</wp:posOffset>
                </wp:positionH>
                <wp:positionV relativeFrom="paragraph">
                  <wp:posOffset>26670</wp:posOffset>
                </wp:positionV>
                <wp:extent cx="85725" cy="95250"/>
                <wp:effectExtent l="57150" t="19050" r="47625" b="95250"/>
                <wp:wrapNone/>
                <wp:docPr id="17379" name="Ellipse 1737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2B4BE" id="Ellipse 17379" o:spid="_x0000_s1026" style="position:absolute;margin-left:343.45pt;margin-top:2.1pt;width:6.75pt;height:7.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E2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K&#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B9tjrbAAAACAEAAA8AAABkcnMvZG93bnJldi54bWxM&#10;j8tKxEAQRfeC/9CU4M7pGEKciekMMiDiSp1x4bKSLpNgv0h3MvHvLVe6LO7l3FP1frVGLDTF0TsF&#10;t5sMBLnO69H1Ct5PjzdbEDGh02i8IwXfFGHfXF7UWGl/dm+0HFMvGOJihQqGlEIlZewGshg3PpDj&#10;7NNPFhOfUy/1hGeGWyPzLCulxdHxwoCBDgN1X8fZKihbezAznpZRPr+Ep4/wagrTK3V9tT7cg0i0&#10;pr8y/OqzOjTs1PrZ6SgMM7bljqsKihwE53dZVoBoubjLQTa1/P9A8wMAAP//AwBQSwECLQAUAAYA&#10;CAAAACEAtoM4kv4AAADhAQAAEwAAAAAAAAAAAAAAAAAAAAAAW0NvbnRlbnRfVHlwZXNdLnhtbFBL&#10;AQItABQABgAIAAAAIQA4/SH/1gAAAJQBAAALAAAAAAAAAAAAAAAAAC8BAABfcmVscy8ucmVsc1BL&#10;AQItABQABgAIAAAAIQADaQE2XgIAABwFAAAOAAAAAAAAAAAAAAAAAC4CAABkcnMvZTJvRG9jLnht&#10;bFBLAQItABQABgAIAAAAIQAwfbY6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5472" behindDoc="0" locked="0" layoutInCell="1" allowOverlap="1" wp14:anchorId="70C7CF4A" wp14:editId="3C684DAF">
                <wp:simplePos x="0" y="0"/>
                <wp:positionH relativeFrom="column">
                  <wp:posOffset>3152140</wp:posOffset>
                </wp:positionH>
                <wp:positionV relativeFrom="paragraph">
                  <wp:posOffset>26670</wp:posOffset>
                </wp:positionV>
                <wp:extent cx="85725" cy="95250"/>
                <wp:effectExtent l="57150" t="19050" r="47625" b="95250"/>
                <wp:wrapNone/>
                <wp:docPr id="17378" name="Ellipse 1737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7A303" id="Ellipse 17378" o:spid="_x0000_s1026" style="position:absolute;margin-left:248.2pt;margin-top:2.1pt;width:6.75pt;height:7.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3/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zD&#10;8sLRmL5Za0JUrLskkNoQZ2R7H5bYS5GOueOtRpf/1AvbFmB3A7Bqm5iky5Pp8WTKmSTN6XQyLbBX&#10;L64BY/quwLF8qLnqkhc8xeY6JspI1nsrEnI1Xf5ySjurcgnW3ylNzVDGcfEuNFIXFtlGEAGElMqn&#10;cR46xSvW2U0bawfHw48de/vsqgrFBufJx86DR8kMPg3OznjA9wLYoWTd2e8R6PrOEDxBs6M5InQE&#10;j0FeGcLyWsS0FEiMJu7TlqZb+mgLbc2hP3G2Avz93n22J6KRlrOWNqTm8ddaoOLM/vBEwdPx0VFe&#10;qSIc0YRJwNeap9cav3YXQDMY03sQZDlm+2T3R43gHmmZFzkrqYSXlLvmMuFeuEjd5tJzINViUcxo&#10;jYJI1/4+yP3UM1Eeto8CQ0+oRDy8gf02idkbUnW2eR4eFusE2hTGveDa400rWIjTPxd5x1/Lxerl&#10;UZv/AQAA//8DAFBLAwQUAAYACAAAACEAfIEGCtwAAAAIAQAADwAAAGRycy9kb3ducmV2LnhtbEyP&#10;wU6EMBCG7ya+QzMm3tyyBMmClI3ZxBhP6q4HjwNUINtOG1pYfHvHk95m8n/555tqv1ojFj2F0ZGC&#10;7SYBoal13Ui9go/T090ORIhIHRpHWsG3DrCvr68qLDt3oXe9HGMvuIRCiQqGGH0pZWgHbTFsnNfE&#10;2ZebLEZep152E1643BqZJkkuLY7EFwb0+jDo9nycrYK8sQcz42kZ5curf/70byYzvVK3N+vjA4io&#10;1/gHw68+q0PNTo2bqQvCKMiKPGOUhxQE5/dJUYBoGCxSkHUl/z9Q/wAAAP//AwBQSwECLQAUAAYA&#10;CAAAACEAtoM4kv4AAADhAQAAEwAAAAAAAAAAAAAAAAAAAAAAW0NvbnRlbnRfVHlwZXNdLnhtbFBL&#10;AQItABQABgAIAAAAIQA4/SH/1gAAAJQBAAALAAAAAAAAAAAAAAAAAC8BAABfcmVscy8ucmVsc1BL&#10;AQItABQABgAIAAAAIQCI2S3/XQIAABwFAAAOAAAAAAAAAAAAAAAAAC4CAABkcnMvZTJvRG9jLnht&#10;bFBLAQItABQABgAIAAAAIQB8gQYK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1136" behindDoc="0" locked="0" layoutInCell="1" allowOverlap="1" wp14:anchorId="0878F989" wp14:editId="2409B0C6">
                <wp:simplePos x="0" y="0"/>
                <wp:positionH relativeFrom="column">
                  <wp:posOffset>2914015</wp:posOffset>
                </wp:positionH>
                <wp:positionV relativeFrom="paragraph">
                  <wp:posOffset>26670</wp:posOffset>
                </wp:positionV>
                <wp:extent cx="85725" cy="95250"/>
                <wp:effectExtent l="57150" t="19050" r="47625" b="95250"/>
                <wp:wrapNone/>
                <wp:docPr id="17370" name="Ellipse 1737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98D1B" id="Ellipse 17370" o:spid="_x0000_s1026" style="position:absolute;margin-left:229.45pt;margin-top:2.1pt;width:6.75pt;height:7.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0A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w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jBryWtwAAAAIAQAADwAAAGRycy9kb3ducmV2LnhtbEyP&#10;TUvDQBCG74L/YRnBm90YYm1jNkUKIp60rQePk+yYBPeL7CaN/97xpLcZ3od3nql2izVipjEO3im4&#10;XWUgyLVeD65T8H56utmAiAmdRuMdKfimCLv68qLCUvuzO9B8TJ3gEhdLVNCnFEopY9uTxbjygRxn&#10;n360mHgdO6lHPHO5NTLPsrW0ODi+0GOgfU/t13GyCtaN3ZsJT/MgX17D80d4M4XplLq+Wh4fQCRa&#10;0h8Mv/qsDjU7NX5yOgqjoLjbbBnlIQfBeXGfFyAaBrc5yLqS/x+ofwAAAP//AwBQSwECLQAUAAYA&#10;CAAAACEAtoM4kv4AAADhAQAAEwAAAAAAAAAAAAAAAAAAAAAAW0NvbnRlbnRfVHlwZXNdLnhtbFBL&#10;AQItABQABgAIAAAAIQA4/SH/1gAAAJQBAAALAAAAAAAAAAAAAAAAAC8BAABfcmVscy8ucmVsc1BL&#10;AQItABQABgAIAAAAIQCVQv0AXQIAABwFAAAOAAAAAAAAAAAAAAAAAC4CAABkcnMvZTJvRG9jLnht&#10;bFBLAQItABQABgAIAAAAIQCMGvJa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2944" behindDoc="0" locked="0" layoutInCell="1" allowOverlap="1" wp14:anchorId="22CF51A8" wp14:editId="067C5694">
                <wp:simplePos x="0" y="0"/>
                <wp:positionH relativeFrom="column">
                  <wp:posOffset>1694815</wp:posOffset>
                </wp:positionH>
                <wp:positionV relativeFrom="paragraph">
                  <wp:posOffset>26670</wp:posOffset>
                </wp:positionV>
                <wp:extent cx="85725" cy="95250"/>
                <wp:effectExtent l="57150" t="19050" r="47625" b="95250"/>
                <wp:wrapNone/>
                <wp:docPr id="17366" name="Ellipse 1736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DD1CF" id="Ellipse 17366" o:spid="_x0000_s1026" style="position:absolute;margin-left:133.45pt;margin-top:2.1pt;width:6.75pt;height:7.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ah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DoTrh7bAAAACAEAAA8AAABkcnMvZG93bnJldi54bWxM&#10;j01Lw0AQhu+C/2EZwZvdGEJoYzZFCiKe1LYHj5PsmAT3i+wmjf/e8aTH4X1432fq/WqNWGiKo3cK&#10;7jcZCHKd16PrFZxPT3dbEDGh02i8IwXfFGHfXF/VWGl/ce+0HFMvuMTFChUMKYVKytgNZDFufCDH&#10;2aefLCY+p17qCS9cbo3Ms6yUFkfHCwMGOgzUfR1nq6Bs7cHMeFpG+fIanj/CmylMr9Ttzfr4ACLR&#10;mv5g+NVndWjYqfWz01EYBXlZ7hhVUOQgOM+3WQGiZXCXg2xq+f+B5gcAAP//AwBQSwECLQAUAAYA&#10;CAAAACEAtoM4kv4AAADhAQAAEwAAAAAAAAAAAAAAAAAAAAAAW0NvbnRlbnRfVHlwZXNdLnhtbFBL&#10;AQItABQABgAIAAAAIQA4/SH/1gAAAJQBAAALAAAAAAAAAAAAAAAAAC8BAABfcmVscy8ucmVsc1BL&#10;AQItABQABgAIAAAAIQB0nSahXgIAABwFAAAOAAAAAAAAAAAAAAAAAC4CAABkcnMvZTJvRG9jLnht&#10;bFBLAQItABQABgAIAAAAIQA6E64e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4752" behindDoc="0" locked="0" layoutInCell="1" allowOverlap="1" wp14:anchorId="6B12163F" wp14:editId="2FEC6EB7">
                <wp:simplePos x="0" y="0"/>
                <wp:positionH relativeFrom="column">
                  <wp:posOffset>1456690</wp:posOffset>
                </wp:positionH>
                <wp:positionV relativeFrom="paragraph">
                  <wp:posOffset>26670</wp:posOffset>
                </wp:positionV>
                <wp:extent cx="85725" cy="95250"/>
                <wp:effectExtent l="57150" t="19050" r="47625" b="95250"/>
                <wp:wrapNone/>
                <wp:docPr id="17350" name="Ellipse 173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DE94F" id="Ellipse 17350" o:spid="_x0000_s1026" style="position:absolute;margin-left:114.7pt;margin-top:2.1pt;width:6.75pt;height:7.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v1Ww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OCWE&#10;vHA0pm/WmhAV6y4JpDbEGdnehyX2UqRj7nir0eU/9cK2BdjdAKzaJibp8mR6PJlyJklzOp1QGopR&#10;vbgGjOm7AsfyoeaqS17wFJvrmDrrvRW55mq6/OWUdlblEqy/U5qaoYzj4l1opC4sso0gAggplU/j&#10;Pnuxzm7aWDs4Hn7s2NtnV1UoNjhPPnYePEpm8GlwdsYDvhfADiXrzn6PQNd3huAJmh3NEaEjeAzy&#10;yhCW1yKmpUBiNE2WtjTd0kdbaGsO/YmzFeDv9+6zPRGNtJy1tCE1j7/WAhVn9ocnCp6Oj47yShXh&#10;iCZMAr7WPL3W+LW7AJrBmN6DIMsx2ye7P2oE90jLvMhZSSW8pNw1lwn3wkXqNpeeA6kWi2JGaxRE&#10;uvb3Qe6nnonysH0UGHpCJeLhDey3SczekKqzzfPwsFgn0KYw7gXXHm9awULb/rnIO/5aLlYvj9r8&#10;DwAAAP//AwBQSwMEFAAGAAgAAAAhADy5OkPbAAAACAEAAA8AAABkcnMvZG93bnJldi54bWxMj0FL&#10;xDAQhe+C/yGM4M1NDWWxtemyLIh4Unc9eEybsS2bTEqTduu/dzzpcXgf731T7VbvxIJTHAJpuN9k&#10;IJDaYAfqNHycnu4eQMRkyBoXCDV8Y4RdfX1VmdKGC73jckyd4BKKpdHQpzSWUsa2R2/iJoxInH2F&#10;yZvE59RJO5kLl3snVZZtpTcD8UJvRjz02J6Ps9ewbfzBzea0DPLldXz+HN9c7jqtb2/W/SOIhGv6&#10;g+FXn9WhZqcmzGSjcBqUKnJGNeQKBOcqVwWIhsFCgawr+f+B+gcAAP//AwBQSwECLQAUAAYACAAA&#10;ACEAtoM4kv4AAADhAQAAEwAAAAAAAAAAAAAAAAAAAAAAW0NvbnRlbnRfVHlwZXNdLnhtbFBLAQIt&#10;ABQABgAIAAAAIQA4/SH/1gAAAJQBAAALAAAAAAAAAAAAAAAAAC8BAABfcmVscy8ucmVsc1BLAQIt&#10;ABQABgAIAAAAIQClrrv1WwIAABwFAAAOAAAAAAAAAAAAAAAAAC4CAABkcnMvZTJvRG9jLnhtbFBL&#10;AQItABQABgAIAAAAIQA8uTpD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2704" behindDoc="0" locked="0" layoutInCell="1" allowOverlap="1" wp14:anchorId="1C6037D4" wp14:editId="324A6F39">
                <wp:simplePos x="0" y="0"/>
                <wp:positionH relativeFrom="column">
                  <wp:posOffset>237490</wp:posOffset>
                </wp:positionH>
                <wp:positionV relativeFrom="paragraph">
                  <wp:posOffset>26670</wp:posOffset>
                </wp:positionV>
                <wp:extent cx="85725" cy="95250"/>
                <wp:effectExtent l="57150" t="19050" r="47625" b="95250"/>
                <wp:wrapNone/>
                <wp:docPr id="223" name="Ellipse 22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18200" id="Ellipse 223" o:spid="_x0000_s1026" style="position:absolute;margin-left:18.7pt;margin-top:2.1pt;width:6.75pt;height:7.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sp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XV9yJ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HVAc7TaAAAABgEAAA8AAABkcnMvZG93bnJldi54bWxMjsFO&#10;wzAQRO9I/IO1SNyoQwiFhjgVqoQQJ0rLgeMmXpIIe23FThr+HnOC42ieZl61XawRM41hcKzgepWB&#10;IG6dHrhT8H58uroHESKyRuOYFHxTgG19flZhqd2J32g+xE6kEQ4lKuhj9KWUoe3JYlg5T5y6Tzda&#10;jCmOndQjntK4NTLPsrW0OHB66NHTrqf26zBZBevG7syEx3mQL6/++cPvTWE6pS4vlscHEJGW+AfD&#10;r35Shzo5NW5iHYRRcHNXJFJBkYNI9W22AdEkbJODrCv5X7/+AQAA//8DAFBLAQItABQABgAIAAAA&#10;IQC2gziS/gAAAOEBAAATAAAAAAAAAAAAAAAAAAAAAABbQ29udGVudF9UeXBlc10ueG1sUEsBAi0A&#10;FAAGAAgAAAAhADj9If/WAAAAlAEAAAsAAAAAAAAAAAAAAAAALwEAAF9yZWxzLy5yZWxzUEsBAi0A&#10;FAAGAAgAAAAhAAql6ylbAgAAGAUAAA4AAAAAAAAAAAAAAAAALgIAAGRycy9lMm9Eb2MueG1sUEsB&#10;Ai0AFAAGAAgAAAAhAHVAc7TaAAAABg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A</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5520" behindDoc="0" locked="0" layoutInCell="1" allowOverlap="1" wp14:anchorId="0B59B07D" wp14:editId="0AD46136">
                <wp:simplePos x="0" y="0"/>
                <wp:positionH relativeFrom="column">
                  <wp:posOffset>4361815</wp:posOffset>
                </wp:positionH>
                <wp:positionV relativeFrom="paragraph">
                  <wp:posOffset>82550</wp:posOffset>
                </wp:positionV>
                <wp:extent cx="266700" cy="0"/>
                <wp:effectExtent l="38100" t="38100" r="76200" b="95250"/>
                <wp:wrapNone/>
                <wp:docPr id="17446" name="Connecteur droit 1744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745A" id="Connecteur droit 17446" o:spid="_x0000_s1026" style="position:absolute;flip:y;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45pt,6.5pt" to="364.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jE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bkuJYxbH&#10;dADn0Dv5HIgIoBOpUXRr9LFD0MGdwm0X/Slk6ZMKliij/SOSFTNQHpmK19fFazklwvFws93etzgR&#10;PoeaypCZfIjpvQRL8k9PjXbZBdaxy4eYsCqmzin52DgyYslN5pvhRxYHcmE49QhGizxnRBmHn6yg&#10;9lz+0tXIyvJZKnQi91Zoyh2UBxMqj/i+XlgwM0OUNmYB1dovgm65GSbLvVyA1asXgUt2qQguLUCr&#10;HYS/tZqmuVVV82fVVWuW/QTiWiZY7MDLVfy5PYR8e3/dF/jP57r/AQAA//8DAFBLAwQUAAYACAAA&#10;ACEAgDU3QdkAAAAJAQAADwAAAGRycy9kb3ducmV2LnhtbExPy07DMBC8I/EP1iJxozZFSkOIU1UI&#10;jgjRlp6deEkC8TqKnSb9e7bqAY47r53J17PrxBGH0HrScL9QIJAqb1uqNex3r3cpiBANWdN5Qg0n&#10;DLAurq9yk1k/0Qcet7EWHEIhMxqaGPtMylA16ExY+B6JuS8/OBP5HGppBzNxuOvkUqlEOtMSf2hM&#10;j88NVj/b0XEN9Z2++UO525z2h/Fdrehl+iStb2/mzROIiHP8E8O5Pnug4E6lH8kG0WlI0uSRpUw8&#10;8CYWrJYpA+UFkEUu/y8ofgEAAP//AwBQSwECLQAUAAYACAAAACEAtoM4kv4AAADhAQAAEwAAAAAA&#10;AAAAAAAAAAAAAAAAW0NvbnRlbnRfVHlwZXNdLnhtbFBLAQItABQABgAIAAAAIQA4/SH/1gAAAJQB&#10;AAALAAAAAAAAAAAAAAAAAC8BAABfcmVscy8ucmVsc1BLAQItABQABgAIAAAAIQAmSujE1gEAAPYD&#10;AAAOAAAAAAAAAAAAAAAAAC4CAABkcnMvZTJvRG9jLnhtbFBLAQItABQABgAIAAAAIQCANTdB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5280" behindDoc="0" locked="0" layoutInCell="1" allowOverlap="1" wp14:anchorId="10A21821" wp14:editId="358476B7">
                <wp:simplePos x="0" y="0"/>
                <wp:positionH relativeFrom="column">
                  <wp:posOffset>5797550</wp:posOffset>
                </wp:positionH>
                <wp:positionV relativeFrom="paragraph">
                  <wp:posOffset>73025</wp:posOffset>
                </wp:positionV>
                <wp:extent cx="266700" cy="0"/>
                <wp:effectExtent l="38100" t="38100" r="76200" b="95250"/>
                <wp:wrapNone/>
                <wp:docPr id="17441" name="Connecteur droit 17441"/>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F8BB7" id="Connecteur droit 17441" o:spid="_x0000_s1026" style="position:absolute;flip:y;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75pt" to="477.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Fx1gEAAPYDAAAOAAAAZHJzL2Uyb0RvYy54bWysU02P0zAQvSPxHyzfadJq1UVR0z20gguC&#10;io+9e+1xY+Ev2d4m/feM7SYgYC+IixN75r2Z98bePUxGkwuEqJzt6XrVUgKWO6Hsuaffvr5785aS&#10;mJgVTDsLPb1CpA/71692o+9g4wanBQSCJDZ2o+/pkJLvmibyAQyLK+fBYlC6YFjCbTg3IrAR2Y1u&#10;Nm27bUYXhA+OQ4x4eqxBui/8UgJPn6SMkIjuKfaWyhrK+pTXZr9j3TkwPyh+a4P9QxeGKYtFF6oj&#10;S4w8B/UHlVE8uOhkWnFnGiel4lA0oJp1+5uaLwPzULSgOdEvNsX/R8s/Xk6BKIGzu7+7W1NimcEx&#10;HZy16B08ByKCU4nUKLo1+tgh6GBP4baL/hSy9EkGQ6RW/hHJihkoj0zF6+viNUyJcDzcbLf3LU6E&#10;z6GmMmQmH2J6D86Q/NNTrWx2gXXs8iEmrIqpc0o+1paMWHKT+Wb4kcWBXBhOPTqtRJ4zorTFT1ZQ&#10;ey5/6aqhsnwGiU7k3gpNuYNw0KHyiO/rhQUzM0QqrRdQrf0i6JabYVDu5QKsXr0IXLJLRWfTAjTK&#10;uvC3VtM0typr/qy6as2yn5y4lgkWO/ByFX9uDyHf3l/3Bf7zue5/AAAA//8DAFBLAwQUAAYACAAA&#10;ACEA2E9FyNkAAAAJAQAADwAAAGRycy9kb3ducmV2LnhtbExPy07DMBC8I/EP1iJxo3ZAgTbEqSoE&#10;R4RoS89OvCSBeB3FTpP+PYs4lOPOa2fy9ew6ccQhtJ40JAsFAqnytqVaw373crMEEaIhazpPqOGE&#10;AdbF5UVuMusnesfjNtaCQyhkRkMTY59JGaoGnQkL3yMx9+kHZyKfQy3tYCYOd528VepeOtMSf2hM&#10;j08NVt/b0XEN9bV89YdytzntD+ObeqDn6YO0vr6aN48gIs7xLIbf+uyBgjuVfiQbRKdhldzxlshE&#10;koJgwSpNGSj/AFnk8v+C4gcAAP//AwBQSwECLQAUAAYACAAAACEAtoM4kv4AAADhAQAAEwAAAAAA&#10;AAAAAAAAAAAAAAAAW0NvbnRlbnRfVHlwZXNdLnhtbFBLAQItABQABgAIAAAAIQA4/SH/1gAAAJQB&#10;AAALAAAAAAAAAAAAAAAAAC8BAABfcmVscy8ucmVsc1BLAQItABQABgAIAAAAIQDjEQFx1gEAAPYD&#10;AAAOAAAAAAAAAAAAAAAAAC4CAABkcnMvZTJvRG9jLnhtbFBLAQItABQABgAIAAAAIQDYT0XI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9136" behindDoc="0" locked="0" layoutInCell="1" allowOverlap="1" wp14:anchorId="35CB2452" wp14:editId="4D3D2F76">
                <wp:simplePos x="0" y="0"/>
                <wp:positionH relativeFrom="column">
                  <wp:posOffset>2942590</wp:posOffset>
                </wp:positionH>
                <wp:positionV relativeFrom="paragraph">
                  <wp:posOffset>73025</wp:posOffset>
                </wp:positionV>
                <wp:extent cx="266700" cy="0"/>
                <wp:effectExtent l="38100" t="38100" r="76200" b="95250"/>
                <wp:wrapNone/>
                <wp:docPr id="17438" name="Connecteur droit 17438"/>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0B943" id="Connecteur droit 17438" o:spid="_x0000_s1026" style="position:absolute;flip:y;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5pt" to="252.7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Cf1QEAAPYDAAAOAAAAZHJzL2Uyb0RvYy54bWysU02P0zAQvSPxHyzfadKCuihquodWcEFQ&#10;Acvda48bC3/J9jbpv2dsNwEBe0FcnNgz7828N/bufjKaXCBE5WxP16uWErDcCWXPPX34+u7VW0pi&#10;YlYw7Sz09AqR3u9fvtiNvoONG5wWEAiS2NiNvqdDSr5rmsgHMCyunAeLQemCYQm34dyIwEZkN7rZ&#10;tO22GV0QPjgOMeLpsQbpvvBLCTx9kjJCIrqn2FsqayjrY16b/Y5158D8oPitDfYPXRimLBZdqI4s&#10;MfIU1B9URvHgopNpxZ1pnJSKQ9GAatbtb2q+DMxD0YLmRL/YFP8fLf94OQWiBM7u7s1rHJZlBsd0&#10;cNaid/AUiAhOJVKj6NboY4eggz2F2y76U8jSJxkMkVr5b0hWzEB5ZCpeXxevYUqE4+Fmu71rcSJ8&#10;DjWVITP5ENN7cIbkn55qZbMLrGOXDzFhVUydU/KxtmTEkpvMN8OPLA7kwnDq0Wkl8pwRpS1+soLa&#10;c/lLVw2V5TNIdCL3VmjKHYSDDpVHfF8vLJiZIVJpvYBq7WdBt9wMg3IvF2D16lngkl0qOpsWoFHW&#10;hb+1mqa5VVnzZ9VVa5b96MS1TLDYgZer+HN7CPn2/rov8J/Pdf8DAAD//wMAUEsDBBQABgAIAAAA&#10;IQBjX/Oy2wAAAAkBAAAPAAAAZHJzL2Rvd25yZXYueG1sTI/NTsMwEITvSLyDtUjcqF1oShXiVBWC&#10;I0L9oWcnXpJAvI5ip0nfnq04wHFnZme/zdaTa8UJ+9B40jCfKRBIpbcNVRoO+9e7FYgQDVnTekIN&#10;Zwywzq+vMpNaP9IWT7tYCS6hkBoNdYxdKmUoa3QmzHyHxN6n752JPPaVtL0Zudy18l6ppXSmIb5Q&#10;mw6fayy/d4NjDPW1evPHYr85H47Du3qkl/GDtL69mTZPICJO8S8MF3zegZyZCj+QDaLVsFg+LDjK&#10;xjwBwYFEJSwUv4LMM/n/g/wHAAD//wMAUEsBAi0AFAAGAAgAAAAhALaDOJL+AAAA4QEAABMAAAAA&#10;AAAAAAAAAAAAAAAAAFtDb250ZW50X1R5cGVzXS54bWxQSwECLQAUAAYACAAAACEAOP0h/9YAAACU&#10;AQAACwAAAAAAAAAAAAAAAAAvAQAAX3JlbHMvLnJlbHNQSwECLQAUAAYACAAAACEAiSTwn9UBAAD2&#10;AwAADgAAAAAAAAAAAAAAAAAuAgAAZHJzL2Uyb0RvYy54bWxQSwECLQAUAAYACAAAACEAY1/zstsA&#10;AAAJAQAADwAAAAAAAAAAAAAAAAAvBAAAZHJzL2Rvd25yZXYueG1sUEsFBgAAAAAEAAQA8wAAADcF&#10;A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8896" behindDoc="0" locked="0" layoutInCell="1" allowOverlap="1" wp14:anchorId="3F529B42" wp14:editId="5F1B0133">
                <wp:simplePos x="0" y="0"/>
                <wp:positionH relativeFrom="column">
                  <wp:posOffset>1485265</wp:posOffset>
                </wp:positionH>
                <wp:positionV relativeFrom="paragraph">
                  <wp:posOffset>53975</wp:posOffset>
                </wp:positionV>
                <wp:extent cx="266700" cy="0"/>
                <wp:effectExtent l="38100" t="38100" r="76200" b="95250"/>
                <wp:wrapNone/>
                <wp:docPr id="17433" name="Connecteur droit 1743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43417" id="Connecteur droit 17433" o:spid="_x0000_s1026" style="position:absolute;flip:y;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4.25pt" to="137.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en1gEAAPYDAAAOAAAAZHJzL2Uyb0RvYy54bWysU02P0zAQvSPxHyzfadIu6q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l/f3VH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hz4/JNkAAAAHAQAADwAAAGRycy9kb3ducmV2LnhtbEyOwU7DMBBE70j8g7VI3KhNqtIQ4lQV&#10;giNCtKVnJ16SQLyOYqdJ/56FCxyfZnb25ZvZdeKEQ2g9abhdKBBIlbct1RoO++ebFESIhqzpPKGG&#10;MwbYFJcXucmsn+gNT7tYCx6hkBkNTYx9JmWoGnQmLHyPxNmHH5yJjEMt7WAmHnedTJS6k860xB8a&#10;0+Njg9XXbnSsoT7TF38s99vz4Ti+qjU9Te+k9fXVvH0AEXGOf2X40ecbKNip9CPZIDoNyXJ5z1UN&#10;6QoE58l6xVz+sixy+d+/+AYAAP//AwBQSwECLQAUAAYACAAAACEAtoM4kv4AAADhAQAAEwAAAAAA&#10;AAAAAAAAAAAAAAAAW0NvbnRlbnRfVHlwZXNdLnhtbFBLAQItABQABgAIAAAAIQA4/SH/1gAAAJQB&#10;AAALAAAAAAAAAAAAAAAAAC8BAABfcmVscy8ucmVsc1BLAQItABQABgAIAAAAIQBy8zen1gEAAPYD&#10;AAAOAAAAAAAAAAAAAAAAAC4CAABkcnMvZTJvRG9jLnhtbFBLAQItABQABgAIAAAAIQCHPj8k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7632" behindDoc="0" locked="0" layoutInCell="1" allowOverlap="1" wp14:anchorId="2A09F3A5" wp14:editId="5AD4CCEB">
                <wp:simplePos x="0" y="0"/>
                <wp:positionH relativeFrom="column">
                  <wp:posOffset>6021071</wp:posOffset>
                </wp:positionH>
                <wp:positionV relativeFrom="paragraph">
                  <wp:posOffset>78105</wp:posOffset>
                </wp:positionV>
                <wp:extent cx="45719" cy="381000"/>
                <wp:effectExtent l="38100" t="38100" r="583565" b="95250"/>
                <wp:wrapNone/>
                <wp:docPr id="17427" name="Connecteur en angle 17427"/>
                <wp:cNvGraphicFramePr/>
                <a:graphic xmlns:a="http://schemas.openxmlformats.org/drawingml/2006/main">
                  <a:graphicData uri="http://schemas.microsoft.com/office/word/2010/wordprocessingShape">
                    <wps:wsp>
                      <wps:cNvCnPr/>
                      <wps:spPr>
                        <a:xfrm flipH="1">
                          <a:off x="0" y="0"/>
                          <a:ext cx="45719" cy="381000"/>
                        </a:xfrm>
                        <a:prstGeom prst="bentConnector3">
                          <a:avLst>
                            <a:gd name="adj1" fmla="val -1158770"/>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36048" id="Connecteur en angle 17427" o:spid="_x0000_s1026" type="#_x0000_t34" style="position:absolute;margin-left:474.1pt;margin-top:6.15pt;width:3.6pt;height:30pt;flip:x;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Gf6QEAABMEAAAOAAAAZHJzL2Uyb0RvYy54bWysU9uO0zAQfUfiHyy/b5N0d2mJmuxDV8AD&#10;gmqBD3CdcWPkm2xvk/49YycNCBBIiBfLlzln5pwZ7x5GrcgZfJDWNLRalZSA4baT5tTQL5/f3Gwp&#10;CZGZjilroKEXCPShffliN7ga1ra3qgNPkMSEenAN7WN0dVEE3oNmYWUdGHwU1msW8ehPRefZgOxa&#10;FeuyfFUM1nfOWw4h4O3j9EjbzC8E8PhRiACRqIZibTGvPq/HtBbtjtUnz1wv+VwG+4cqNJMGky5U&#10;jywy8uzlL1Racm+DFXHFrS6sEJJD1oBqqvInNZ965iBrQXOCW2wK/4+WfzgfPJEd9m5zt95QYpjG&#10;Nu2tMegdPHtsJ2HmpIBMAWjY4EKNuL05+PkU3MEn9aPwmggl3Tvky36gQjJmuy+L3TBGwvHy7n5T&#10;vaaE48vttirL3I1iYklszof4FqwmadPQI5g412X9bWZn5/chZtu7uXDWfa0oEVphF89MkZuqut9u&#10;NlfqGYBJruTtrkh6JgV5Fy8KEqcyTyDQGqx0nbPloYS98gSZG8o4x4qqNELIl6MTTEilFmD5d+Ac&#10;n6CQB3YBTw7+MeuCyJmtiQtYS2P977LH8VqymOKvDky6kwVH211yb7M1OHlZ4fxL0mj/eM7w73+5&#10;/QYAAP//AwBQSwMEFAAGAAgAAAAhAHMjta/fAAAACQEAAA8AAABkcnMvZG93bnJldi54bWxMj8FO&#10;g0AQhu8mvsNmTLzZRUqxIEtjqt5MGlpNPC7sCER2Ftlti2/veNLjzP/ln2+KzWwHccLJ944U3C4i&#10;EEiNMz21Cl4PzzdrED5oMnpwhAq+0cOmvLwodG7cmSo87UMruIR8rhV0IYy5lL7p0Gq/cCMSZx9u&#10;sjrwOLXSTPrM5XaQcRSl0uqe+EKnR9x22Hzuj1bBoUqflm92nB+Tbcjq9/GretmlSl1fzQ/3IALO&#10;4Q+GX31Wh5Kdanck48WgIEvWMaMcxEsQDGSrVQKiVnDHC1kW8v8H5Q8AAAD//wMAUEsBAi0AFAAG&#10;AAgAAAAhALaDOJL+AAAA4QEAABMAAAAAAAAAAAAAAAAAAAAAAFtDb250ZW50X1R5cGVzXS54bWxQ&#10;SwECLQAUAAYACAAAACEAOP0h/9YAAACUAQAACwAAAAAAAAAAAAAAAAAvAQAAX3JlbHMvLnJlbHNQ&#10;SwECLQAUAAYACAAAACEAy7CBn+kBAAATBAAADgAAAAAAAAAAAAAAAAAuAgAAZHJzL2Uyb0RvYy54&#10;bWxQSwECLQAUAAYACAAAACEAcyO1r98AAAAJAQAADwAAAAAAAAAAAAAAAABDBAAAZHJzL2Rvd25y&#10;ZXYueG1sUEsFBgAAAAAEAAQA8wAAAE8FAAAAAA==&#10;" adj="-250294" strokecolor="#4f81bd [3204]"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3536" behindDoc="0" locked="0" layoutInCell="1" allowOverlap="1" wp14:anchorId="30C63441" wp14:editId="3ECF7622">
                <wp:simplePos x="0" y="0"/>
                <wp:positionH relativeFrom="column">
                  <wp:posOffset>4638040</wp:posOffset>
                </wp:positionH>
                <wp:positionV relativeFrom="paragraph">
                  <wp:posOffset>87630</wp:posOffset>
                </wp:positionV>
                <wp:extent cx="1162050" cy="704850"/>
                <wp:effectExtent l="38100" t="19050" r="76200" b="95250"/>
                <wp:wrapNone/>
                <wp:docPr id="17424" name="Connecteur droit 17424"/>
                <wp:cNvGraphicFramePr/>
                <a:graphic xmlns:a="http://schemas.openxmlformats.org/drawingml/2006/main">
                  <a:graphicData uri="http://schemas.microsoft.com/office/word/2010/wordprocessingShape">
                    <wps:wsp>
                      <wps:cNvCnPr/>
                      <wps:spPr>
                        <a:xfrm>
                          <a:off x="0" y="0"/>
                          <a:ext cx="1162050" cy="704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51FC3" id="Connecteur droit 17424" o:spid="_x0000_s1026" style="position:absolute;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9pt" to="456.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ZZ2wEAAA8EAAAOAAAAZHJzL2Uyb0RvYy54bWysU8lu2zAQvRfoPxC815IMNwkEyzk4cC9F&#10;a3T5AJoaWgS4Ych4+fsOKVkJ2gIBiupAcZn3Zt4bcv14sYadAKP2ruPNouYMnPS9dseO//yx+/DA&#10;WUzC9cJ4Bx2/QuSPm/fv1ufQwtIP3vSAjEhcbM+h40NKoa2qKAewIi58AEeHyqMViZZ4rHoUZ2K3&#10;plrW9V119tgH9BJipN2n8ZBvCr9SINNXpSIkZjpOtaUyYhkPeaw2a9EeUYRBy6kM8Q9VWKEdJZ2p&#10;nkQS7Bn1H1RWS/TRq7SQ3lZeKS2haCA1Tf2bmu+DCFC0kDkxzDbF/0crv5z2yHRPvbtfLVecOWGp&#10;TVvvHHkHz8h69Dqx8ZTcOofYEmjr9jitYthjln5RaPOfRLFLcfg6OwyXxCRtNs3dsv5IjZB0dl+v&#10;HmhONNULOmBMn8BblicdN9plB0QrTp9jGkNvIXnbuDxGb3S/08aUBR4PW4PsJKjnu11N35TjVRhl&#10;zNAqyxkFlFm6Ghhpv4EiW6jkZUlfLiTMtEJKcKmZeI2j6AxTVMIMrN8GTvEZCuWyzuDmbfCMKJm9&#10;SzPYaufxbwTpcitZjfE3B0bd2YKD76+ltcUaunWlO9MLydf69brAX97x5hcAAAD//wMAUEsDBBQA&#10;BgAIAAAAIQCziG353wAAAAoBAAAPAAAAZHJzL2Rvd25yZXYueG1sTI/BTsMwEETvSPyDtUjcqN2m&#10;hSbEqRAScOiJgFRxc+NtEjVeR7HTpn/P9gTHnXmanck3k+vECYfQetIwnykQSJW3LdUavr/eHtYg&#10;QjRkTecJNVwwwKa4vclNZv2ZPvFUxlpwCIXMaGhi7DMpQ9WgM2HmeyT2Dn5wJvI51NIO5szhrpML&#10;pR6lMy3xh8b0+NpgdSxHp+EnVWXarY7tmKodbbfvH5dDstP6/m56eQYRcYp/MFzrc3UouNPej2SD&#10;6DQ8JWrJKBsJT2AgnScs7FlYLNcgi1z+n1D8AgAA//8DAFBLAQItABQABgAIAAAAIQC2gziS/gAA&#10;AOEBAAATAAAAAAAAAAAAAAAAAAAAAABbQ29udGVudF9UeXBlc10ueG1sUEsBAi0AFAAGAAgAAAAh&#10;ADj9If/WAAAAlAEAAAsAAAAAAAAAAAAAAAAALwEAAF9yZWxzLy5yZWxzUEsBAi0AFAAGAAgAAAAh&#10;ANidFlnbAQAADwQAAA4AAAAAAAAAAAAAAAAALgIAAGRycy9lMm9Eb2MueG1sUEsBAi0AFAAGAAgA&#10;AAAhALOIbfnfAAAACgEAAA8AAAAAAAAAAAAAAAAANQQAAGRycy9kb3ducmV2LnhtbFBLBQYAAAAA&#10;BAAEAPMAAABB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7152" behindDoc="0" locked="0" layoutInCell="1" allowOverlap="1" wp14:anchorId="37F3CBFF" wp14:editId="1EE5C0B8">
                <wp:simplePos x="0" y="0"/>
                <wp:positionH relativeFrom="column">
                  <wp:posOffset>1751965</wp:posOffset>
                </wp:positionH>
                <wp:positionV relativeFrom="paragraph">
                  <wp:posOffset>87630</wp:posOffset>
                </wp:positionV>
                <wp:extent cx="1200150" cy="704850"/>
                <wp:effectExtent l="38100" t="38100" r="76200" b="95250"/>
                <wp:wrapNone/>
                <wp:docPr id="17416" name="Connecteur droit 17416"/>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20B25" id="Connecteur droit 17416" o:spid="_x0000_s1026" style="position:absolute;flip:y;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95pt,6.9pt" to="232.4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RAgyAEAANgDAAAOAAAAZHJzL2Uyb0RvYy54bWysU02P0zAQvSPxHyzfaZJq2V1FTffQFVwQ&#10;VHzdvc64seQvjb1N+u8ZO2lAgEBCXCw7M+/NvDeT3cNkDTsDRu1dx5tNzRk46XvtTh3/8vnNq3vO&#10;YhKuF8Y76PgFIn/Yv3yxG0MLWz940wMyInGxHUPHh5RCW1VRDmBF3PgAjoLKoxWJnniqehQjsVtT&#10;bev6tho99gG9hBjp6+Mc5PvCrxTI9EGpCImZjlNvqZxYzqd8VvudaE8owqDl0ob4hy6s0I6KrlSP&#10;Ign2jPoXKqsl+uhV2khvK6+UllA0kJqm/knNp0EEKFrInBhWm+L/o5Xvz0dkuqfZ3d00t5w5YWlM&#10;B+8ceQfPyHr0OrE5Sm6NIbYEOrgjLq8YjpilTwotU0aHr0RWzCB5bCpeX1avYUpM0seGpte8ppFI&#10;it3VN/d0J8Jq5sl8AWN6C96yfOm40S57IVpxfhfTnHpNIVzua+6k3NLFQE427iMo0kcVtwVdNgsO&#10;BtlZ0E4IKcGlZildsjNMaWNWYP134JKfoVC2bgXPTvyx6ooolb1LK9hq5/F31dN0bVnN+VcHZt3Z&#10;giffX8qMijW0PsXcZdXzfv74LvDvP+T+GwAAAP//AwBQSwMEFAAGAAgAAAAhANje73beAAAACgEA&#10;AA8AAABkcnMvZG93bnJldi54bWxMj8FOwzAQRO9I/IO1SNyoQwihhDhVi1Q49UCLxNWNlyTCXke2&#10;26Z8PcsJjjvzNDtTLyZnxRFDHDwpuJ1lIJBabwbqFLzv1jdzEDFpMtp6QgVnjLBoLi9qXRl/ojc8&#10;blMnOIRipRX0KY2VlLHt0ek48yMSe58+OJ34DJ00QZ843FmZZ1kpnR6IP/R6xOce26/twSkIZTy/&#10;rD82r6tdysplvjKj/U5KXV9NyycQCaf0B8Nvfa4ODXfa+wOZKKyC/OH+kVE27ngCA0VZsLBnIS/m&#10;IJta/p/Q/AAAAP//AwBQSwECLQAUAAYACAAAACEAtoM4kv4AAADhAQAAEwAAAAAAAAAAAAAAAAAA&#10;AAAAW0NvbnRlbnRfVHlwZXNdLnhtbFBLAQItABQABgAIAAAAIQA4/SH/1gAAAJQBAAALAAAAAAAA&#10;AAAAAAAAAC8BAABfcmVscy8ucmVsc1BLAQItABQABgAIAAAAIQB10RAgyAEAANgDAAAOAAAAAAAA&#10;AAAAAAAAAC4CAABkcnMvZTJvRG9jLnhtbFBLAQItABQABgAIAAAAIQDY3u923gAAAAoBAAAPAAAA&#10;AAAAAAAAAAAAACIEAABkcnMvZG93bnJldi54bWxQSwUGAAAAAAQABADzAAAALQ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6192" behindDoc="0" locked="0" layoutInCell="1" allowOverlap="1" wp14:anchorId="6F1F0678" wp14:editId="14480935">
                <wp:simplePos x="0" y="0"/>
                <wp:positionH relativeFrom="column">
                  <wp:posOffset>5990590</wp:posOffset>
                </wp:positionH>
                <wp:positionV relativeFrom="paragraph">
                  <wp:posOffset>30480</wp:posOffset>
                </wp:positionV>
                <wp:extent cx="85725" cy="95250"/>
                <wp:effectExtent l="57150" t="19050" r="47625" b="95250"/>
                <wp:wrapNone/>
                <wp:docPr id="17393" name="Ellipse 1739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41B6A" id="Ellipse 17393" o:spid="_x0000_s1026" style="position:absolute;margin-left:471.7pt;margin-top:2.4pt;width:6.75pt;height:7.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on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r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FSeGs/cAAAACAEAAA8AAABkcnMvZG93bnJldi54bWxM&#10;j0FPhDAQhe8m/odmTLy5RUWyIGVjNjHGk7rrwWOhIxDbaUMLi//e8aTHyfvy5nv1bnVWLDjF0ZOC&#10;600GAqnzZqRewfvx8WoLIiZNRltPqOAbI+ya87NaV8af6A2XQ+oFl1CstIIhpVBJGbsBnY4bH5A4&#10;+/ST04nPqZdm0icud1beZFkhnR6JPww64H7A7uswOwVF6/Z21sdllM8v4ekjvNrc9kpdXqwP9yAS&#10;rukPhl99VoeGnVo/k4nCKijz25xRBTkv4Ly8K0oQLYPlFmRTy/8Dmh8AAAD//wMAUEsBAi0AFAAG&#10;AAgAAAAhALaDOJL+AAAA4QEAABMAAAAAAAAAAAAAAAAAAAAAAFtDb250ZW50X1R5cGVzXS54bWxQ&#10;SwECLQAUAAYACAAAACEAOP0h/9YAAACUAQAACwAAAAAAAAAAAAAAAAAvAQAAX3JlbHMvLnJlbHNQ&#10;SwECLQAUAAYACAAAACEAGhu6J14CAAAcBQAADgAAAAAAAAAAAAAAAAAuAgAAZHJzL2Uyb0RvYy54&#10;bWxQSwECLQAUAAYACAAAACEAVJ4az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5952" behindDoc="0" locked="0" layoutInCell="1" allowOverlap="1" wp14:anchorId="2A95E10A" wp14:editId="52E70B9B">
                <wp:simplePos x="0" y="0"/>
                <wp:positionH relativeFrom="column">
                  <wp:posOffset>5781040</wp:posOffset>
                </wp:positionH>
                <wp:positionV relativeFrom="paragraph">
                  <wp:posOffset>30480</wp:posOffset>
                </wp:positionV>
                <wp:extent cx="85725" cy="95250"/>
                <wp:effectExtent l="57150" t="19050" r="47625" b="95250"/>
                <wp:wrapNone/>
                <wp:docPr id="17388" name="Ellipse 1738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B8440" id="Ellipse 17388" o:spid="_x0000_s1026" style="position:absolute;margin-left:455.2pt;margin-top:2.4pt;width:6.75pt;height:7.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0i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KNh&#10;eeFoTN+sNSEq1l0SSG2Ic7K9D7fYS5GOueOtRpf/1AvbFmB3A7Bqm5iky9n0eDLlTJLmZDqZFtir&#10;F9eAMX1X4Fg+1Fx1yQueYnMVE2Uk670VCbmaLn85pZ1VuQTr75SmZijjuHgXGqlzi2wjiABCSuXT&#10;OA+d4hXr7KaNtYPj4ceOvX12VYVig/PkY+fBo2QGnwZnZzzgewHsULLu7PcIdH1nCJ6g2dEcETqC&#10;xyAvDWF5JWK6FUiMJu7TlqYb+mgLbc2hP3G2Avz93n22J6KRlrOWNqTm8ddaoOLM/vBEwZPx0VFe&#10;qSIc0YRJwNeap9cav3bnQDMY03sQZDlm+2T3R43gHmmZlzkrqYSXlLvmMuFeOE/d5tJzINVyWcxo&#10;jYJIV/4+yP3UM1Eeto8CQ0+oRDy8hv02ifkbUnW2eR4elusE2hTGveDa400rWIjTPxd5x1/Lxerl&#10;UVv8AQAA//8DAFBLAwQUAAYACAAAACEAmVU7BNwAAAAIAQAADwAAAGRycy9kb3ducmV2LnhtbEyP&#10;wU7DMBBE70j8g7VI3KjTElVNiFOhSghxAtoeODrxkkTYayt20vD3LCc4ruZp9k21X5wVM45x8KRg&#10;vcpAILXeDNQpOJ+e7nYgYtJktPWECr4xwr6+vqp0afyF3nE+pk5wCcVSK+hTCqWUse3R6bjyAYmz&#10;Tz86nfgcO2lGfeFyZ+Umy7bS6YH4Q68DHnpsv46TU7Bt3MFO+jQP8uU1PH+EN5vbTqnbm+XxAUTC&#10;Jf3B8KvP6lCzU+MnMlFYBcU6yxlVkPMCzovNfQGiYbDYgawr+X9A/QMAAP//AwBQSwECLQAUAAYA&#10;CAAAACEAtoM4kv4AAADhAQAAEwAAAAAAAAAAAAAAAAAAAAAAW0NvbnRlbnRfVHlwZXNdLnhtbFBL&#10;AQItABQABgAIAAAAIQA4/SH/1gAAAJQBAAALAAAAAAAAAAAAAAAAAC8BAABfcmVscy8ucmVsc1BL&#10;AQItABQABgAIAAAAIQDDIc0iXQIAABwFAAAOAAAAAAAAAAAAAAAAAC4CAABkcnMvZTJvRG9jLnht&#10;bFBLAQItABQABgAIAAAAIQCZVTs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3664" behindDoc="0" locked="0" layoutInCell="1" allowOverlap="1" wp14:anchorId="04B52463" wp14:editId="34418CBC">
                <wp:simplePos x="0" y="0"/>
                <wp:positionH relativeFrom="column">
                  <wp:posOffset>4571365</wp:posOffset>
                </wp:positionH>
                <wp:positionV relativeFrom="paragraph">
                  <wp:posOffset>30480</wp:posOffset>
                </wp:positionV>
                <wp:extent cx="85725" cy="95250"/>
                <wp:effectExtent l="57150" t="19050" r="47625" b="95250"/>
                <wp:wrapNone/>
                <wp:docPr id="17382" name="Ellipse 1738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F55DC" id="Ellipse 17382" o:spid="_x0000_s1026" style="position:absolute;margin-left:359.95pt;margin-top:2.4pt;width:6.75pt;height:7.5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WU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w&#10;5oWjMX2z1oSoWHdJILUhzsn2PtxiL0U65o63Gl3+Uy9sW4DdDcCqbWKSLmfT4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TZoU/d0AAAAIAQAADwAAAGRycy9kb3ducmV2LnhtbEyP&#10;wU7DMBBE70j8g7VI3KhTGrVNiFOhSghxAloOHJ14m0S111HspOHvWU70uJqn2TfFbnZWTDiEzpOC&#10;5SIBgVR701Gj4Ov48rAFEaImo60nVPCDAXbl7U2hc+Mv9InTITaCSyjkWkEbY59LGeoWnQ4L3yNx&#10;dvKD05HPoZFm0Bcud1Y+JslaOt0Rf2h1j/sW6/NhdArWldvbUR+nTr6996/f/YdNbaPU/d38/AQi&#10;4hz/YfjTZ3Uo2anyI5kgrILNMssYVZDyAs43q1UKomIw24IsC3k9oPwFAAD//wMAUEsBAi0AFAAG&#10;AAgAAAAhALaDOJL+AAAA4QEAABMAAAAAAAAAAAAAAAAAAAAAAFtDb250ZW50X1R5cGVzXS54bWxQ&#10;SwECLQAUAAYACAAAACEAOP0h/9YAAACUAQAACwAAAAAAAAAAAAAAAAAvAQAAX3JlbHMvLnJlbHNQ&#10;SwECLQAUAAYACAAAACEAid01lF0CAAAcBQAADgAAAAAAAAAAAAAAAAAuAgAAZHJzL2Uyb0RvYy54&#10;bWxQSwECLQAUAAYACAAAACEATZoU/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1616" behindDoc="0" locked="0" layoutInCell="1" allowOverlap="1" wp14:anchorId="51C0C690" wp14:editId="6B8E59FA">
                <wp:simplePos x="0" y="0"/>
                <wp:positionH relativeFrom="column">
                  <wp:posOffset>4371340</wp:posOffset>
                </wp:positionH>
                <wp:positionV relativeFrom="paragraph">
                  <wp:posOffset>30480</wp:posOffset>
                </wp:positionV>
                <wp:extent cx="85725" cy="95250"/>
                <wp:effectExtent l="57150" t="19050" r="47625" b="95250"/>
                <wp:wrapNone/>
                <wp:docPr id="17381" name="Ellipse 1738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56829" id="Ellipse 17381" o:spid="_x0000_s1026" style="position:absolute;margin-left:344.2pt;margin-top:2.4pt;width:6.75pt;height:7.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EUXQIAABwFAAAOAAAAZHJzL2Uyb0RvYy54bWysVE1PGzEQvVfqf7B8L5sEUkLEBkVQqkoI&#10;EFBxNl6bWLI97tjJJv31HXs3C6JISFUvXo/n+82bPT3bOss2CqMBX/PxwYgz5SU0xj/X/OfD5ZcZ&#10;ZzEJ3wgLXtV8pyI/W3z+dNqGuZrACmyjkFEQH+dtqPkqpTCvqihXyol4AEF5UmpAJxKJ+Fw1KFqK&#10;7mw1GY2+Vi1gExCkipFeLzolX5T4WiuZbrSOKjFbc6otlRPL+ZTPanEq5s8owsrIvgzxD1U4YTwl&#10;HUJdiCTYGs1foZyRCBF0OpDgKtDaSFV6oG7Gozfd3K9EUKUXAieGAab4/8LK680tMtPQ7I4PZ2PO&#10;vHA0pm/WmhAV6x4JpDbEOdneh1vspUjX3PFWo8tf6oVtC7C7AVi1TUzS42x6PJlyJklzMp1MC+zV&#10;i2vAmL4rcCxfaq665AVPsbmKiTKS9d6KhFxNl7/c0s6qXIL1d0pTM5RxXLwLjdS5RbYRRAAhpfJp&#10;nIdO8Yp1dtPG2sHx8GPH3j67qkKxwXnysfPgUTKDT4OzMx7wvQB2KFl39nsEur4zBE/Q7GiOCB3B&#10;Y5CXhrC8EjHdCiRGE/dpS9MNHdpCW3Pob5ytAH+/957tiWik5aylDal5/LUWqDizPzxR8GR8dJRX&#10;qghHNGES8LXm6bXGr9050AyIYlRduWb7ZPdXjeAeaZmXOSuphJeUu+Yy4V44T93m0u9AquWymNEa&#10;BZGu/H2Q+6lnojxsHwWGnlCJeHgN+20S8zek6mzzPDws1wm0KYx7wbXHm1awEKf/XeQdfy0Xq5ef&#10;2uIPAAAA//8DAFBLAwQUAAYACAAAACEAwuGIqdwAAAAIAQAADwAAAGRycy9kb3ducmV2LnhtbEyP&#10;wU7DMBBE70j8g7WVuFGnKCppiFOhSghxAloOHJ14SaLaayt20vD3LCc4rmb09k21X5wVM45x8KRg&#10;s85AILXeDNQp+Dg93RYgYtJktPWECr4xwr6+vqp0afyF3nE+pk4whGKpFfQphVLK2PbodFz7gMTZ&#10;lx+dTnyOnTSjvjDcWXmXZVvp9ED8odcBDz225+PkFGwbd7CTPs2DfHkNz5/hzea2U+pmtTw+gEi4&#10;pL8y/OqzOtTs1PiJTBSWGUWRc1VBzgs4v882OxANF3cFyLqS/wfUPwAAAP//AwBQSwECLQAUAAYA&#10;CAAAACEAtoM4kv4AAADhAQAAEwAAAAAAAAAAAAAAAAAAAAAAW0NvbnRlbnRfVHlwZXNdLnhtbFBL&#10;AQItABQABgAIAAAAIQA4/SH/1gAAAJQBAAALAAAAAAAAAAAAAAAAAC8BAABfcmVscy8ucmVsc1BL&#10;AQItABQABgAIAAAAIQBVCjEUXQIAABwFAAAOAAAAAAAAAAAAAAAAAC4CAABkcnMvZTJvRG9jLnht&#10;bFBLAQItABQABgAIAAAAIQDC4Yi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3424" behindDoc="0" locked="0" layoutInCell="1" allowOverlap="1" wp14:anchorId="4F1EB997" wp14:editId="68C2B3BD">
                <wp:simplePos x="0" y="0"/>
                <wp:positionH relativeFrom="column">
                  <wp:posOffset>3142615</wp:posOffset>
                </wp:positionH>
                <wp:positionV relativeFrom="paragraph">
                  <wp:posOffset>30480</wp:posOffset>
                </wp:positionV>
                <wp:extent cx="85725" cy="95250"/>
                <wp:effectExtent l="57150" t="19050" r="47625" b="95250"/>
                <wp:wrapNone/>
                <wp:docPr id="17377" name="Ellipse 1737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01809" id="Ellipse 17377" o:spid="_x0000_s1026" style="position:absolute;margin-left:247.45pt;margin-top:2.4pt;width:6.75pt;height:7.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kSXQIAABwFAAAOAAAAZHJzL2Uyb0RvYy54bWysVE1PGzEQvVfqf7B8L5sE0k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W52OJtx&#10;5oWjMX2z1oSoWHdJILUhzsn2PtxiL0U65o63Gl3+Uy9sW4DdDcCqbWKSLo+ns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Vzmou9wAAAAIAQAADwAAAGRycy9kb3ducmV2LnhtbEyP&#10;QUvEMBCF74L/IYzgzU2VurS16SILIp7U3T14nDaxLSaT0KTd+u8dT3qbx/t48169W50Vi5ni6EnB&#10;7SYDYajzeqRewen4dFOAiAlJo/VkFHybCLvm8qLGSvszvZvlkHrBIRQrVDCkFCopYzcYh3HjgyH2&#10;Pv3kMLGceqknPHO4s/Iuy7bS4Uj8YcBg9oPpvg6zU7Bt3d7OeFxG+fIanj/Cm81tr9T11fr4ACKZ&#10;Nf3B8Fufq0PDnVo/k47CKsjLvGSUD17A/n1W5CBaBssCZFPL/wOaHwAAAP//AwBQSwECLQAUAAYA&#10;CAAAACEAtoM4kv4AAADhAQAAEwAAAAAAAAAAAAAAAAAAAAAAW0NvbnRlbnRfVHlwZXNdLnhtbFBL&#10;AQItABQABgAIAAAAIQA4/SH/1gAAAJQBAAALAAAAAAAAAAAAAAAAAC8BAABfcmVscy8ucmVsc1BL&#10;AQItABQABgAIAAAAIQDnW6kSXQIAABwFAAAOAAAAAAAAAAAAAAAAAC4CAABkcnMvZTJvRG9jLnht&#10;bFBLAQItABQABgAIAAAAIQBXOai7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3184" behindDoc="0" locked="0" layoutInCell="1" allowOverlap="1" wp14:anchorId="10764A5B" wp14:editId="250F3FBB">
                <wp:simplePos x="0" y="0"/>
                <wp:positionH relativeFrom="column">
                  <wp:posOffset>2914015</wp:posOffset>
                </wp:positionH>
                <wp:positionV relativeFrom="paragraph">
                  <wp:posOffset>30480</wp:posOffset>
                </wp:positionV>
                <wp:extent cx="85725" cy="95250"/>
                <wp:effectExtent l="57150" t="19050" r="47625" b="95250"/>
                <wp:wrapNone/>
                <wp:docPr id="17371" name="Ellipse 1737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1EC6C" id="Ellipse 17371" o:spid="_x0000_s1026" style="position:absolute;margin-left:229.45pt;margin-top:2.4pt;width:6.75pt;height:7.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tHJ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j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vR/XptwAAAAIAQAADwAAAGRycy9kb3ducmV2LnhtbEyP&#10;wU7DMBBE70j8g7VI3KhDFUoa4lSoEkKcoC0Hjk68JBH22oqdNPw9ywluO5qn2ZlqtzgrZhzj4EnB&#10;7SoDgdR6M1Cn4P30dFOAiEmT0dYTKvjGCLv68qLSpfFnOuB8TJ3gEIqlVtCnFEopY9uj03HlAxJ7&#10;n350OrEcO2lGfeZwZ+U6yzbS6YH4Q68D7ntsv46TU7Bp3N5O+jQP8uU1PH+EN5vbTqnrq+XxAUTC&#10;Jf3B8Fufq0PNnRo/kYnCKsjvii2jfPAC9vP7dQ6iYXBbgKwr+X9A/QMAAP//AwBQSwECLQAUAAYA&#10;CAAAACEAtoM4kv4AAADhAQAAEwAAAAAAAAAAAAAAAAAAAAAAW0NvbnRlbnRfVHlwZXNdLnhtbFBL&#10;AQItABQABgAIAAAAIQA4/SH/1gAAAJQBAAALAAAAAAAAAAAAAAAAAC8BAABfcmVscy8ucmVsc1BL&#10;AQItABQABgAIAAAAIQAe8tHJXQIAABwFAAAOAAAAAAAAAAAAAAAAAC4CAABkcnMvZTJvRG9jLnht&#10;bFBLAQItABQABgAIAAAAIQC9H9em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4992" behindDoc="0" locked="0" layoutInCell="1" allowOverlap="1" wp14:anchorId="550CA506" wp14:editId="6123CAF1">
                <wp:simplePos x="0" y="0"/>
                <wp:positionH relativeFrom="column">
                  <wp:posOffset>1694815</wp:posOffset>
                </wp:positionH>
                <wp:positionV relativeFrom="paragraph">
                  <wp:posOffset>30480</wp:posOffset>
                </wp:positionV>
                <wp:extent cx="85725" cy="95250"/>
                <wp:effectExtent l="57150" t="19050" r="47625" b="95250"/>
                <wp:wrapNone/>
                <wp:docPr id="17367" name="Ellipse 1736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320C5" id="Ellipse 17367" o:spid="_x0000_s1026" style="position:absolute;margin-left:133.45pt;margin-top:2.4pt;width:6.75pt;height: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o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E&#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AsWi+LcAAAACAEAAA8AAABkcnMvZG93bnJldi54bWxM&#10;j0FPhDAQhe8m/odmTLy5RUIIi5SN2cQYT+ruHjwWmAWy7bShhcV/73jS4+R9efO9ardaIxacwuhI&#10;weMmAYHUum6kXsHp+PJQgAhRU6eNI1TwjQF29e1NpcvOXekTl0PsBZdQKLWCIUZfShnaAa0OG+eR&#10;ODu7yerI59TLbtJXLrdGpkmSS6tH4g+D9rgfsL0cZqsgb+zezPq4jPLt3b9++Q+TmV6p+7v1+QlE&#10;xDX+wfCrz+pQs1PjZuqCMArSPN8yqiDjBZynRZKBaBjcFiDrSv4fUP8AAAD//wMAUEsBAi0AFAAG&#10;AAgAAAAhALaDOJL+AAAA4QEAABMAAAAAAAAAAAAAAAAAAAAAAFtDb250ZW50X1R5cGVzXS54bWxQ&#10;SwECLQAUAAYACAAAACEAOP0h/9YAAACUAQAACwAAAAAAAAAAAAAAAAAvAQAAX3JlbHMvLnJlbHNQ&#10;SwECLQAUAAYACAAAACEA/y0KaF4CAAAcBQAADgAAAAAAAAAAAAAAAAAuAgAAZHJzL2Uyb0RvYy54&#10;bWxQSwECLQAUAAYACAAAACEACxaL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6800" behindDoc="0" locked="0" layoutInCell="1" allowOverlap="1" wp14:anchorId="352D71BE" wp14:editId="2B7158F8">
                <wp:simplePos x="0" y="0"/>
                <wp:positionH relativeFrom="column">
                  <wp:posOffset>1456690</wp:posOffset>
                </wp:positionH>
                <wp:positionV relativeFrom="paragraph">
                  <wp:posOffset>30480</wp:posOffset>
                </wp:positionV>
                <wp:extent cx="85725" cy="95250"/>
                <wp:effectExtent l="57150" t="19050" r="47625" b="95250"/>
                <wp:wrapNone/>
                <wp:docPr id="17351" name="Ellipse 173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0C648" id="Ellipse 17351" o:spid="_x0000_s1026" style="position:absolute;margin-left:114.7pt;margin-top:2.4pt;width:6.75pt;height:7.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c8XA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p2PO&#10;vHA0pm/WmhAV6x4JpDbEGdnehyX2UqRr7nir0eUv9cK2BdjdAKzaJibp8WR6PJlyJklzOp1MC+zV&#10;i2vAmL4rcCxfaq665AVPsbmOiTKS9d6KhFxNl7/c0s6qXIL1d0pTM5RxXLwLjdSFRbYRRAAhpfJp&#10;nIdO8Yp1dtPG2sHx8GPH3j67qkKxwXnysfPgUTKDT4OzMx7wvQB2KFl39nsEur4zBE/Q7GiOCB3B&#10;Y5BXhrC8FjEtBRKjifu0pemWDm2hrTn0N85WgL/fe8/2RDTSctbShtQ8/loLVJzZH54oeDo+Osor&#10;VYQjmjAJ+Frz9Frj1+4CaAZEMaquXLN9svurRnCPtMyLnJVUwkvKXXOZcC9cpG5z6Xcg1WJRzGiN&#10;gkjX/j7I/dQzUR62jwJDT6hEPLyB/TaJ2RtSdbZ5Hh4W6wTaFMa94NrjTStYiNP/LvKOv5aL1ctP&#10;bf4HAAD//wMAUEsDBBQABgAIAAAAIQANvB+/3AAAAAgBAAAPAAAAZHJzL2Rvd25yZXYueG1sTI9B&#10;S8QwEIXvgv8hjODNTQ1l2damiyyIeFJ39+Axbca2mExKk3brv3c86XF4H2++V+1X78SCUxwCabjf&#10;ZCCQ2mAH6jScT093OxAxGbLGBUIN3xhhX19fVaa04ULvuBxTJ7iEYmk09CmNpZSx7dGbuAkjEmef&#10;YfIm8Tl10k7mwuXeSZVlW+nNQPyhNyMeemy/jrPXsG38wc3mtAzy5XV8/hjfXO46rW9v1scHEAnX&#10;9AfDrz6rQ81OTZjJRuE0KFXkjGrIeQHnKlcFiIbBYgeyruT/AfUPAAAA//8DAFBLAQItABQABgAI&#10;AAAAIQC2gziS/gAAAOEBAAATAAAAAAAAAAAAAAAAAAAAAABbQ29udGVudF9UeXBlc10ueG1sUEsB&#10;Ai0AFAAGAAgAAAAhADj9If/WAAAAlAEAAAsAAAAAAAAAAAAAAAAALwEAAF9yZWxzLy5yZWxzUEsB&#10;Ai0AFAAGAAgAAAAhAC4elzxcAgAAHAUAAA4AAAAAAAAAAAAAAAAALgIAAGRycy9lMm9Eb2MueG1s&#10;UEsBAi0AFAAGAAgAAAAhAA28H7/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0656" behindDoc="0" locked="0" layoutInCell="1" allowOverlap="1" wp14:anchorId="366EFEDB" wp14:editId="5B33EC73">
                <wp:simplePos x="0" y="0"/>
                <wp:positionH relativeFrom="column">
                  <wp:posOffset>247015</wp:posOffset>
                </wp:positionH>
                <wp:positionV relativeFrom="paragraph">
                  <wp:posOffset>30480</wp:posOffset>
                </wp:positionV>
                <wp:extent cx="85725" cy="95250"/>
                <wp:effectExtent l="57150" t="19050" r="47625" b="95250"/>
                <wp:wrapNone/>
                <wp:docPr id="218" name="Ellipse 21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837C1" id="Ellipse 218" o:spid="_x0000_s1026" style="position:absolute;margin-left:19.45pt;margin-top:2.4pt;width:6.75pt;height: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TZWwIAABgFAAAOAAAAZHJzL2Uyb0RvYy54bWysVN9P2zAQfp+0/8Hy+0jT0Q0qUlTBmCYh&#10;QMDEs3Fsasn2eWe3affX7+ykATEkpGkvic/3+7vvfHK6dZZtFEYDvuH1wYQz5SW0xj81/Of9xacj&#10;zmISvhUWvGr4TkV+uvj44aQLczWFFdhWIaMgPs670PBVSmFeVVGulBPxAILypNSATiQS8alqUXQU&#10;3dlqOpl8qTrANiBIFSPdnvdKvijxtVYyXWsdVWK24VRbKl8s38f8rRYnYv6EIqyMHMoQ/1CFE8ZT&#10;0jHUuUiCrdH8FcoZiRBBpwMJrgKtjVSlB+qmnrzq5m4lgiq9EDgxjDDF/xdWXm1ukJm24dOaRuWF&#10;oyF9s9aEqFi+IoC6EOdkdxducJAiHXO3W40u/6kPti2g7kZQ1TYxSZdHs6/TGWeSNMez6axAXj27&#10;BozpuwLH8qHhqk9dsBSby5goI1nvrUjI1fT5yyntrMolWH+rNDVCGeviXSikziyyjaDhCymVT3Xu&#10;h+IV6+ymjbWj4+f3HQf77KoKvUbn6fvOo0fJDD6Nzs54wLcC2LFk3dvvEej7zhA8QrujGSL05I5B&#10;XhjC8lLEdCOQ2Ey8pw1N1/TRFrqGw3DibAX4+637bE8kIy1nHW1Hw+OvtUDFmf3hiX7H9eFhXqci&#10;HNKEScCXmseXGr92Z0AzqOktCLIcs32y+6NGcA+0yMuclVTCS8rdcJlwL5ylfmvpKZBquSxmtEJB&#10;pEt/F+R+6pko99sHgWEgVCIeXsF+k8T8Fal62zwPD8t1Am0K455xHfCm9SvEGZ6KvN8v5WL1/KAt&#10;/gAAAP//AwBQSwMEFAAGAAgAAAAhAPhdm5PbAAAABgEAAA8AAABkcnMvZG93bnJldi54bWxMj8FO&#10;wzAQRO9I/IO1SNyoQwlVGuJUqBJCnICWA8dNbJIIe23FThr+nuVEj6t5mnlb7RZnxWzGOHhScLvK&#10;QBhqvR6oU/BxfLopQMSEpNF6Mgp+TIRdfXlRYan9id7NfEid4BKKJSroUwqllLHtjcO48sEQZ19+&#10;dJj4HDupRzxxubNynWUb6XAgXugxmH1v2u/D5BRsGre3Ex7nQb68hufP8GZz2yl1fbU8PoBIZkn/&#10;MPzpszrU7NT4iXQUVsFdsWVSQc4PcHy/zkE0jG0LkHUlz/XrXwAAAP//AwBQSwECLQAUAAYACAAA&#10;ACEAtoM4kv4AAADhAQAAEwAAAAAAAAAAAAAAAAAAAAAAW0NvbnRlbnRfVHlwZXNdLnhtbFBLAQIt&#10;ABQABgAIAAAAIQA4/SH/1gAAAJQBAAALAAAAAAAAAAAAAAAAAC8BAABfcmVscy8ucmVsc1BLAQIt&#10;ABQABgAIAAAAIQByGaTZWwIAABgFAAAOAAAAAAAAAAAAAAAAAC4CAABkcnMvZTJvRG9jLnhtbFBL&#10;AQItABQABgAIAAAAIQD4XZuT2wAAAAY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B</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3472" behindDoc="0" locked="0" layoutInCell="1" allowOverlap="1" wp14:anchorId="7818B441" wp14:editId="66C807BD">
                <wp:simplePos x="0" y="0"/>
                <wp:positionH relativeFrom="column">
                  <wp:posOffset>4380865</wp:posOffset>
                </wp:positionH>
                <wp:positionV relativeFrom="paragraph">
                  <wp:posOffset>77470</wp:posOffset>
                </wp:positionV>
                <wp:extent cx="266700" cy="0"/>
                <wp:effectExtent l="38100" t="38100" r="76200" b="95250"/>
                <wp:wrapNone/>
                <wp:docPr id="17445" name="Connecteur droit 1744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F99F8" id="Connecteur droit 17445" o:spid="_x0000_s1026" style="position:absolute;flip:y;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1pt" to="36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sK1gEAAPYDAAAOAAAAZHJzL2Uyb0RvYy54bWysU02P0zAQvSPxHyzfadJq6a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u/uXlP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U/h/jtsAAAAJAQAADwAAAGRycy9kb3ducmV2LnhtbEyPQU/DMAyF70j8h8hI3FiyIm1daTpN&#10;CI4IsY2d08a0hcapmnTt/j1GHODo956fP+fb2XXijENoPWlYLhQIpMrblmoNx8PzXQoiREPWdJ5Q&#10;wwUDbIvrq9xk1k/0hud9rAWXUMiMhibGPpMyVA06Exa+R2Lvww/ORB6HWtrBTFzuOpkotZLOtMQX&#10;GtPjY4PV1350jKE+0xd/Kg+7y/E0vqo1PU3vpPXtzbx7ABFxjn9h+MHnHSiYqfQj2SA6Dat0s+Eo&#10;G0kCggPr+yUL5a8gi1z+/6D4BgAA//8DAFBLAQItABQABgAIAAAAIQC2gziS/gAAAOEBAAATAAAA&#10;AAAAAAAAAAAAAAAAAABbQ29udGVudF9UeXBlc10ueG1sUEsBAi0AFAAGAAgAAAAhADj9If/WAAAA&#10;lAEAAAsAAAAAAAAAAAAAAAAALwEAAF9yZWxzLy5yZWxzUEsBAi0AFAAGAAgAAAAhAAlqGwrWAQAA&#10;9gMAAA4AAAAAAAAAAAAAAAAALgIAAGRycy9lMm9Eb2MueG1sUEsBAi0AFAAGAAgAAAAhAFP4f4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7328" behindDoc="0" locked="0" layoutInCell="1" allowOverlap="1" wp14:anchorId="22DDCDAE" wp14:editId="322854E4">
                <wp:simplePos x="0" y="0"/>
                <wp:positionH relativeFrom="column">
                  <wp:posOffset>5797550</wp:posOffset>
                </wp:positionH>
                <wp:positionV relativeFrom="paragraph">
                  <wp:posOffset>67945</wp:posOffset>
                </wp:positionV>
                <wp:extent cx="266700" cy="0"/>
                <wp:effectExtent l="38100" t="38100" r="76200" b="95250"/>
                <wp:wrapNone/>
                <wp:docPr id="17442" name="Connecteur droit 1744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0614A" id="Connecteur droit 17442" o:spid="_x0000_s1026" style="position:absolute;flip:y;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35pt" to="47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K/1gEAAPYDAAAOAAAAZHJzL2Uyb0RvYy54bWysU02P0zAQvSPxHyzfadJo1UVR0z20gguC&#10;io+9e/3RWPhLY2+T/nvGdhsQsBfExYk9897Me2NvH2ZryFlC1N4NdL1qKZGOe6HdaaDfvr5785aS&#10;mJgTzHgnB3qRkT7sXr/aTqGXnR+9ERIIkrjYT2GgY0qhb5rIR2lZXPkgHQaVB8sSbuHUCGATslvT&#10;dG27aSYPIoDnMkY8PdQg3RV+pSRPn5SKMhEzUOwtlRXK+pTXZrdl/QlYGDW/tsH+oQvLtMOiC9WB&#10;JUaeQf9BZTUHH71KK+5t45XSXBYNqGbd/qbmy8iCLFrQnBgWm+L/o+Ufz0cgWuDs7u/uOkocszim&#10;vXcOvZPPQAR4nUiNoltTiD2C9u4I110MR8jSZwWWKKPDI5IVM1AemYvXl8VrOSfC8bDbbO5bnAi/&#10;hZrKkJkCxPReekvyz0CNdtkF1rPzh5iwKqbeUvKxcWTCkl3mu8EPLI7kzHDq0Rst8pwRZRx+soLa&#10;c/lLFyMry2ep0IncW6Epd1DuDVQe8X29sGBmhihtzAKqtV8EXXMzTJZ7uQCrVy8Cl+xS0bu0AK12&#10;Hv7Wappvraqaf1NdtWbZT15cygSLHXi5ij/Xh5Bv76/7Av/5XHc/AAAA//8DAFBLAwQUAAYACAAA&#10;ACEAG8r2qNwAAAAJAQAADwAAAGRycy9kb3ducmV2LnhtbEyPQU/DMAyF70j8h8hI3Fgy0NhWmk4T&#10;giNCbGPntPHajsapmnTt/j2edoCjn5+fv5euRteIE3ah9qRhOlEgkApvayo17LbvDwsQIRqypvGE&#10;Gs4YYJXd3qQmsX6gLzxtYik4hEJiNFQxtomUoajQmTDxLRLvDr5zJvLYldJ2ZuBw18hHpZ6lMzXx&#10;h8q0+Fph8bPpHWOo4+LD7/Pt+rzb959qTm/DN2l9fzeuX0BEHOOfGS74fAMZM+W+JxtEo2E5feIu&#10;8RI2B8GG5WzGQn4VZJbK/w2yXwAAAP//AwBQSwECLQAUAAYACAAAACEAtoM4kv4AAADhAQAAEwAA&#10;AAAAAAAAAAAAAAAAAAAAW0NvbnRlbnRfVHlwZXNdLnhtbFBLAQItABQABgAIAAAAIQA4/SH/1gAA&#10;AJQBAAALAAAAAAAAAAAAAAAAAC8BAABfcmVscy8ucmVsc1BLAQItABQABgAIAAAAIQDMMfK/1gEA&#10;APYDAAAOAAAAAAAAAAAAAAAAAC4CAABkcnMvZTJvRG9jLnhtbFBLAQItABQABgAIAAAAIQAbyv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7088" behindDoc="0" locked="0" layoutInCell="1" allowOverlap="1" wp14:anchorId="504D9002" wp14:editId="4A9A8D1E">
                <wp:simplePos x="0" y="0"/>
                <wp:positionH relativeFrom="column">
                  <wp:posOffset>2933065</wp:posOffset>
                </wp:positionH>
                <wp:positionV relativeFrom="paragraph">
                  <wp:posOffset>67945</wp:posOffset>
                </wp:positionV>
                <wp:extent cx="266700" cy="0"/>
                <wp:effectExtent l="38100" t="38100" r="76200" b="95250"/>
                <wp:wrapNone/>
                <wp:docPr id="17437" name="Connecteur droit 1743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6C203" id="Connecteur droit 17437" o:spid="_x0000_s1026" style="position:absolute;flip:y;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5.35pt" to="251.9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3c1gEAAPYDAAAOAAAAZHJzL2Uyb0RvYy54bWysU02P0zAQvSPxHyzfadKCWhQ13UMruCCo&#10;gOXu9Udj4S+NvU367xnbbUDAXlZ7cWLPvDfz3tjbu8kacpYQtXc9XS5aSqTjXmh36un99w9v3lMS&#10;E3OCGe9kTy8y0rvd61fbMXRy5QdvhASCJC52Y+jpkFLomibyQVoWFz5Ih0HlwbKEWzg1AtiI7NY0&#10;q7ZdN6MHEcBzGSOeHmqQ7gq/UpKnL0pFmYjpKfaWygplfchrs9uy7gQsDJpf22DP6MIy7bDoTHVg&#10;iZFH0P9QWc3BR6/SgnvbeKU0l0UDqlm2f6n5NrAgixY0J4bZpvhytPzz+QhEC5zd5t3bDSWOWRzT&#10;3juH3slHIAK8TqRG0a0xxA5Be3eE6y6GI2TpkwJLlNHhB5IVM1AemYrXl9lrOSXC8XC1Xm9anAi/&#10;hZrKkJkCxPRRekvyT0+NdtkF1rHzp5iwKqbeUvKxcWTEkqvMd4MfWBzImeHUozda5Dkjyjj8ZAW1&#10;5/KXLkZWlq9SoRO5t0JT7qDcG6g84udyZsHMDFHamBlUaz8JuuZmmCz3cgZWr54EztmlondpBlrt&#10;PPyv1TTdWlU1/6a6as2yH7y4lAkWO/ByFX+uDyHf3j/3Bf77ue5+AQAA//8DAFBLAwQUAAYACAAA&#10;ACEAAjhWjtwAAAAJAQAADwAAAGRycy9kb3ducmV2LnhtbEyPS0/DMBCE70j8B2uRuFG7PNqSxqkq&#10;BEeE+qBnJ94mgXgdxU6T/nu24gDHnZ2d/SZdja4RJ+xC7UnDdKJAIBXe1lRq2O/e7hYgQjRkTeMJ&#10;NZwxwCq7vkpNYv1AGzxtYyk4hEJiNFQxtomUoajQmTDxLRLvjr5zJvLYldJ2ZuBw18h7pWbSmZr4&#10;Q2VafKmw+N72jjHU1+LdH/Ld+rw/9B9qTq/DJ2l9ezOulyAijvHPDBd8voGMmXLfkw2i0fA4mz6z&#10;9RI2B8GGJ/XAQv4ryCyV/xtkPwAAAP//AwBQSwECLQAUAAYACAAAACEAtoM4kv4AAADhAQAAEwAA&#10;AAAAAAAAAAAAAAAAAAAAW0NvbnRlbnRfVHlwZXNdLnhtbFBLAQItABQABgAIAAAAIQA4/SH/1gAA&#10;AJQBAAALAAAAAAAAAAAAAAAAAC8BAABfcmVscy8ucmVsc1BLAQItABQABgAIAAAAIQCYiC3c1gEA&#10;APYDAAAOAAAAAAAAAAAAAAAAAC4CAABkcnMvZTJvRG9jLnhtbFBLAQItABQABgAIAAAAIQACOF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0944" behindDoc="0" locked="0" layoutInCell="1" allowOverlap="1" wp14:anchorId="2624A36C" wp14:editId="669E32CF">
                <wp:simplePos x="0" y="0"/>
                <wp:positionH relativeFrom="column">
                  <wp:posOffset>1485265</wp:posOffset>
                </wp:positionH>
                <wp:positionV relativeFrom="paragraph">
                  <wp:posOffset>77470</wp:posOffset>
                </wp:positionV>
                <wp:extent cx="266700" cy="0"/>
                <wp:effectExtent l="38100" t="38100" r="76200" b="95250"/>
                <wp:wrapNone/>
                <wp:docPr id="17434" name="Connecteur droit 1743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5CD24" id="Connecteur droit 17434" o:spid="_x0000_s1026" style="position:absolute;flip:y;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6.1pt" to="137.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4S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rO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lH/JNsAAAAJAQAADwAAAGRycy9kb3ducmV2LnhtbEyPQU/DMAyF70j8h8hI3FhCJ9goTacJ&#10;wREhtrFz2nhtR+NUTbp2/x4jDuPo956fP2erybXihH1oPGm4nykQSKW3DVUadtu3uyWIEA1Z03pC&#10;DWcMsMqvrzKTWj/SJ542sRJcQiE1GuoYu1TKUNboTJj5Dom9g++diTz2lbS9GbnctTJR6lE60xBf&#10;qE2HLzWW35vBMYY6Lt/9vtiuz7v98KEW9Dp+kda3N9P6GUTEKV7C8IvPO5AzU+EHskG0GpL5/Imj&#10;bCQJCA4kiwcWij9B5pn8/0H+AwAA//8DAFBLAQItABQABgAIAAAAIQC2gziS/gAAAOEBAAATAAAA&#10;AAAAAAAAAAAAAAAAAABbQ29udGVudF9UeXBlc10ueG1sUEsBAi0AFAAGAAgAAAAhADj9If/WAAAA&#10;lAEAAAsAAAAAAAAAAAAAAAAALwEAAF9yZWxzLy5yZWxzUEsBAi0AFAAGAAgAAAAhALeo3hLWAQAA&#10;9gMAAA4AAAAAAAAAAAAAAAAALgIAAGRycy9lMm9Eb2MueG1sUEsBAi0AFAAGAAgAAAAhANpR/yT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35584" behindDoc="0" locked="0" layoutInCell="1" allowOverlap="1" wp14:anchorId="5E102177" wp14:editId="2BE0AC25">
                <wp:simplePos x="0" y="0"/>
                <wp:positionH relativeFrom="column">
                  <wp:posOffset>4638041</wp:posOffset>
                </wp:positionH>
                <wp:positionV relativeFrom="paragraph">
                  <wp:posOffset>82549</wp:posOffset>
                </wp:positionV>
                <wp:extent cx="1162050" cy="371475"/>
                <wp:effectExtent l="38100" t="38100" r="76200" b="85725"/>
                <wp:wrapNone/>
                <wp:docPr id="17425" name="Connecteur droit 17425"/>
                <wp:cNvGraphicFramePr/>
                <a:graphic xmlns:a="http://schemas.openxmlformats.org/drawingml/2006/main">
                  <a:graphicData uri="http://schemas.microsoft.com/office/word/2010/wordprocessingShape">
                    <wps:wsp>
                      <wps:cNvCnPr/>
                      <wps:spPr>
                        <a:xfrm flipV="1">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8968A" id="Connecteur droit 17425" o:spid="_x0000_s1026" style="position:absolute;flip:y;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5pt" to="456.7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y7ygEAANgDAAAOAAAAZHJzL2Uyb0RvYy54bWysU02P0zAQvSPxHyzfaZKy3aKo6R66gguC&#10;ChbuXmfcWPKXxt5+/HvGThoQIFZacbFiz7w3895MNndna9gRMGrvOt4sas7ASd9rd+j4t4f3b95x&#10;FpNwvTDeQccvEPnd9vWrzSm0sPSDNz0gIxIX21Po+JBSaKsqygGsiAsfwFFQebQi0RUPVY/iROzW&#10;VMu6vq1OHvuAXkKM9Ho/Bvm28CsFMn1WKkJipuPUWyonlvMxn9V2I9oDijBoObUhXtCFFdpR0Znq&#10;XiTBnlD/QWW1RB+9SgvpbeWV0hKKBlLT1L+p+TqIAEULmRPDbFP8f7Ty03GPTPc0u/XNcsWZE5bG&#10;tPPOkXfwhKxHrxMbo+TWKcSWQDu3x+kWwx6z9LNCy5TR4TuRFTNIHjsXry+z13BOTNJj09wu6xWN&#10;RFLs7bq5Wa/yMKqRJ/MFjOkDeMvyR8eNdtkL0Yrjx5jG1GsK4XJfYyflK10M5GTjvoAifVRxWdBl&#10;s2BnkB0F7YSQElxqptIlO8OUNmYG1s8Dp/wMhbJ1M3h04p9VZ0Sp7F2awVY7j3+rns7XltWYf3Vg&#10;1J0tePT9pcyoWEPrU8ydVj3v56/3Av/5Q25/AAAA//8DAFBLAwQUAAYACAAAACEAEZBGh90AAAAJ&#10;AQAADwAAAGRycy9kb3ducmV2LnhtbEyPwU7DMBBE70j8g7VI3KidBgKEOFWLVDj1QIvE1Y2XJMJe&#10;R7Hbpnw9ywmOOzOafVMtJu/EEcfYB9KQzRQIpCbYnloN77v1zQOImAxZ4wKhhjNGWNSXF5UpbTjR&#10;Gx63qRVcQrE0GrqUhlLK2HToTZyFAYm9zzB6k/gcW2lHc+Jy7+RcqUJ60xN/6MyAzx02X9uD1zAW&#10;8fyy/ti8rnZJFcv5yg7uO2l9fTUtn0AknNJfGH7xGR1qZtqHA9konIb7XN1ylI2cN3HgMctZ2LOT&#10;3YGsK/l/Qf0DAAD//wMAUEsBAi0AFAAGAAgAAAAhALaDOJL+AAAA4QEAABMAAAAAAAAAAAAAAAAA&#10;AAAAAFtDb250ZW50X1R5cGVzXS54bWxQSwECLQAUAAYACAAAACEAOP0h/9YAAACUAQAACwAAAAAA&#10;AAAAAAAAAAAvAQAAX3JlbHMvLnJlbHNQSwECLQAUAAYACAAAACEAjHBcu8oBAADYAwAADgAAAAAA&#10;AAAAAAAAAAAuAgAAZHJzL2Uyb0RvYy54bWxQSwECLQAUAAYACAAAACEAEZBGh90AAAAJAQAADwAA&#10;AAAAAAAAAAAAAAAkBAAAZHJzL2Rvd25yZXYueG1sUEsFBgAAAAAEAAQA8wAAAC4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7392" behindDoc="0" locked="0" layoutInCell="1" allowOverlap="1" wp14:anchorId="6538E014" wp14:editId="51F95AE6">
                <wp:simplePos x="0" y="0"/>
                <wp:positionH relativeFrom="column">
                  <wp:posOffset>3228340</wp:posOffset>
                </wp:positionH>
                <wp:positionV relativeFrom="paragraph">
                  <wp:posOffset>101600</wp:posOffset>
                </wp:positionV>
                <wp:extent cx="1162050" cy="333375"/>
                <wp:effectExtent l="38100" t="38100" r="76200" b="85725"/>
                <wp:wrapNone/>
                <wp:docPr id="17421" name="Connecteur droit 17421"/>
                <wp:cNvGraphicFramePr/>
                <a:graphic xmlns:a="http://schemas.openxmlformats.org/drawingml/2006/main">
                  <a:graphicData uri="http://schemas.microsoft.com/office/word/2010/wordprocessingShape">
                    <wps:wsp>
                      <wps:cNvCnPr/>
                      <wps:spPr>
                        <a:xfrm flipV="1">
                          <a:off x="0" y="0"/>
                          <a:ext cx="1162050" cy="3333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5CF3" id="Connecteur droit 17421" o:spid="_x0000_s1026" style="position:absolute;flip:y;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8pt" to="345.7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9A5QEAABkEAAAOAAAAZHJzL2Uyb0RvYy54bWysU8tu2zAQvBfoPxC813q0SQrBcg4O3EvR&#10;Gn3daWppE+ALS8aW/75LylaCtmiBoDoQWnJndmeWXN6P1rAjYNTe9bxZ1JyBk37Qbt/z7982b95z&#10;FpNwgzDeQc/PEPn96vWr5Sl00PqDNwMgIxIXu1Po+SGl0FVVlAewIi58AEeHyqMViULcVwOKE7Fb&#10;U7V1fVudPA4BvYQYafdhOuSrwq8UyPRZqQiJmZ5Tb6msWNZdXqvVUnR7FOGg5aUN8YIurNCOis5U&#10;DyIJ9oj6NyqrJfroVVpIbyuvlJZQNJCapv5FzdeDCFC0kDkxzDbF/0crPx23yPRAs7t71zacOWFp&#10;TGvvHHkHj8gG9Dqx6ZTcOoXYEWjttniJYthilj4qtEwZHX4QWTGD5LGxeH2evYYxMUmbTXPb1jc0&#10;Eklnb+m7u8nDqCaezBcwpg/gLcs/PTfaZS9EJ44fY5pSryl527i8Rm/0sNHGlAD3u7VBdhQ0/c1m&#10;Xddl4FTjWRpFGVplYZOU8pfOBibaL6DIIGq5LeXL1YSZVkgJLjWX3o2j7AxT1MIMrP8NvORnKJRr&#10;O4MnK/9adUaUyt6lGWy18/in6mm8tqym/KsDk+5swc4P5zLkYg3dvzKdy1vJF/x5XOBPL3r1EwAA&#10;//8DAFBLAwQUAAYACAAAACEAFhnRGN0AAAAJAQAADwAAAGRycy9kb3ducmV2LnhtbEyPQU/DMAyF&#10;70j8h8hI3Fg6xKquNJ0GEgJxgsLE1W1CW9E4Jcna7t9jTnCz/Z6ev1fsFjuIyfjQO1KwXiUgDDVO&#10;99QqeH97uMpAhIikcXBkFJxMgF15flZgrt1Mr2aqYis4hEKOCroYx1zK0HTGYli50RBrn85bjLz6&#10;VmqPM4fbQV4nSSot9sQfOhzNfWear+poFby406E6PH1vpxqzfT17vHv8eFbq8mLZ34KIZol/ZvjF&#10;Z3Qomal2R9JBDAo2SXbDVhZS7sSGdLvmQ81DtgFZFvJ/g/IHAAD//wMAUEsBAi0AFAAGAAgAAAAh&#10;ALaDOJL+AAAA4QEAABMAAAAAAAAAAAAAAAAAAAAAAFtDb250ZW50X1R5cGVzXS54bWxQSwECLQAU&#10;AAYACAAAACEAOP0h/9YAAACUAQAACwAAAAAAAAAAAAAAAAAvAQAAX3JlbHMvLnJlbHNQSwECLQAU&#10;AAYACAAAACEARFo/QOUBAAAZBAAADgAAAAAAAAAAAAAAAAAuAgAAZHJzL2Uyb0RvYy54bWxQSwEC&#10;LQAUAAYACAAAACEAFhnRGN0AAAAJAQAADwAAAAAAAAAAAAAAAAA/BAAAZHJzL2Rvd25yZXYueG1s&#10;UEsFBgAAAAAEAAQA8wAAAEkFA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5344" behindDoc="0" locked="0" layoutInCell="1" allowOverlap="1" wp14:anchorId="6620F827" wp14:editId="19DCDEC4">
                <wp:simplePos x="0" y="0"/>
                <wp:positionH relativeFrom="column">
                  <wp:posOffset>3209289</wp:posOffset>
                </wp:positionH>
                <wp:positionV relativeFrom="paragraph">
                  <wp:posOffset>73025</wp:posOffset>
                </wp:positionV>
                <wp:extent cx="1190625" cy="342900"/>
                <wp:effectExtent l="38100" t="38100" r="66675" b="95250"/>
                <wp:wrapNone/>
                <wp:docPr id="17420" name="Connecteur droit 17420"/>
                <wp:cNvGraphicFramePr/>
                <a:graphic xmlns:a="http://schemas.openxmlformats.org/drawingml/2006/main">
                  <a:graphicData uri="http://schemas.microsoft.com/office/word/2010/wordprocessingShape">
                    <wps:wsp>
                      <wps:cNvCnPr/>
                      <wps:spPr>
                        <a:xfrm>
                          <a:off x="0" y="0"/>
                          <a:ext cx="119062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70B3F" id="Connecteur droit 17420" o:spid="_x0000_s1026" style="position:absolute;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75pt" to="346.4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8ZwwEAAM4DAAAOAAAAZHJzL2Uyb0RvYy54bWysU9tu2zAMfR+wfxD0vviyrluNOH1Isb0M&#10;W7BuH6DKVCxAN1Bq4vz9KDlxh21AgaIvsijykDyH9Pp2soYdAKP2rufNquYMnPSDdvue//r5+d0n&#10;zmISbhDGO+j5CSK/3bx9sz6GDlo/ejMAMkriYncMPR9TCl1VRTmCFXHlAzhyKo9WJDJxXw0ojpTd&#10;mqqt6+vq6HEI6CXESK93s5NvSn6lQKbvSkVIzPScekvlxHI+5LParEW3RxFGLc9tiBd0YYV2VHRJ&#10;dSeSYI+o/0lltUQfvUor6W3lldISCgdi09R/sbkfRYDChcSJYZEpvl5a+e2wQ6YHmt3Hq5YUcsLS&#10;mLbeOdIOHpEN6HVis5fUOobYEWjrdni2Ythhpj4ptPlLpNhUFD4tCsOUmKTHprmpr9sPnEnyvb9q&#10;b+oyguoJHTCmL+Aty5eeG+2yAqITh68xUUUKvYSQkbuZ65dbOhnIwcb9AEWsqGJb0GWfYGuQHQRt&#10;gpASXGry9Clfic4wpY1ZgPXzwHN8hkLZtQXcPA9eEKWyd2kBW+08/i9Bmi4tqzn+osDMO0vw4IdT&#10;mUyRhpamMDwveN7KP+0Cf/oNN78BAAD//wMAUEsDBBQABgAIAAAAIQBNTDcA3AAAAAkBAAAPAAAA&#10;ZHJzL2Rvd25yZXYueG1sTI9NS8QwEIbvgv8hjODNTTeYYmvTRQTBo1s9eEybsR82HzTZbfffO570&#10;NsP78M4z1WGzMzvjEkfvFOx3GTB0nTej6xV8vL/cPQCLSTujZ+9QwQUjHOrrq0qXxq/uiOcm9YxK&#10;XCy1giGlUHIeuwGtjjsf0FH25RerE61Lz82iVyq3MxdZlnOrR0cXBh3wecDuuzlZBZ9LO4nXyxqE&#10;n/KmmAKKtyMqdXuzPT0CS7ilPxh+9UkdanJq/cmZyGYFMpP3hFKwl8AIyAtRAGtpkBJ4XfH/H9Q/&#10;AAAA//8DAFBLAQItABQABgAIAAAAIQC2gziS/gAAAOEBAAATAAAAAAAAAAAAAAAAAAAAAABbQ29u&#10;dGVudF9UeXBlc10ueG1sUEsBAi0AFAAGAAgAAAAhADj9If/WAAAAlAEAAAsAAAAAAAAAAAAAAAAA&#10;LwEAAF9yZWxzLy5yZWxzUEsBAi0AFAAGAAgAAAAhALAZDxnDAQAAzgMAAA4AAAAAAAAAAAAAAAAA&#10;LgIAAGRycy9lMm9Eb2MueG1sUEsBAi0AFAAGAAgAAAAhAE1MNwDcAAAACQEAAA8AAAAAAAAAAAAA&#10;AAAAHQQAAGRycy9kb3ducmV2LnhtbFBLBQYAAAAABAAEAPMAAAAm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9200" behindDoc="0" locked="0" layoutInCell="1" allowOverlap="1" wp14:anchorId="495ABC93" wp14:editId="39013629">
                <wp:simplePos x="0" y="0"/>
                <wp:positionH relativeFrom="column">
                  <wp:posOffset>1762125</wp:posOffset>
                </wp:positionH>
                <wp:positionV relativeFrom="paragraph">
                  <wp:posOffset>43180</wp:posOffset>
                </wp:positionV>
                <wp:extent cx="1162050" cy="371475"/>
                <wp:effectExtent l="38100" t="38100" r="76200" b="85725"/>
                <wp:wrapNone/>
                <wp:docPr id="17417" name="Connecteur droit 17417"/>
                <wp:cNvGraphicFramePr/>
                <a:graphic xmlns:a="http://schemas.openxmlformats.org/drawingml/2006/main">
                  <a:graphicData uri="http://schemas.microsoft.com/office/word/2010/wordprocessingShape">
                    <wps:wsp>
                      <wps:cNvCnPr/>
                      <wps:spPr>
                        <a:xfrm>
                          <a:off x="0" y="0"/>
                          <a:ext cx="1162050" cy="3714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295A2" id="Connecteur droit 17417" o:spid="_x0000_s1026" style="position:absolute;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3.4pt" to="230.2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T3gEAAA8EAAAOAAAAZHJzL2Uyb0RvYy54bWysU8tu2zAQvBfoPxC815KchwvBcg4O3EvR&#10;Gm36ATS1tAjwhSXjx993SdlK0BYIUOSy0pI7w51ZcvlwsoYdAKP2ruPNrOYMnPS9dvuO/3rafPrM&#10;WUzC9cJ4Bx0/Q+QPq48flsfQwtwP3vSAjEhcbI+h40NKoa2qKAewIs58AEebyqMViVLcVz2KI7Fb&#10;U83r+r46euwDegkx0urjuMlXhV8pkOm7UhESMx2n3lKJWOIux2q1FO0eRRi0vLQh/qMLK7SjQyeq&#10;R5EEe0b9F5XVEn30Ks2kt5VXSksoGkhNU/+h5ucgAhQtZE4Mk03x/Wjlt8MWme5pdovbZsGZE5bG&#10;tPbOkXfwjKxHrxMbd8mtY4gtgdZui5cshi1m6SeFNn9JFDsVh8+Tw3BKTNJi09zP6zsahKS9m0Vz&#10;u7jLI6he0AFj+gLesvzTcaNddkC04vA1prH0WpKXjcsxeqP7jTamJLjfrQ2yg6CZbzbrui5jpjNe&#10;lVGWoVWWMwoof+lsYKT9AYpsoZbn5fhyIWGiFVKCS82ld+OoOsMUtTAB67eBl/oMhXJZJ3DzNnhC&#10;lJO9SxPYaufxXwTpdG1ZjfVXB0bd2YKd789ltMUaunVlOpcXkq/167zAX97x6jcAAAD//wMAUEsD&#10;BBQABgAIAAAAIQDEszDG3AAAAAgBAAAPAAAAZHJzL2Rvd25yZXYueG1sTI/NTsMwEITvSLyDtUjc&#10;qEOgKQpxKlTUIxJp4e7G2zg0XofYTVOenuVUjp9mND/FcnKdGHEIrScF97MEBFLtTUuNgo/t+u4J&#10;RIiajO48oYIzBliW11eFzo0/UYXjJjaCQyjkWoGNsc+lDLVFp8PM90is7f3gdGQcGmkGfeJw18k0&#10;STLpdEvcYHWPK4v1YXN0Ct7f7Fh/7ysXpvXq9XCutl/p549StzfTyzOIiFO8mOFvPk+Hkjft/JFM&#10;EJ2CdLGYs1VBxg9Yf8wS5h3z/AFkWcj/B8pfAAAA//8DAFBLAQItABQABgAIAAAAIQC2gziS/gAA&#10;AOEBAAATAAAAAAAAAAAAAAAAAAAAAABbQ29udGVudF9UeXBlc10ueG1sUEsBAi0AFAAGAAgAAAAh&#10;ADj9If/WAAAAlAEAAAsAAAAAAAAAAAAAAAAALwEAAF9yZWxzLy5yZWxzUEsBAi0AFAAGAAgAAAAh&#10;ALAf9hPeAQAADwQAAA4AAAAAAAAAAAAAAAAALgIAAGRycy9lMm9Eb2MueG1sUEsBAi0AFAAGAAgA&#10;AAAhAMSzMMbcAAAACAEAAA8AAAAAAAAAAAAAAAAAOAQAAGRycy9kb3ducmV2LnhtbFBLBQYAAAAA&#10;BAAEAPMAAABBBQ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1008" behindDoc="0" locked="0" layoutInCell="1" allowOverlap="1" wp14:anchorId="7E8785CD" wp14:editId="3025118B">
                <wp:simplePos x="0" y="0"/>
                <wp:positionH relativeFrom="column">
                  <wp:posOffset>247650</wp:posOffset>
                </wp:positionH>
                <wp:positionV relativeFrom="paragraph">
                  <wp:posOffset>81280</wp:posOffset>
                </wp:positionV>
                <wp:extent cx="1257300" cy="0"/>
                <wp:effectExtent l="38100" t="38100" r="76200" b="95250"/>
                <wp:wrapNone/>
                <wp:docPr id="17413" name="Connecteur droit 17413"/>
                <wp:cNvGraphicFramePr/>
                <a:graphic xmlns:a="http://schemas.openxmlformats.org/drawingml/2006/main">
                  <a:graphicData uri="http://schemas.microsoft.com/office/word/2010/wordprocessingShape">
                    <wps:wsp>
                      <wps:cNvCnPr/>
                      <wps:spPr>
                        <a:xfrm>
                          <a:off x="0" y="0"/>
                          <a:ext cx="1257300" cy="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0C546A" id="Connecteur droit 17413"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19.5pt,6.4pt" to="11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ui1wEAAAoEAAAOAAAAZHJzL2Uyb0RvYy54bWysU8tu2zAQvBfoPxC8x5KctikEyzk4cC9F&#10;a7TpB9DU0ibAF5aMLf99l5SsBG2BAEUulJbcmd2ZJVf3gzXsBBi1dx1vFjVn4KTvtTt0/Nfj9uYz&#10;ZzEJ1wvjHXT8ApHfr9+/W51DC0t/9KYHZETiYnsOHT+mFNqqivIIVsSFD+DoUHm0IlGIh6pHcSZ2&#10;a6plXX+qzh77gF5CjLT7MB7ydeFXCmT6rlSExEzHqbdUVizrPq/VeiXaA4pw1HJqQ/xHF1ZoR0Vn&#10;qgeRBHtC/ReV1RJ99CotpLeVV0pLKBpITVP/oebnUQQoWsicGGab4tvRym+nHTLd0+zuPjS3nDlh&#10;aUwb7xx5B0/IevQ6sfGU3DqH2BJo43Y4RTHsMEsfFNr8JVFsKA5fZodhSEzSZrP8eHdb0yDk9ax6&#10;BgaM6Qt4y/JPx412WbxoxelrTFSMUq8pedu4vEZvdL/VxpQAD/uNQXYSNO7tdlNTqRH4Io1oMrTK&#10;Ssbey1+6GBhpf4AiR6jbZSlf7iLMtEJKcKmZeI2j7AxT1MIMrF8HTvkZCuWezuDmdfCMKJW9SzPY&#10;aufxXwRpuLasxvyrA6PubMHe95cy1WINXbhi+fQ48o1+GRf48xNe/wYAAP//AwBQSwMEFAAGAAgA&#10;AAAhAEG+4GfbAAAACAEAAA8AAABkcnMvZG93bnJldi54bWxMj8FOwzAQRO9I/QdrkbhRh1SCEuJU&#10;VVGPSKQtdzfexqHxOsRumvL1LOJQjvtmNDuTL0bXigH70HhS8DBNQCBV3jRUK9ht1/dzECFqMrr1&#10;hAouGGBRTG5ynRl/phKHTawFh1DItAIbY5dJGSqLToep75BYO/je6chnX0vT6zOHu1amSfIonW6I&#10;P1jd4cpiddycnIL3NztUX4fShXG9ej1eyu1n+vGt1N3tuHwBEXGMVzP81ufqUHCnvT+RCaJVMHvm&#10;KZF5ygtYT2dPDPZ/QBa5/D+g+AEAAP//AwBQSwECLQAUAAYACAAAACEAtoM4kv4AAADhAQAAEwAA&#10;AAAAAAAAAAAAAAAAAAAAW0NvbnRlbnRfVHlwZXNdLnhtbFBLAQItABQABgAIAAAAIQA4/SH/1gAA&#10;AJQBAAALAAAAAAAAAAAAAAAAAC8BAABfcmVscy8ucmVsc1BLAQItABQABgAIAAAAIQDCYIui1wEA&#10;AAoEAAAOAAAAAAAAAAAAAAAAAC4CAABkcnMvZTJvRG9jLnhtbFBLAQItABQABgAIAAAAIQBBvuBn&#10;2wAAAAgBAAAPAAAAAAAAAAAAAAAAADEEAABkcnMvZG93bnJldi54bWxQSwUGAAAAAAQABADzAAAA&#10;OQUAAAAA&#10;" strokecolor="#ffc000"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8240" behindDoc="0" locked="0" layoutInCell="1" allowOverlap="1" wp14:anchorId="191ED5F1" wp14:editId="4F024D3A">
                <wp:simplePos x="0" y="0"/>
                <wp:positionH relativeFrom="column">
                  <wp:posOffset>5981065</wp:posOffset>
                </wp:positionH>
                <wp:positionV relativeFrom="paragraph">
                  <wp:posOffset>25400</wp:posOffset>
                </wp:positionV>
                <wp:extent cx="85725" cy="95250"/>
                <wp:effectExtent l="57150" t="19050" r="47625" b="95250"/>
                <wp:wrapNone/>
                <wp:docPr id="17394" name="Ellipse 1739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54351" id="Ellipse 17394" o:spid="_x0000_s1026" style="position:absolute;margin-left:470.95pt;margin-top:2pt;width:6.75pt;height:7.5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41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GT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33X7+NwAAAAIAQAADwAAAGRycy9kb3ducmV2LnhtbEyP&#10;wU7DMBBE70j8g7VI3KhTlFYkjVOhSghxAloOPW5ik0TYayt20vD3LCc4ruZp9k21X5wVsxnj4EnB&#10;epWBMNR6PVCn4OP0dPcAIiYkjdaTUfBtIuzr66sKS+0v9G7mY+oEl1AsUUGfUiiljG1vHMaVD4Y4&#10;+/Sjw8Tn2Ek94oXLnZX3WbaVDgfiDz0Gc+hN+3WcnIJt4w52wtM8yJfX8HwObza3nVK3N8vjDkQy&#10;S/qD4Vef1aFmp8ZPpKOwCop8XTCqIOdJnBebTQ6iYbDIQNaV/D+g/gEAAP//AwBQSwECLQAUAAYA&#10;CAAAACEAtoM4kv4AAADhAQAAEwAAAAAAAAAAAAAAAAAAAAAAW0NvbnRlbnRfVHlwZXNdLnhtbFBL&#10;AQItABQABgAIAAAAIQA4/SH/1gAAAJQBAAALAAAAAAAAAAAAAAAAAC8BAABfcmVscy8ucmVsc1BL&#10;AQItABQABgAIAAAAIQBoAu41XQIAABwFAAAOAAAAAAAAAAAAAAAAAC4CAABkcnMvZTJvRG9jLnht&#10;bFBLAQItABQABgAIAAAAIQDfdfv4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8000" behindDoc="0" locked="0" layoutInCell="1" allowOverlap="1" wp14:anchorId="26597945" wp14:editId="518E25AE">
                <wp:simplePos x="0" y="0"/>
                <wp:positionH relativeFrom="column">
                  <wp:posOffset>5781040</wp:posOffset>
                </wp:positionH>
                <wp:positionV relativeFrom="paragraph">
                  <wp:posOffset>25400</wp:posOffset>
                </wp:positionV>
                <wp:extent cx="85725" cy="95250"/>
                <wp:effectExtent l="57150" t="19050" r="47625" b="95250"/>
                <wp:wrapNone/>
                <wp:docPr id="17389" name="Ellipse 1738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F9E" id="Ellipse 17389" o:spid="_x0000_s1026" style="position:absolute;margin-left:455.2pt;margin-top:2pt;width:6.75pt;height:7.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Hr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h&#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DL5On3cAAAACAEAAA8AAABkcnMvZG93bnJldi54bWxM&#10;j8FOwzAQRO9I/IO1SNyo3RJVJI1ToUoIcQJaDj068ZJE2OsodtLw9ywnOK7mafZNuV+8EzOOsQ+k&#10;Yb1SIJCaYHtqNXycnu4eQMRkyBoXCDV8Y4R9dX1VmsKGC73jfEyt4BKKhdHQpTQUUsamQ2/iKgxI&#10;nH2G0ZvE59hKO5oLl3snN0ptpTc98YfODHjosPk6Tl7DtvYHN5nT3MuX1+H5PLy5zLVa394sjzsQ&#10;CZf0B8OvPqtDxU51mMhG4TTka5UxqiHjSZznm/scRM1grkBWpfw/oPoBAAD//wMAUEsBAi0AFAAG&#10;AAgAAAAhALaDOJL+AAAA4QEAABMAAAAAAAAAAAAAAAAAAAAAAFtDb250ZW50X1R5cGVzXS54bWxQ&#10;SwECLQAUAAYACAAAACEAOP0h/9YAAACUAQAACwAAAAAAAAAAAAAAAAAvAQAAX3JlbHMvLnJlbHNQ&#10;SwECLQAUAAYACAAAACEASJHh614CAAAcBQAADgAAAAAAAAAAAAAAAAAuAgAAZHJzL2Uyb0RvYy54&#10;bWxQSwECLQAUAAYACAAAACEAMvk6f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7760" behindDoc="0" locked="0" layoutInCell="1" allowOverlap="1" wp14:anchorId="55486757" wp14:editId="55B15A5B">
                <wp:simplePos x="0" y="0"/>
                <wp:positionH relativeFrom="column">
                  <wp:posOffset>4571365</wp:posOffset>
                </wp:positionH>
                <wp:positionV relativeFrom="paragraph">
                  <wp:posOffset>25400</wp:posOffset>
                </wp:positionV>
                <wp:extent cx="85725" cy="95250"/>
                <wp:effectExtent l="57150" t="19050" r="47625" b="95250"/>
                <wp:wrapNone/>
                <wp:docPr id="17384" name="Ellipse 1738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B9310" id="Ellipse 17384" o:spid="_x0000_s1026" style="position:absolute;margin-left:359.95pt;margin-top:2pt;width:6.75pt;height:7.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1P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Hj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5jYVhNwAAAAIAQAADwAAAGRycy9kb3ducmV2LnhtbEyP&#10;TUvDQBCG74L/YRnBm93UhtbEbIoURDyprQePk+yYBPeL7CaN/97xpMfhfXjneav9Yo2YaYyDdwrW&#10;qwwEudbrwXUK3k+PN3cgYkKn0XhHCr4pwr6+vKiw1P7s3mg+pk5wiYslKuhTCqWUse3JYlz5QI6z&#10;Tz9aTHyOndQjnrncGnmbZVtpcXD8ocdAh57ar+NkFWwbezATnuZBPr+Ep4/wanLTKXV9tTzcg0i0&#10;pD8YfvVZHWp2avzkdBRGwW5dFIwqyHkS57vNJgfRMFhkIOtK/h9Q/wAAAP//AwBQSwECLQAUAAYA&#10;CAAAACEAtoM4kv4AAADhAQAAEwAAAAAAAAAAAAAAAAAAAAAAW0NvbnRlbnRfVHlwZXNdLnhtbFBL&#10;AQItABQABgAIAAAAIQA4/SH/1gAAAJQBAAALAAAAAAAAAAAAAAAAAC8BAABfcmVscy8ucmVsc1BL&#10;AQItABQABgAIAAAAIQBwdE1PXQIAABwFAAAOAAAAAAAAAAAAAAAAAC4CAABkcnMvZTJvRG9jLnht&#10;bFBLAQItABQABgAIAAAAIQDmNhW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5712" behindDoc="0" locked="0" layoutInCell="1" allowOverlap="1" wp14:anchorId="0FE44887" wp14:editId="43BF12FF">
                <wp:simplePos x="0" y="0"/>
                <wp:positionH relativeFrom="column">
                  <wp:posOffset>4361815</wp:posOffset>
                </wp:positionH>
                <wp:positionV relativeFrom="paragraph">
                  <wp:posOffset>25400</wp:posOffset>
                </wp:positionV>
                <wp:extent cx="85725" cy="95250"/>
                <wp:effectExtent l="57150" t="19050" r="47625" b="95250"/>
                <wp:wrapNone/>
                <wp:docPr id="17383" name="Ellipse 1738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9F454" id="Ellipse 17383" o:spid="_x0000_s1026" style="position:absolute;margin-left:343.45pt;margin-top:2pt;width:6.75pt;height:7.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ld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k&#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rUkr/cAAAACAEAAA8AAABkcnMvZG93bnJldi54bWxM&#10;j8FOwzAQRO9I/IO1SNyoDYpCG+JUqBJCnIC2B45Osk2i2msrdtLw9ywnOK5m9PZNuV2cFTOOcfCk&#10;4X6lQCA1vh2o03A8vNytQcRkqDXWE2r4xgjb6vqqNEXrL/SJ8z51giEUC6OhTykUUsamR2fiygck&#10;zk5+dCbxOXayHc2F4c7KB6Vy6cxA/KE3AXc9Nuf95DTktdvZyRzmQb69h9ev8GEz22l9e7M8P4FI&#10;uKS/MvzqszpU7FT7idooLDPW+YarGjKexPmjUhmImosbBbIq5f8B1Q8AAAD//wMAUEsBAi0AFAAG&#10;AAgAAAAhALaDOJL+AAAA4QEAABMAAAAAAAAAAAAAAAAAAAAAAFtDb250ZW50X1R5cGVzXS54bWxQ&#10;SwECLQAUAAYACAAAACEAOP0h/9YAAACUAQAACwAAAAAAAAAAAAAAAAAvAQAAX3JlbHMvLnJlbHNQ&#10;SwECLQAUAAYACAAAACEAAm0ZXV4CAAAcBQAADgAAAAAAAAAAAAAAAAAuAgAAZHJzL2Uyb0RvYy54&#10;bWxQSwECLQAUAAYACAAAACEAqtSSv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1376" behindDoc="0" locked="0" layoutInCell="1" allowOverlap="1" wp14:anchorId="1448A412" wp14:editId="41CAFB70">
                <wp:simplePos x="0" y="0"/>
                <wp:positionH relativeFrom="column">
                  <wp:posOffset>3152140</wp:posOffset>
                </wp:positionH>
                <wp:positionV relativeFrom="paragraph">
                  <wp:posOffset>15875</wp:posOffset>
                </wp:positionV>
                <wp:extent cx="85725" cy="95250"/>
                <wp:effectExtent l="57150" t="19050" r="47625" b="95250"/>
                <wp:wrapNone/>
                <wp:docPr id="17376" name="Ellipse 1737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9A250" id="Ellipse 17376" o:spid="_x0000_s1026" style="position:absolute;margin-left:248.2pt;margin-top:1.25pt;width:6.75pt;height:7.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Xb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OS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PkcsrHcAAAACAEAAA8AAABkcnMvZG93bnJldi54bWxM&#10;j0FPhDAQhe8m/odmTLy5xQ2gIGVjNjHGk+6uB48DrUBsp4QWFv+940mPk/flvW+q3eqsWMwUBk8K&#10;bjcJCEOt1wN1Ct5PTzf3IEJE0mg9GQXfJsCuvryosNT+TAezHGMnuIRCiQr6GMdSytD2xmHY+NEQ&#10;Z59+chj5nDqpJzxzubNymyS5dDgQL/Q4mn1v2q/j7BTkjdvbGU/LIF9ex+eP8c2mtlPq+mp9fAAR&#10;zRr/YPjVZ3Wo2anxM+kgrIK0yFNGFWwzEJxnSVGAaBi8y0DWlfz/QP0DAAD//wMAUEsBAi0AFAAG&#10;AAgAAAAhALaDOJL+AAAA4QEAABMAAAAAAAAAAAAAAAAAAAAAAFtDb250ZW50X1R5cGVzXS54bWxQ&#10;SwECLQAUAAYACAAAACEAOP0h/9YAAACUAQAACwAAAAAAAAAAAAAAAAAvAQAAX3JlbHMvLnJlbHNQ&#10;SwECLQAUAAYACAAAACEAbOuF214CAAAcBQAADgAAAAAAAAAAAAAAAAAuAgAAZHJzL2Uyb0RvYy54&#10;bWxQSwECLQAUAAYACAAAACEA+Ryys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5232" behindDoc="0" locked="0" layoutInCell="1" allowOverlap="1" wp14:anchorId="231CDAAB" wp14:editId="24FDA9F0">
                <wp:simplePos x="0" y="0"/>
                <wp:positionH relativeFrom="column">
                  <wp:posOffset>2914015</wp:posOffset>
                </wp:positionH>
                <wp:positionV relativeFrom="paragraph">
                  <wp:posOffset>25400</wp:posOffset>
                </wp:positionV>
                <wp:extent cx="85725" cy="95250"/>
                <wp:effectExtent l="57150" t="19050" r="47625" b="95250"/>
                <wp:wrapNone/>
                <wp:docPr id="17372" name="Ellipse 1737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0BD55" id="Ellipse 17372" o:spid="_x0000_s1026" style="position:absolute;margin-left:229.45pt;margin-top:2pt;width:6.75pt;height:7.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VJ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FrPW39wAAAAIAQAADwAAAGRycy9kb3ducmV2LnhtbEyP&#10;vU7DQBCEeyTe4bRIdORMZEJifI5QJISoIAkF5dq3sa3cn3xnx7w9SwXdjubT7Ey5na0REw2x907B&#10;/SIDQa7xunetgs/jy90aREzoNBrvSME3RdhW11clFtpf3J6mQ2oFh7hYoIIupVBIGZuOLMaFD+TY&#10;O/nBYmI5tFIPeOFwa+Qyy1bSYu/4Q4eBdh0158NoFaxquzMjHqdevr2H16/wYXLTKnV7Mz8/gUg0&#10;pz8Yfutzdai4U+1Hp6MwCvKH9YZRPngS+/njMgdRM7jJQFal/D+g+gEAAP//AwBQSwECLQAUAAYA&#10;CAAAACEAtoM4kv4AAADhAQAAEwAAAAAAAAAAAAAAAAAAAAAAW0NvbnRlbnRfVHlwZXNdLnhtbFBL&#10;AQItABQABgAIAAAAIQA4/SH/1gAAAJQBAAALAAAAAAAAAAAAAAAAAC8BAABfcmVscy8ucmVsc1BL&#10;AQItABQABgAIAAAAIQDCJdVJXQIAABwFAAAOAAAAAAAAAAAAAAAAAC4CAABkcnMvZTJvRG9jLnht&#10;bFBLAQItABQABgAIAAAAIQAWs9bf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7040" behindDoc="0" locked="0" layoutInCell="1" allowOverlap="1" wp14:anchorId="326D3188" wp14:editId="221203FA">
                <wp:simplePos x="0" y="0"/>
                <wp:positionH relativeFrom="column">
                  <wp:posOffset>1694815</wp:posOffset>
                </wp:positionH>
                <wp:positionV relativeFrom="paragraph">
                  <wp:posOffset>25400</wp:posOffset>
                </wp:positionV>
                <wp:extent cx="85725" cy="95250"/>
                <wp:effectExtent l="57150" t="19050" r="47625" b="95250"/>
                <wp:wrapNone/>
                <wp:docPr id="17368" name="Ellipse 1736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A079F" id="Ellipse 17368" o:spid="_x0000_s1026" style="position:absolute;margin-left:133.45pt;margin-top:2pt;width:6.75pt;height:7.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6F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JiG&#10;5YWjMX211oSoWHdJILUhzsj2PiyxlyIdc8dbjS7/qRe2LcDuBmDVNjFJl6fTk8mUM0mas+lkWmCv&#10;XlwDxvRNgWP5UHPVJS94is1NTJSRrPdWJORquvzllHZW5RKs/6E0NUMZx8W70EhdWmQbQQQQUiqf&#10;xnnoFK9YZzdtrB0cDz927O2zqyoUG5wnHzsPHiUz+DQ4O+MB3wtgh5J1Z79HoOs7Q/AEzY7miNAR&#10;PAZ5bQjLGxHTUiAxmrhPW5ru6KMttDWH/sTZCvD3e/fZnohGWs5a2pCax19rgYoz+90TBc/GR0d5&#10;pYpwRBMmAV9rnl5r/NpdAs1gTO9BkOWY7ZPdHzWCe6RlXuSspBJeUu6ay4R74TJ1m0vPgVSLRTGj&#10;NQoi3fj7IPdTz0R52D4KDD2hEvHwFvbbJGZvSNXZ5nl4WKwTaFMY94JrjzetYCFO/1zkHX8tF6uX&#10;R23+BwAA//8DAFBLAwQUAAYACAAAACEAoLqKm9sAAAAIAQAADwAAAGRycy9kb3ducmV2LnhtbEyP&#10;TUvDQBCG74L/YRnBm90YQmhjNkUKIp7UtgePk+yYBPeL7CaN/97xpMfhfXjneev9ao1YaIqjdwru&#10;NxkIcp3Xo+sVnE9Pd1sQMaHTaLwjBd8UYd9cX9VYaX9x77QcUy+4xMUKFQwphUrK2A1kMW58IMfZ&#10;p58sJj6nXuoJL1xujcyzrJQWR8cfBgx0GKj7Os5WQdnag5nxtIzy5TU8f4Q3U5heqdub9fEBRKI1&#10;/cHwq8/q0LBT62enozAK8rLcMaqg4Emc59usANEyuMtANrX8P6D5AQAA//8DAFBLAQItABQABgAI&#10;AAAAIQC2gziS/gAAAOEBAAATAAAAAAAAAAAAAAAAAAAAAABbQ29udGVudF9UeXBlc10ueG1sUEsB&#10;Ai0AFAAGAAgAAAAhADj9If/WAAAAlAEAAAsAAAAAAAAAAAAAAAAALwEAAF9yZWxzLy5yZWxzUEsB&#10;Ai0AFAAGAAgAAAAhAJCvjoVdAgAAHAUAAA4AAAAAAAAAAAAAAAAALgIAAGRycy9lMm9Eb2MueG1s&#10;UEsBAi0AFAAGAAgAAAAhAKC6ipv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8848" behindDoc="0" locked="0" layoutInCell="1" allowOverlap="1" wp14:anchorId="282F51EF" wp14:editId="3A66F592">
                <wp:simplePos x="0" y="0"/>
                <wp:positionH relativeFrom="column">
                  <wp:posOffset>1456690</wp:posOffset>
                </wp:positionH>
                <wp:positionV relativeFrom="paragraph">
                  <wp:posOffset>34925</wp:posOffset>
                </wp:positionV>
                <wp:extent cx="85725" cy="95250"/>
                <wp:effectExtent l="57150" t="19050" r="47625" b="95250"/>
                <wp:wrapNone/>
                <wp:docPr id="17364" name="Ellipse 1736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C1767" id="Ellipse 17364" o:spid="_x0000_s1026" style="position:absolute;margin-left:114.7pt;margin-top:2.75pt;width:6.75pt;height:7.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oXgIAABwFAAAOAAAAZHJzL2Uyb0RvYy54bWysVNtOGzEQfa/Uf7D8XjYJCZeIDYqgVJUQ&#10;oELFs/HaxJLtccdONunXd+zdLIgiIVV92fV47mfO+Ox86yzbKIwGfM3HByPOlJfQGP9c858PV19O&#10;OItJ+EZY8KrmOxX5+eLzp7M2zNUEVmAbhYyC+DhvQ81XKYV5VUW5Uk7EAwjKk1IDOpFIxOeqQdFS&#10;dGeryWh0VLWATUCQKka6veyUfFHia61kutU6qsRszam2VL5Yvk/5Wy3OxPwZRVgZ2Zch/qEKJ4yn&#10;pEOoS5EEW6P5K5QzEiGCTgcSXAVaG6lKD9TNePSmm/uVCKr0QuDEMMAU/19YebO5Q2Yamt3x4dGU&#10;My8cjemrtSZExbpLAqkNcU629+EOeynSMXe81ejyn3ph2wLsbgBWbROTdHkyO57MOJOkOZ1NZgX2&#10;6sU1YEzfFDiWDzVXXfKCp9hcx0QZyXpvRUKupstfTmlnVS7B+h9KUzOUcVy8C43UhUW2EUQAIaXy&#10;aZyHTvGKdXbTxtrB8fBjx94+u6pCscF58rHz4FEyg0+DszMe8L0AdihZd/Z7BLq+MwRP0Oxojggd&#10;wWOQV4awvBYx3QkkRhP3aUvTLX20hbbm0J84WwH+fu8+2xPRSMtZSxtS8/hrLVBxZr97ouDpeDrN&#10;K1WEKU2YBHyteXqt8Wt3ATSDMb0HQZZjtk92f9QI7pGWeZmzkkp4SblrLhPuhYvUbS49B1Itl8WM&#10;1iiIdO3vg9xPPRPlYfsoMPSESsTDG9hvk5i/IVVnm+fhYblOoE1h3AuuPd60goU4/XORd/y1XKxe&#10;HrXFHwAAAP//AwBQSwMEFAAGAAgAAAAhABZp5lbdAAAACAEAAA8AAABkcnMvZG93bnJldi54bWxM&#10;j0FLxDAQhe+C/yGM4M1NLe3i1qaLLIh4Unc9eJw2Y1tMJqFJu/XfG096e8N7vPdNvV+tEQtNYXSs&#10;4HaTgSDunB65V/B+ery5AxEiskbjmBR8U4B9c3lRY6Xdmd9oOcZepBIOFSoYYvSVlKEbyGLYOE+c&#10;vE83WYzpnHqpJzyncmtknmVbaXHktDCgp8NA3ddxtgq2rT2YGU/LKJ9f/NOHfzWF6ZW6vlof7kFE&#10;WuNfGH7xEzo0ial1M+sgjII83xUpqqAsQSQ/L/IdiDaJrATZ1PL/A80PAAAA//8DAFBLAQItABQA&#10;BgAIAAAAIQC2gziS/gAAAOEBAAATAAAAAAAAAAAAAAAAAAAAAABbQ29udGVudF9UeXBlc10ueG1s&#10;UEsBAi0AFAAGAAgAAAAhADj9If/WAAAAlAEAAAsAAAAAAAAAAAAAAAAALwEAAF9yZWxzLy5yZWxz&#10;UEsBAi0AFAAGAAgAAAAhACP6DuheAgAAHAUAAA4AAAAAAAAAAAAAAAAALgIAAGRycy9lMm9Eb2Mu&#10;eG1sUEsBAi0AFAAGAAgAAAAhABZp5lb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8608" behindDoc="0" locked="0" layoutInCell="1" allowOverlap="1" wp14:anchorId="1AE7C147" wp14:editId="47EE6F19">
                <wp:simplePos x="0" y="0"/>
                <wp:positionH relativeFrom="column">
                  <wp:posOffset>227965</wp:posOffset>
                </wp:positionH>
                <wp:positionV relativeFrom="paragraph">
                  <wp:posOffset>25400</wp:posOffset>
                </wp:positionV>
                <wp:extent cx="85725" cy="95250"/>
                <wp:effectExtent l="57150" t="19050" r="47625" b="95250"/>
                <wp:wrapNone/>
                <wp:docPr id="207" name="Ellipse 20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F2338" id="Ellipse 207" o:spid="_x0000_s1026" style="position:absolute;margin-left:17.95pt;margin-top:2pt;width:6.75pt;height:7.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EJXAIAABg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pPRCWde&#10;OBrSV2tNiIrlKwKoDXFGdg/hHnsp0jF3u9Po8p/6YLsC6n4AVe0Sk3R5Oj2ZTDmTpDmbTqYF8urZ&#10;NWBM3xQ4lg81V13qgqXY3sREGcn6YEVCrqbLX05pb1UuwfofSlMjlHFcvAuF1KVFthU0fCGl8mmc&#10;+6F4xTq7aWPt4Pj5fcfePruqQq/BefK+8+BRMoNPg7MzHvCtAHYoWXf2BwS6vjMES2j2NEOEjtwx&#10;yGtDWN6ImO4FEpuJ97Sh6Y4+2kJbc+hPnK0Bf791n+2JZKTlrKXtqHn8tRGoOLPfPdHvbHx8nNep&#10;CMc0YRLwpWb5UuM37hJoBmN6C4Isx2yf7OGoEdwTLfIiZyWV8JJy11wmPAiXqdtaegqkWiyKGa1Q&#10;EOnGPwR5mHomyuPuSWDoCZWIh7dw2CQxe0WqzjbPw8Nik0CbwrhnXHu8af0KcfqnIu/3S7lYPT9o&#10;8z8AAAD//wMAUEsDBBQABgAIAAAAIQDeQSjp2gAAAAYBAAAPAAAAZHJzL2Rvd25yZXYueG1sTI/B&#10;TsMwEETvSPyDtUjcqAOEiqRxKlQJIU5Ay4GjE2+TCHttxU4a/p7lRI+reZp5W20XZ8WMYxw8Kbhd&#10;ZSCQWm8G6hR8Hp5vHkHEpMlo6wkV/GCEbX15UenS+BN94LxPneASiqVW0KcUSilj26PTceUDEmdH&#10;Pzqd+Bw7aUZ94nJn5V2WraXTA/FCrwPuemy/95NTsG7czk76MA/y9S28fIV3m9tOqeur5WkDIuGS&#10;/mH402d1qNmp8ROZKKyC+4eCSQU5f8RxXuQgGsaKDGRdyXP9+hcAAP//AwBQSwECLQAUAAYACAAA&#10;ACEAtoM4kv4AAADhAQAAEwAAAAAAAAAAAAAAAAAAAAAAW0NvbnRlbnRfVHlwZXNdLnhtbFBLAQIt&#10;ABQABgAIAAAAIQA4/SH/1gAAAJQBAAALAAAAAAAAAAAAAAAAAC8BAABfcmVscy8ucmVsc1BLAQIt&#10;ABQABgAIAAAAIQAJFvEJXAIAABgFAAAOAAAAAAAAAAAAAAAAAC4CAABkcnMvZTJvRG9jLnhtbFBL&#10;AQItABQABgAIAAAAIQDeQSjp2gAAAAYBAAAPAAAAAAAAAAAAAAAAALY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C</w:t>
      </w:r>
    </w:p>
    <w:p w:rsidR="006E1377" w:rsidRDefault="006E1377" w:rsidP="006E1377">
      <w:pPr>
        <w:ind w:left="-142" w:right="465"/>
        <w:jc w:val="both"/>
      </w:pPr>
    </w:p>
    <w:p w:rsidR="00AA0210"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1424" behindDoc="0" locked="0" layoutInCell="1" allowOverlap="1" wp14:anchorId="4CF24882" wp14:editId="05D46FCF">
                <wp:simplePos x="0" y="0"/>
                <wp:positionH relativeFrom="column">
                  <wp:posOffset>4380865</wp:posOffset>
                </wp:positionH>
                <wp:positionV relativeFrom="paragraph">
                  <wp:posOffset>81915</wp:posOffset>
                </wp:positionV>
                <wp:extent cx="266700" cy="0"/>
                <wp:effectExtent l="38100" t="38100" r="76200" b="95250"/>
                <wp:wrapNone/>
                <wp:docPr id="17444" name="Connecteur droit 1744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F7B76" id="Connecteur droit 17444" o:spid="_x0000_s1026" style="position:absolute;flip:y;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45pt" to="365.9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X51wEAAPYDAAAOAAAAZHJzL2Uyb0RvYy54bWysU02P2yAQvVfqf0DcGztRlK2sOHtI1F6q&#10;NurH3lk+YrTAIGBj5993gMSt2u6l2gs2zLw3897A9n6yhpxliBpcT5eLlhLpOAjtTj398f3Du/eU&#10;xMScYAac7OlFRnq/e/tmO/pOrmAAI2QgSOJiN/qeDin5rmkiH6RlcQFeOgwqCJYl3IZTIwIbkd2a&#10;ZtW2m2aEIHwALmPE00MN0l3hV0ry9EWpKBMxPcXeUllDWR/z2uy2rDsF5gfNr22w/+jCMu2w6Ex1&#10;YImR56D/orKaB4ig0oKDbUApzWXRgGqW7R9qvg3My6IFzYl+tim+Hi3/fD4GogXO7m69XlPimMUx&#10;7cE59E4+ByIC6ERqFN0afewQtHfHcN1FfwxZ+qSCJcpo/4BkxQyUR6bi9WX2Wk6JcDxcbTZ3LU6E&#10;30JNZchMPsT0UYIl+aenRrvsAuvY+VNMWBVTbyn52DgyYslV5rvBDywO5Mxw6hGMFnnOiDIOP1lB&#10;7bn8pYuRleWrVOhE7q3QlDso9yZUHvG0nFkwM0OUNmYG1dovgq65GSbLvZyB1asXgXN2qQguzUCr&#10;HYR/tZqmW6uq5t9UV61Z9iOIS5lgsQMvV/Hn+hDy7f19X+C/nuvuJwAAAP//AwBQSwMEFAAGAAgA&#10;AAAhAK+pyDDbAAAACQEAAA8AAABkcnMvZG93bnJldi54bWxMT8tOwzAQvCPxD9YicaN2i9SmIU5V&#10;ITgiRFt6duJtkhKvo9hp0r9nEQc47WNmZ2azzeRaccE+NJ40zGcKBFLpbUOVhsP+9SEBEaIha1pP&#10;qOGKATb57U1mUutH+sDLLlaCRSikRkMdY5dKGcoanQkz3yExdvK9M5HHvpK2NyOLu1YulFpKZxpi&#10;h9p0+Fxj+bUbHMdQ5+TNH4v99no4Du9qRS/jJ2l9fzdtn0BEnOIfGX7i8w3knKnwA9kgWg3LZL1m&#10;KgMLrkxYPc65KX4XMs/k/w/ybwAAAP//AwBQSwECLQAUAAYACAAAACEAtoM4kv4AAADhAQAAEwAA&#10;AAAAAAAAAAAAAAAAAAAAW0NvbnRlbnRfVHlwZXNdLnhtbFBLAQItABQABgAIAAAAIQA4/SH/1gAA&#10;AJQBAAALAAAAAAAAAAAAAAAAAC8BAABfcmVscy8ucmVsc1BLAQItABQABgAIAAAAIQDTd2X51wEA&#10;APYDAAAOAAAAAAAAAAAAAAAAAC4CAABkcnMvZTJvRG9jLnhtbFBLAQItABQABgAIAAAAIQCvqcgw&#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9376" behindDoc="0" locked="0" layoutInCell="1" allowOverlap="1" wp14:anchorId="1F425616" wp14:editId="4EED4F00">
                <wp:simplePos x="0" y="0"/>
                <wp:positionH relativeFrom="column">
                  <wp:posOffset>5800090</wp:posOffset>
                </wp:positionH>
                <wp:positionV relativeFrom="paragraph">
                  <wp:posOffset>72390</wp:posOffset>
                </wp:positionV>
                <wp:extent cx="266700" cy="0"/>
                <wp:effectExtent l="38100" t="38100" r="76200" b="95250"/>
                <wp:wrapNone/>
                <wp:docPr id="17443" name="Connecteur droit 1744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2DBBF" id="Connecteur droit 17443" o:spid="_x0000_s1026" style="position:absolute;flip:y;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7pt" to="477.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xM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da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JE2Q9sAAAAJAQAADwAAAGRycy9kb3ducmV2LnhtbExPy07DMBC8I/EP1iJxo3aAQpvGqSoE&#10;R4RoS89OvCQp8TqKnSb9exZxgNM+ZnZmNltPrhUn7EPjSUMyUyCQSm8bqjTsdy83CxAhGrKm9YQa&#10;zhhgnV9eZCa1fqR3PG1jJViEQmo01DF2qZShrNGZMPMdEmOfvncm8thX0vZmZHHXylulHqQzDbFD&#10;bTp8qrH82g6OY6jj4tUfit3mvD8Mb+qRnscP0vr6atqsQESc4h8ZfuLzDeScqfAD2SBaDcvk7p6p&#10;DCRcmbCcz7kpfhcyz+T/D/JvAAAA//8DAFBLAQItABQABgAIAAAAIQC2gziS/gAAAOEBAAATAAAA&#10;AAAAAAAAAAAAAAAAAABbQ29udGVudF9UeXBlc10ueG1sUEsBAi0AFAAGAAgAAAAhADj9If/WAAAA&#10;lAEAAAsAAAAAAAAAAAAAAAAALwEAAF9yZWxzLy5yZWxzUEsBAi0AFAAGAAgAAAAhABYsjEzWAQAA&#10;9gMAAA4AAAAAAAAAAAAAAAAALgIAAGRycy9lMm9Eb2MueG1sUEsBAi0AFAAGAAgAAAAhANiRNkP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5040" behindDoc="0" locked="0" layoutInCell="1" allowOverlap="1" wp14:anchorId="00FC9802" wp14:editId="75603281">
                <wp:simplePos x="0" y="0"/>
                <wp:positionH relativeFrom="column">
                  <wp:posOffset>2942590</wp:posOffset>
                </wp:positionH>
                <wp:positionV relativeFrom="paragraph">
                  <wp:posOffset>72390</wp:posOffset>
                </wp:positionV>
                <wp:extent cx="266700" cy="0"/>
                <wp:effectExtent l="38100" t="38100" r="76200" b="95250"/>
                <wp:wrapNone/>
                <wp:docPr id="17436" name="Connecteur droit 1743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89406" id="Connecteur droit 17436" o:spid="_x0000_s1026" style="position:absolute;flip:y;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pt" to="252.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Mv1gEAAPYDAAAOAAAAZHJzL2Uyb0RvYy54bWysU02P0zAQvSPxHyzfadKCuihquodWcEFQ&#10;Acvd64/Gwl8ae5v03zO2m4CAvSAuTuyZ92beG3t3P1lDLhKi9q6n61VLiXTcC+3OPX34+u7VW0pi&#10;Yk4w453s6VVGer9/+WI3hk5u/OCNkECQxMVuDD0dUgpd00Q+SMviygfpMKg8WJZwC+dGABuR3Zpm&#10;07bbZvQgAnguY8TTYw3SfeFXSvL0SakoEzE9xd5SWaGsj3lt9jvWnYGFQfNbG+wfurBMOyy6UB1Z&#10;YuQJ9B9UVnPw0au04t42XinNZdGAatbtb2q+DCzIogXNiWGxKf4/Wv7xcgKiBc7u7s3rLSWOWRzT&#10;wTuH3sknIAK8TqRG0a0xxA5BB3eC2y6GE2TpkwJLlNHhG5IVM1AemYrX18VrOSXC8XCz3d61OBE+&#10;h5rKkJkCxPReekvyT0+NdtkF1rHLh5iwKqbOKfnYODJiyU3mm+FHFgdyYTj16I0Wec6IMg4/WUHt&#10;ufylq5GV5bNU6ETurdCUOygPBiqP+L5eWDAzQ5Q2ZgHV2s+CbrkZJsu9XIDVq2eBS3ap6F1agFY7&#10;D39rNU1zq6rmz6qr1iz70YtrmWCxAy9X8ef2EPLt/XVf4D+f6/4HAAAA//8DAFBLAwQUAAYACAAA&#10;ACEArgth8NsAAAAJAQAADwAAAGRycy9kb3ducmV2LnhtbExPy07DMBC8I/EP1iJxo3ZLW6oQp6oq&#10;OCJEW3p24iVJG6+j2GnSv2cRBzjtY2ZnZtP16BpxwS7UnjRMJwoEUuFtTaWGw/71YQUiREPWNJ5Q&#10;wxUDrLPbm9Qk1g/0gZddLAWLUEiMhirGNpEyFBU6Eya+RWLsy3fORB67UtrODCzuGjlTaimdqYkd&#10;KtPitsLivOsdx1Cn1Zs/5vvN9XDs39UTvQyfpPX93bh5BhFxjH9k+InPN5Bxptz3ZINoNMyXj3Om&#10;MjDlyoSFWnCT/y5klsr/H2TfAAAA//8DAFBLAQItABQABgAIAAAAIQC2gziS/gAAAOEBAAATAAAA&#10;AAAAAAAAAAAAAAAAAABbQ29udGVudF9UeXBlc10ueG1sUEsBAi0AFAAGAAgAAAAhADj9If/WAAAA&#10;lAEAAAsAAAAAAAAAAAAAAAAALwEAAF9yZWxzLy5yZWxzUEsBAi0AFAAGAAgAAAAhAEKVUy/WAQAA&#10;9gMAAA4AAAAAAAAAAAAAAAAALgIAAGRycy9lMm9Eb2MueG1sUEsBAi0AFAAGAAgAAAAhAK4LYfD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2992" behindDoc="0" locked="0" layoutInCell="1" allowOverlap="1" wp14:anchorId="067E7E65" wp14:editId="3DC3AD8D">
                <wp:simplePos x="0" y="0"/>
                <wp:positionH relativeFrom="column">
                  <wp:posOffset>1494790</wp:posOffset>
                </wp:positionH>
                <wp:positionV relativeFrom="paragraph">
                  <wp:posOffset>81915</wp:posOffset>
                </wp:positionV>
                <wp:extent cx="266700" cy="0"/>
                <wp:effectExtent l="38100" t="38100" r="76200" b="95250"/>
                <wp:wrapNone/>
                <wp:docPr id="17435" name="Connecteur droit 1743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74C1B" id="Connecteur droit 17435" o:spid="_x0000_s1026" style="position:absolute;flip:y;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6.45pt" to="138.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Dh1gEAAPYDAAAOAAAAZHJzL2Uyb0RvYy54bWysU02P0zAQvSPxHyzfadICXRQ13UMruCCo&#10;+Lp7/dFY2B7L9jbpv2dsNwEBe0FcnNgz7828N/bufrKGXGSIGlxP16uWEuk4CO3OPf365e2LN5TE&#10;xJxgBpzs6VVGer9//mw3+k5uYAAjZCBI4mI3+p4OKfmuaSIfpGVxBV46DCoIliXchnMjAhuR3Zpm&#10;07bbZoQgfAAuY8TTYw3SfeFXSvL0UakoEzE9xd5SWUNZH/La7HesOwfmB81vbbB/6MIy7bDoQnVk&#10;iZHHoP+gspoHiKDSioNtQCnNZdGAatbtb2o+D8zLogXNiX6xKf4/Wv7hcgpEC5zd3auXryl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A71CI9sAAAAJAQAADwAAAGRycy9kb3ducmV2LnhtbEyPS0/EMAyE70j8h8hI3NiE8uhSmq5W&#10;CI4I7YM9p41pC41TNem2++8x4gBHz4zHn/PV7DpxxCG0njRcLxQIpMrblmoN+93L1RJEiIas6Tyh&#10;hhMGWBXnZ7nJrJ9og8dtrAWXUMiMhibGPpMyVA06Exa+R2Lvww/ORB6HWtrBTFzuOpkodS+daYkv&#10;NKbHpwarr+3oGEN9Ll/9odytT/vD+KZSep7eSevLi3n9CCLiHP/C8IPPO1AwU+lHskF0GpKbu1uO&#10;spE8gOBAkqYslL+CLHL5/4PiGwAA//8DAFBLAQItABQABgAIAAAAIQC2gziS/gAAAOEBAAATAAAA&#10;AAAAAAAAAAAAAAAAAABbQ29udGVudF9UeXBlc10ueG1sUEsBAi0AFAAGAAgAAAAhADj9If/WAAAA&#10;lAEAAAsAAAAAAAAAAAAAAAAALwEAAF9yZWxzLy5yZWxzUEsBAi0AFAAGAAgAAAAhAG21oOHWAQAA&#10;9gMAAA4AAAAAAAAAAAAAAAAALgIAAGRycy9lMm9Eb2MueG1sUEsBAi0AFAAGAAgAAAAhAAO9QiP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8960" behindDoc="0" locked="0" layoutInCell="1" allowOverlap="1" wp14:anchorId="16E5D14B" wp14:editId="099AE046">
                <wp:simplePos x="0" y="0"/>
                <wp:positionH relativeFrom="column">
                  <wp:posOffset>247650</wp:posOffset>
                </wp:positionH>
                <wp:positionV relativeFrom="paragraph">
                  <wp:posOffset>76200</wp:posOffset>
                </wp:positionV>
                <wp:extent cx="1257300" cy="0"/>
                <wp:effectExtent l="38100" t="38100" r="76200" b="95250"/>
                <wp:wrapNone/>
                <wp:docPr id="17412" name="Connecteur droit 17412"/>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B25391" id="Connecteur droit 17412"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19.5pt,6pt" to="11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HRvAEAAMkDAAAOAAAAZHJzL2Uyb0RvYy54bWysU9tu2zAMfR+wfxD03vjSbR2MOH1Isb0M&#10;W7DLB6gyFQvQDZQaO38/Sk7cYRtQYNiLLIo8JM8hvb2frWEnwKi963mzqTkDJ/2g3bHnP75/uHnP&#10;WUzCDcJ4Bz0/Q+T3u9evtlPooPWjNwMgoyQudlPo+ZhS6KoqyhGsiBsfwJFTebQikYnHakAxUXZr&#10;qrau31WTxyGglxAjvT4sTr4r+ZUCmb4oFSEx03PqLZUTy/mYz2q3Fd0RRRi1vLQh/qELK7Sjomuq&#10;B5EEe0L9RyqrJfroVdpIbyuvlJZQOBCbpv6NzbdRBChcSJwYVpni/0srP58OyPRAs7t707ScOWFp&#10;THvvHGkHT8gG9DqxxUtqTSF2BNq7A16sGA6Yqc8Kbf4SKTYXhc+rwjAnJumxad/e3dY0CHn1Vc/A&#10;gDF9BG9ZvvTcaJfJi06cPsVExSj0GkJGbmQpXW7pbCAHG/cVFBGiYm1Bl1WCvUF2ErQEQkpwqcmD&#10;p3wlOsOUNmYF1i8DL/EZCmXNVnDzMnhFlMrepRVstfP4twRpvraslvirAgvvLMGjH85lKEUa2pfC&#10;8LLbeSF/tQv8+Q/c/QQAAP//AwBQSwMEFAAGAAgAAAAhADJsSo/YAAAACAEAAA8AAABkcnMvZG93&#10;bnJldi54bWxMT01PwzAMvSPxHyIjcWMpmTRYaTohJCSOW+HAMW1MP2icqMnW7t/PiAOcbL9nvY9i&#10;t7hRnHCKvScN96sMBFLjbU+tho/317tHEDEZsmb0hBrOGGFXXl8VJrd+pgOeqtQKFqGYGw1dSiGX&#10;MjYdOhNXPiAx9+UnZxKfUyvtZGYWd6NUWbaRzvTEDp0J+NJh810dnYbPqR7U23kOyg+bajsEVPsD&#10;an17szw/gUi4pL9n+InP0aHkTLU/ko1i1LDecpXEuOLJvFo/8FL/ArIs5P8C5QUAAP//AwBQSwEC&#10;LQAUAAYACAAAACEAtoM4kv4AAADhAQAAEwAAAAAAAAAAAAAAAAAAAAAAW0NvbnRlbnRfVHlwZXNd&#10;LnhtbFBLAQItABQABgAIAAAAIQA4/SH/1gAAAJQBAAALAAAAAAAAAAAAAAAAAC8BAABfcmVscy8u&#10;cmVsc1BLAQItABQABgAIAAAAIQCRQcHRvAEAAMkDAAAOAAAAAAAAAAAAAAAAAC4CAABkcnMvZTJv&#10;RG9jLnhtbFBLAQItABQABgAIAAAAIQAybEqP2AAAAAgBAAAPAAAAAAAAAAAAAAAAABYEAABkcnMv&#10;ZG93bnJldi54bWxQSwUGAAAAAAQABADzAAAAGw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2096" behindDoc="0" locked="0" layoutInCell="1" allowOverlap="1" wp14:anchorId="159A8F7C" wp14:editId="657F4869">
                <wp:simplePos x="0" y="0"/>
                <wp:positionH relativeFrom="column">
                  <wp:posOffset>6000115</wp:posOffset>
                </wp:positionH>
                <wp:positionV relativeFrom="paragraph">
                  <wp:posOffset>29845</wp:posOffset>
                </wp:positionV>
                <wp:extent cx="85725" cy="95250"/>
                <wp:effectExtent l="57150" t="19050" r="47625" b="95250"/>
                <wp:wrapNone/>
                <wp:docPr id="17391" name="Ellipse 1739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01FE1" id="Ellipse 17391" o:spid="_x0000_s1026" style="position:absolute;margin-left:472.45pt;margin-top:2.35pt;width:6.75pt;height:7.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Ju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T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luUwZt0AAAAIAQAADwAAAGRycy9kb3ducmV2LnhtbEyP&#10;wU7DMBBE70j8g7VI3KgDMm0T4lSoEkKcgJYDx01skgh7HcVOGv6e5USPq3maeVvuFu/EbMfYB9Jw&#10;u8pAWGqC6anV8HF8utmCiAnJoAtkNfzYCLvq8qLEwoQTvdv5kFrBJRQL1NClNBRSxqazHuMqDJY4&#10;+wqjx8Tn2Eoz4onLvZN3WbaWHnvihQ4Hu+9s832YvIZ17fduwuPcy5fX4flzeHPKtVpfXy2PDyCS&#10;XdI/DH/6rA4VO9VhIhOF05ArlTOqQW1AcJ7fbxWImsF8A7Iq5fkD1S8AAAD//wMAUEsBAi0AFAAG&#10;AAgAAAAhALaDOJL+AAAA4QEAABMAAAAAAAAAAAAAAAAAAAAAAFtDb250ZW50X1R5cGVzXS54bWxQ&#10;SwECLQAUAAYACAAAACEAOP0h/9YAAACUAQAACwAAAAAAAAAAAAAAAAAvAQAAX3JlbHMvLnJlbHNQ&#10;SwECLQAUAAYACAAAACEATXySbl0CAAAcBQAADgAAAAAAAAAAAAAAAAAuAgAAZHJzL2Uyb0RvYy54&#10;bWxQSwECLQAUAAYACAAAACEAluUw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70048" behindDoc="0" locked="0" layoutInCell="1" allowOverlap="1" wp14:anchorId="5F09BF1B" wp14:editId="13F55C48">
                <wp:simplePos x="0" y="0"/>
                <wp:positionH relativeFrom="column">
                  <wp:posOffset>5781040</wp:posOffset>
                </wp:positionH>
                <wp:positionV relativeFrom="paragraph">
                  <wp:posOffset>29845</wp:posOffset>
                </wp:positionV>
                <wp:extent cx="85725" cy="95250"/>
                <wp:effectExtent l="57150" t="19050" r="47625" b="95250"/>
                <wp:wrapNone/>
                <wp:docPr id="17390" name="Ellipse 1739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1D4AB" id="Ellipse 17390" o:spid="_x0000_s1026" style="position:absolute;margin-left:455.2pt;margin-top:2.35pt;width:6.75pt;height:7.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6n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o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EFG0a90AAAAIAQAADwAAAGRycy9kb3ducmV2LnhtbEyP&#10;wU7DMBBE70j8g7VI3KjTErUkxKlQJYQ4AS0Hjpt4SSLstRU7afh7zAmOq3maeVvtF2vETGMYHCtY&#10;rzIQxK3TA3cK3k+PN3cgQkTWaByTgm8KsK8vLyostTvzG83H2IlUwqFEBX2MvpQytD1ZDCvniVP2&#10;6UaLMZ1jJ/WI51Rujdxk2VZaHDgt9Ojp0FP7dZysgm1jD2bC0zzI5xf/9OFfTW46pa6vlod7EJGW&#10;+AfDr35Shzo5NW5iHYRRUKyzPKEK8h2IlBeb2wJEk8BiB7Ku5P8H6h8AAAD//wMAUEsBAi0AFAAG&#10;AAgAAAAhALaDOJL+AAAA4QEAABMAAAAAAAAAAAAAAAAAAAAAAFtDb250ZW50X1R5cGVzXS54bWxQ&#10;SwECLQAUAAYACAAAACEAOP0h/9YAAACUAQAACwAAAAAAAAAAAAAAAAAvAQAAX3JlbHMvLnJlbHNQ&#10;SwECLQAUAAYACAAAACEAxsy+p10CAAAcBQAADgAAAAAAAAAAAAAAAAAuAgAAZHJzL2Uyb0RvYy54&#10;bWxQSwECLQAUAAYACAAAACEAEFG0a9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1856" behindDoc="0" locked="0" layoutInCell="1" allowOverlap="1" wp14:anchorId="46E1F818" wp14:editId="65F78490">
                <wp:simplePos x="0" y="0"/>
                <wp:positionH relativeFrom="column">
                  <wp:posOffset>4580890</wp:posOffset>
                </wp:positionH>
                <wp:positionV relativeFrom="paragraph">
                  <wp:posOffset>29845</wp:posOffset>
                </wp:positionV>
                <wp:extent cx="85725" cy="95250"/>
                <wp:effectExtent l="57150" t="19050" r="47625" b="95250"/>
                <wp:wrapNone/>
                <wp:docPr id="17386" name="Ellipse 1738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21847" id="Ellipse 17386" o:spid="_x0000_s1026" style="position:absolute;margin-left:360.7pt;margin-top:2.35pt;width:6.75pt;height:7.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2UGXgIAABwFAAAOAAAAZHJzL2Uyb0RvYy54bWysVE1PGzEQvVfqf7B8L5sEAiFigyIoVSUE&#10;qFBxNl6bWLI97tjJJv31HXs3C6JISFUvux7P95s3PjvfOss2CqMBX/PxwYgz5SU0xj/X/OfD1ZcZ&#10;ZzEJ3wgLXtV8pyI/X3z+dNaGuZrACmyjkFEQH+dtqPkqpTCvqihXyol4AEF5UmpAJxKJ+Fw1KFqK&#10;7mw1GY2OqxawCQhSxUi3l52SL0p8rZVMt1pHlZitOdWWyhfL9yl/q8WZmD+jCCsj+zLEP1ThhPGU&#10;dAh1KZJgazR/hXJGIkTQ6UCCq0BrI1XpgboZj950c78SQZVeCJwYBpji/wsrbzZ3yExDszs5nB1z&#10;5oWjMX211oSoWHdJILUhzsn2PtxhL0U65o63Gl3+Uy9sW4DdDcCqbWKSLmfTk8mUM0ma0+lkWmCv&#10;XlwDxvRNgWP5UHPVJS94is11TJSRrPdWJORquvzllHZW5RKs/6E0NUMZx8W70EhdWGQbQQQQUiqf&#10;xnnoFK9YZzdtrB0cDz927O2zqyoUG5wnHzsPHiUz+DQ4O+MB3wtgh5J1Z79HoOs7Q/AEzY7miNAR&#10;PAZ5ZQjLaxHTnUBiNHGftjTd0kdbaGsO/YmzFeDv9+6zPRGNtJy1tCE1j7/WAhVn9rsnCp6Oj47y&#10;ShXhiCZMAr7WPL3W+LW7AJrBmN6DIMsx2ye7P2oE90jLvMxZSSW8pNw1lwn3wkXqNpeeA6mWy2JG&#10;axREuvb3Qe6nnonysH0UGHpCJeLhDey3SczfkKqzzfPwsFwn0KYw7gXXHm9awUKc/rnIO/5aLlYv&#10;j9riDwAAAP//AwBQSwMEFAAGAAgAAAAhAJDmBzvdAAAACAEAAA8AAABkcnMvZG93bnJldi54bWxM&#10;j8FOwzAQRO9I/IO1SNyo0xI1NMSpUCWEOAEtB45OvCQR9tqKnTT8PcsJjqt5mnlb7RdnxYxjHDwp&#10;WK8yEEitNwN1Ct5Pjzd3IGLSZLT1hAq+McK+vryodGn8md5wPqZOcAnFUivoUwqllLHt0em48gGJ&#10;s08/Op34HDtpRn3mcmflJsu20umBeKHXAQ89tl/HySnYNu5gJ32aB/n8Ep4+wqvNbafU9dXycA8i&#10;4ZL+YPjVZ3Wo2anxE5korIJis84ZVZAXIDgvbvMdiIbBXQGyruT/B+ofAAAA//8DAFBLAQItABQA&#10;BgAIAAAAIQC2gziS/gAAAOEBAAATAAAAAAAAAAAAAAAAAAAAAABbQ29udGVudF9UeXBlc10ueG1s&#10;UEsBAi0AFAAGAAgAAAAhADj9If/WAAAAlAEAAAsAAAAAAAAAAAAAAAAALwEAAF9yZWxzLy5yZWxz&#10;UEsBAi0AFAAGAAgAAAAhACcTZQZeAgAAHAUAAA4AAAAAAAAAAAAAAAAALgIAAGRycy9lMm9Eb2Mu&#10;eG1sUEsBAi0AFAAGAAgAAAAhAJDmBzv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9808" behindDoc="0" locked="0" layoutInCell="1" allowOverlap="1" wp14:anchorId="63A56BF7" wp14:editId="5C2BD2E6">
                <wp:simplePos x="0" y="0"/>
                <wp:positionH relativeFrom="column">
                  <wp:posOffset>4361815</wp:posOffset>
                </wp:positionH>
                <wp:positionV relativeFrom="paragraph">
                  <wp:posOffset>29845</wp:posOffset>
                </wp:positionV>
                <wp:extent cx="85725" cy="95250"/>
                <wp:effectExtent l="57150" t="19050" r="47625" b="95250"/>
                <wp:wrapNone/>
                <wp:docPr id="17385" name="Ellipse 1738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74681" id="Ellipse 17385" o:spid="_x0000_s1026" style="position:absolute;margin-left:343.45pt;margin-top:2.35pt;width:6.75pt;height: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GG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y&#10;5oWjMX2z1oSoWHdJILUhzsn2PtxiL0U65o63Gl3+Uy9sW4DdDcCqbWKSLmfT4wnFlqQ5mU6mBfbq&#10;xTVgTN8VOJYPNVdd8oKn2FzFRBnJem9FQq6my19OaWdVLsH6O6WpGco4Lt6FRurcItsIIoCQUvk0&#10;zkOneMU6u2lj7eB4+LFjb59dVaHY4Dz52HnwKJnBp8HZGQ/4XgA7lKw7+z0CXd8ZgidodjRHhI7g&#10;MchLQ1heiZhuBRKjifu0pemGPtpCW3PoT5ytAH+/d5/tiWik5aylDal5/LUWqDizPzxR8GR8dJRX&#10;qghHNGES8LXm6bXGr9050AzG9B4EWY7ZPtn9USO4R1rmZc5KKuEl5a65TLgXzlO3ufQcSLVcFjNa&#10;oyDSlb8Pcj/1TJSH7aPA0BMqEQ+vYb9NYv6GVJ1tnoeH5TqBNoVxL7j2eNMKFuL0z0Xe8ddysXp5&#10;1BZ/AAAA//8DAFBLAwQUAAYACAAAACEAiHwcqdwAAAAIAQAADwAAAGRycy9kb3ducmV2LnhtbEyP&#10;QUvEMBCF74L/IYzgzU2V0u7WpossiHhSdz14TJuxLSaT0KTd+u8dT3oc3uN739T71Vmx4BRHTwpu&#10;NxkIpM6bkXoF76fHmy2ImDQZbT2hgm+MsG8uL2pdGX+mN1yOqRcMoVhpBUNKoZIydgM6HTc+IHH2&#10;6SenE59TL82kzwx3Vt5lWSGdHokXBh3wMGD3dZydgqJ1Bzvr0zLK55fw9BFebW57pa6v1od7EAnX&#10;9FeGX31Wh4adWj+TicIyY1vsuKogL0FwXmZZDqLl4q4E2dTy/wPNDwAAAP//AwBQSwECLQAUAAYA&#10;CAAAACEAtoM4kv4AAADhAQAAEwAAAAAAAAAAAAAAAAAAAAAAW0NvbnRlbnRfVHlwZXNdLnhtbFBL&#10;AQItABQABgAIAAAAIQA4/SH/1gAAAJQBAAALAAAAAAAAAAAAAAAAAC8BAABfcmVscy8ucmVsc1BL&#10;AQItABQABgAIAAAAIQD7xGGGXQIAABwFAAAOAAAAAAAAAAAAAAAAAC4CAABkcnMvZTJvRG9jLnht&#10;bFBLAQItABQABgAIAAAAIQCIfBy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9328" behindDoc="0" locked="0" layoutInCell="1" allowOverlap="1" wp14:anchorId="1846982D" wp14:editId="6748A8EC">
                <wp:simplePos x="0" y="0"/>
                <wp:positionH relativeFrom="column">
                  <wp:posOffset>3152140</wp:posOffset>
                </wp:positionH>
                <wp:positionV relativeFrom="paragraph">
                  <wp:posOffset>29845</wp:posOffset>
                </wp:positionV>
                <wp:extent cx="85725" cy="95250"/>
                <wp:effectExtent l="57150" t="19050" r="47625" b="95250"/>
                <wp:wrapNone/>
                <wp:docPr id="17375" name="Ellipse 1737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40B55" id="Ellipse 17375" o:spid="_x0000_s1026" style="position:absolute;margin-left:248.2pt;margin-top:2.35pt;width:6.75pt;height: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Fb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l&#10;zAtHY/pmrQlRse6SQGpDnJHtfVhiL0U65o63Gl3+Uy9sW4DdDcCqbWKSLk+mxxOKLUlzOp1MC+zV&#10;i2vAmL4rcCwfaq665AVPsbmOiTKS9d6KhFxNl7+c0s6qXIL1d0pTM5RxXLwLjdSFRbYRRAAhpfJp&#10;nIdO8Yp1dtPG2sHx8GPH3j67qkKxwXnysfPgUTKDT4OzMx7wvQB2KFl39nsEur4zBE/Q7GiOCB3B&#10;Y5BXhrC8FjEtBRKjifu0pemWPtpCW3PoT5ytAH+/d5/tiWik5aylDal5/LUWqDizPzxR8HR8dJRX&#10;qghHNGES8LXm6bXGr90F0AzG9B4EWY7ZPtn9USO4R1rmRc5KKuEl5a65TLgXLlK3ufQcSLVYFDNa&#10;oyDStb8Pcj/1TJSH7aPA0BMqEQ9vYL9NYvaGVJ1tnoeHxTqBNoVxL7j2eNMKFuL0z0Xe8ddysXp5&#10;1OZ/AAAA//8DAFBLAwQUAAYACAAAACEAxICsmdsAAAAIAQAADwAAAGRycy9kb3ducmV2LnhtbEyP&#10;TU+EQAyG7yb+h0lNvLmDBllBho3ZxBhP6q4Hj4WpQJyvMAOL/9560lub98nbp/VutUYsNMXROwXX&#10;mwwEuc7r0fUK3o+PV3cgYkKn0XhHCr4pwq45P6ux0v7k3mg5pF5wiYsVKhhSCpWUsRvIYtz4QI6z&#10;Tz9ZTLxOvdQTnrjcGnmTZYW0ODq+MGCg/UDd12G2CorW7s2Mx2WUzy/h6SO8mtz0Sl1erA/3IBKt&#10;6Q+GX31Wh4adWj87HYVRkJdFzigPWxCc32ZlCaJlsNyCbGr5/4HmBwAA//8DAFBLAQItABQABgAI&#10;AAAAIQC2gziS/gAAAOEBAAATAAAAAAAAAAAAAAAAAAAAAABbQ29udGVudF9UeXBlc10ueG1sUEsB&#10;Ai0AFAAGAAgAAAAhADj9If/WAAAAlAEAAAsAAAAAAAAAAAAAAAAALwEAAF9yZWxzLy5yZWxzUEsB&#10;Ai0AFAAGAAgAAAAhALA8gVtdAgAAHAUAAA4AAAAAAAAAAAAAAAAALgIAAGRycy9lMm9Eb2MueG1s&#10;UEsBAi0AFAAGAAgAAAAhAMSArJn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7280" behindDoc="0" locked="0" layoutInCell="1" allowOverlap="1" wp14:anchorId="698556E0" wp14:editId="3B62B3DB">
                <wp:simplePos x="0" y="0"/>
                <wp:positionH relativeFrom="column">
                  <wp:posOffset>2914015</wp:posOffset>
                </wp:positionH>
                <wp:positionV relativeFrom="paragraph">
                  <wp:posOffset>29845</wp:posOffset>
                </wp:positionV>
                <wp:extent cx="85725" cy="95250"/>
                <wp:effectExtent l="57150" t="19050" r="47625" b="95250"/>
                <wp:wrapNone/>
                <wp:docPr id="17373" name="Ellipse 1737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39248" id="Ellipse 17373" o:spid="_x0000_s1026" style="position:absolute;margin-left:229.45pt;margin-top:2.35pt;width:6.75pt;height:7.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mA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QbWMncAAAACAEAAA8AAABkcnMvZG93bnJldi54bWxM&#10;j8FOwzAMhu9IvENkJG4sZSrrVppOaBJCnICNA8e0MW1F4kRN2pW3x5zgZuv/9PtztV+cFTOOcfCk&#10;4HaVgUBqvRmoU/B+erzZgohJk9HWEyr4xgj7+vKi0qXxZ3rD+Zg6wSUUS62gTymUUsa2R6fjygck&#10;zj796HTideykGfWZy52V6yzbSKcH4gu9Dnjosf06Tk7BpnEHO+nTPMjnl/D0EV5tbjulrq+Wh3sQ&#10;CZf0B8OvPqtDzU6Nn8hEYRXkd9sdozwUIDjPi3UOomFwV4CsK/n/gfoHAAD//wMAUEsBAi0AFAAG&#10;AAgAAAAhALaDOJL+AAAA4QEAABMAAAAAAAAAAAAAAAAAAAAAAFtDb250ZW50X1R5cGVzXS54bWxQ&#10;SwECLQAUAAYACAAAACEAOP0h/9YAAACUAQAACwAAAAAAAAAAAAAAAAAvAQAAX3JlbHMvLnJlbHNQ&#10;SwECLQAUAAYACAAAACEASZX5gF4CAAAcBQAADgAAAAAAAAAAAAAAAAAuAgAAZHJzL2Uyb0RvYy54&#10;bWxQSwECLQAUAAYACAAAACEANBtYy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9088" behindDoc="0" locked="0" layoutInCell="1" allowOverlap="1" wp14:anchorId="549AA249" wp14:editId="4B50C088">
                <wp:simplePos x="0" y="0"/>
                <wp:positionH relativeFrom="column">
                  <wp:posOffset>1704340</wp:posOffset>
                </wp:positionH>
                <wp:positionV relativeFrom="paragraph">
                  <wp:posOffset>29845</wp:posOffset>
                </wp:positionV>
                <wp:extent cx="85725" cy="95250"/>
                <wp:effectExtent l="57150" t="19050" r="47625" b="95250"/>
                <wp:wrapNone/>
                <wp:docPr id="17369" name="Ellipse 1736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725D8C" id="Ellipse 17369" o:spid="_x0000_s1026" style="position:absolute;margin-left:134.2pt;margin-top:2.35pt;width:6.75pt;height:7.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6JM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M&#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EGLH+LcAAAACAEAAA8AAABkcnMvZG93bnJldi54bWxM&#10;j01Pg0AQhu8m/ofNmHizSwmhFFka08QYT2rrweMAIxD3K+xC8d87nvQ4eZ+87zPVYTVaLDSF0VkF&#10;200CgmzrutH2Ct7Pj3cFiBDRdqidJQXfFOBQX19VWHbuYt9oOcVecIkNJSoYYvSllKEdyGDYOE+W&#10;s083GYx8Tr3sJrxwudEyTZJcGhwtLwzo6ThQ+3WajYK8MUc943kZ5fOLf/rwrzrTvVK3N+vDPYhI&#10;a/yD4Vef1aFmp8bNtgtCK0jzImNUQbYDwXlabPcgGgb3O5B1Jf8/UP8AAAD//wMAUEsBAi0AFAAG&#10;AAgAAAAhALaDOJL+AAAA4QEAABMAAAAAAAAAAAAAAAAAAAAAAFtDb250ZW50X1R5cGVzXS54bWxQ&#10;SwECLQAUAAYACAAAACEAOP0h/9YAAACUAQAACwAAAAAAAAAAAAAAAAAvAQAAX3JlbHMvLnJlbHNQ&#10;SwECLQAUAAYACAAAACEAGx+iTF4CAAAcBQAADgAAAAAAAAAAAAAAAAAuAgAAZHJzL2Uyb0RvYy54&#10;bWxQSwECLQAUAAYACAAAACEAQYsf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6560" behindDoc="0" locked="0" layoutInCell="1" allowOverlap="1" wp14:anchorId="73F6FE77" wp14:editId="658D0BFF">
                <wp:simplePos x="0" y="0"/>
                <wp:positionH relativeFrom="column">
                  <wp:posOffset>228600</wp:posOffset>
                </wp:positionH>
                <wp:positionV relativeFrom="paragraph">
                  <wp:posOffset>28575</wp:posOffset>
                </wp:positionV>
                <wp:extent cx="85725" cy="95250"/>
                <wp:effectExtent l="57150" t="19050" r="47625" b="95250"/>
                <wp:wrapNone/>
                <wp:docPr id="203" name="Ellipse 20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99B7F" id="Ellipse 203" o:spid="_x0000_s1026" style="position:absolute;margin-left:18pt;margin-top:2.25pt;width:6.75pt;height:7.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WU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R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AbOLyf2QAAAAYBAAAPAAAAZHJzL2Rvd25yZXYueG1sTI9B&#10;S8QwEIXvgv8hjODNTdVatDZdZEHEk7rrweO0HdtiMglN2q3/3vGkp8fwHm++V21XZ9VCUxw9G7jc&#10;ZKCIW9+N3Bt4Pzxe3IKKCblD65kMfFOEbX16UmHZ+SO/0bJPvZISjiUaGFIKpdaxHchh3PhALN6n&#10;nxwmOadedxMepdxZfZVlhXY4snwYMNBuoPZrPzsDReN2dsbDMurnl/D0EV5tbntjzs/Wh3tQidb0&#10;F4ZffEGHWpgaP3MXlTVwXciUZCC/ASV2fifaSExU15X+j1//AAAA//8DAFBLAQItABQABgAIAAAA&#10;IQC2gziS/gAAAOEBAAATAAAAAAAAAAAAAAAAAAAAAABbQ29udGVudF9UeXBlc10ueG1sUEsBAi0A&#10;FAAGAAgAAAAhADj9If/WAAAAlAEAAAsAAAAAAAAAAAAAAAAALwEAAF9yZWxzLy5yZWxzUEsBAi0A&#10;FAAGAAgAAAAhAKht9ZRcAgAAGAUAAA4AAAAAAAAAAAAAAAAALgIAAGRycy9lMm9Eb2MueG1sUEsB&#10;Ai0AFAAGAAgAAAAhABs4vJ/ZAAAABgEAAA8AAAAAAAAAAAAAAAAAtg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0896" behindDoc="0" locked="0" layoutInCell="1" allowOverlap="1" wp14:anchorId="6F121DB6" wp14:editId="250AB46C">
                <wp:simplePos x="0" y="0"/>
                <wp:positionH relativeFrom="column">
                  <wp:posOffset>1466215</wp:posOffset>
                </wp:positionH>
                <wp:positionV relativeFrom="paragraph">
                  <wp:posOffset>29845</wp:posOffset>
                </wp:positionV>
                <wp:extent cx="85725" cy="95250"/>
                <wp:effectExtent l="57150" t="19050" r="47625" b="95250"/>
                <wp:wrapNone/>
                <wp:docPr id="17365" name="Ellipse 1736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8EA16" id="Ellipse 17365" o:spid="_x0000_s1026" style="position:absolute;margin-left:115.45pt;margin-top:2.35pt;width:6.75pt;height:7.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Ih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HjK&#10;mReOxvTVWhOiYt0lgdSGOCPb+7DEXop0zB1vNbr8p17YtgC7G4BV28QkXZ5OTyYUW5LmbDqZFtir&#10;F9eAMX1T4Fg+1Fx1yQueYnMTE2Uk670VCbmaLn85pZ1VuQTrfyhNzVDGcfEuNFKXFtlGEAGElMqn&#10;cR46xSvW2U0bawfHw48de/vsqgrFBufJx86DR8kMPg3OznjA9wLYoWTd2e8R6PrOEDxBs6M5InQE&#10;j0FeG8LyRsS0FEiMJu7TlqY7+mgLbc2hP3G2Avz93n22J6KRlrOWNqTm8ddaoOLMfvdEwbPx0VFe&#10;qSIc0YRJwNeap9cav3aXQDMY03sQZDlm+2T3R43gHmmZFzkrqYSXlLvmMuFeuEzd5tJzINViUcxo&#10;jYJIN/4+yP3UM1Eeto8CQ0+oRDy8hf02idkbUnW2eR4eFusE2hTGveDa400rWIjTPxd5x1/Lxerl&#10;UZv/AQAA//8DAFBLAwQUAAYACAAAACEAdlPMzt0AAAAIAQAADwAAAGRycy9kb3ducmV2LnhtbEyP&#10;wU7DMBBE70j8g7VI3KhDsFoa4lSoEkKcgJYDx01skgh7HcVOGv6e5USPq3maeVvuFu/EbMfYB9Jw&#10;u8pAWGqC6anV8HF8urkHEROSQRfIavixEXbV5UWJhQknerfzIbWCSygWqKFLaSikjE1nPcZVGCxx&#10;9hVGj4nPsZVmxBOXeyfzLFtLjz3xQoeD3Xe2+T5MXsO69ns34XHu5cvr8Pw5vDnlWq2vr5bHBxDJ&#10;Lukfhj99VoeKneowkYnCacjvsi2jGtQGBOe5UgpEzeB2A7Iq5fkD1S8AAAD//wMAUEsBAi0AFAAG&#10;AAgAAAAhALaDOJL+AAAA4QEAABMAAAAAAAAAAAAAAAAAAAAAAFtDb250ZW50X1R5cGVzXS54bWxQ&#10;SwECLQAUAAYACAAAACEAOP0h/9YAAACUAQAACwAAAAAAAAAAAAAAAAAvAQAAX3JlbHMvLnJlbHNQ&#10;SwECLQAUAAYACAAAACEAqEoiIV0CAAAcBQAADgAAAAAAAAAAAAAAAAAuAgAAZHJzL2Uyb0RvYy54&#10;bWxQSwECLQAUAAYACAAAACEAdlPM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D</w:t>
      </w:r>
    </w:p>
    <w:p w:rsidR="00AA0210" w:rsidRDefault="00AA0210" w:rsidP="006E1377">
      <w:pPr>
        <w:ind w:left="-142" w:right="465"/>
        <w:jc w:val="both"/>
      </w:pPr>
    </w:p>
    <w:p w:rsidR="00AA0210" w:rsidRDefault="00AA0210" w:rsidP="006E1377">
      <w:pPr>
        <w:ind w:left="-142" w:right="465"/>
        <w:jc w:val="both"/>
      </w:pPr>
    </w:p>
    <w:p w:rsidR="00AA0210" w:rsidRDefault="00AA0210" w:rsidP="006E1377">
      <w:pPr>
        <w:ind w:left="-142" w:right="465"/>
        <w:jc w:val="both"/>
      </w:pPr>
    </w:p>
    <w:p w:rsidR="00AA0210" w:rsidRDefault="00AA0210" w:rsidP="00AA0210">
      <w:pPr>
        <w:ind w:left="567" w:right="465"/>
        <w:jc w:val="both"/>
      </w:pPr>
      <w:r>
        <w:rPr>
          <w:noProof/>
        </w:rPr>
        <mc:AlternateContent>
          <mc:Choice Requires="wps">
            <w:drawing>
              <wp:anchor distT="0" distB="0" distL="114300" distR="114300" simplePos="0" relativeHeight="252042752" behindDoc="0" locked="0" layoutInCell="1" allowOverlap="1" wp14:anchorId="22B2B281" wp14:editId="3C76CDEA">
                <wp:simplePos x="0" y="0"/>
                <wp:positionH relativeFrom="margin">
                  <wp:posOffset>2847975</wp:posOffset>
                </wp:positionH>
                <wp:positionV relativeFrom="paragraph">
                  <wp:posOffset>47625</wp:posOffset>
                </wp:positionV>
                <wp:extent cx="628650" cy="9525"/>
                <wp:effectExtent l="38100" t="38100" r="76200" b="85725"/>
                <wp:wrapNone/>
                <wp:docPr id="17430" name="Connecteur droit 17430"/>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E2044A" id="Connecteur droit 17430" o:spid="_x0000_s1026" style="position:absolute;flip:y;z-index:252042752;visibility:visible;mso-wrap-style:square;mso-wrap-distance-left:9pt;mso-wrap-distance-top:0;mso-wrap-distance-right:9pt;mso-wrap-distance-bottom:0;mso-position-horizontal:absolute;mso-position-horizontal-relative:margin;mso-position-vertical:absolute;mso-position-vertical-relative:text" from="224.25pt,3.75pt" to="273.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tXR4gEAABYEAAAOAAAAZHJzL2Uyb0RvYy54bWysU02P0zAQvSPxH6zcadJAyxI13UNX5YKg&#10;YoG764xbS/7S2Nuk/56xk4YVIJAQOVgZe96beW/szf1gNLsABuVsWywXVcHACtcpe2qLr1/2r+4K&#10;FiK3HdfOQltcIRT325cvNr1voHZnpztARiQ2NL1vi3OMvinLIM5geFg4D5YOpUPDI4V4KjvkPbEb&#10;XdZVtS57h51HJyAE2n0YD4tt5pcSRPwkZYDIdFtQbzGvmNdjWsvthjcn5P6sxNQG/4cuDFeWis5U&#10;Dzxy9oTqFyqjBLrgZFwIZ0onpRKQNZCaZfWTmscz95C1kDnBzzaF/0crPl4OyFRHs3v75jU5ZLmh&#10;Me2cteQdPCHr0KnIxlNyq/ehIdDOHnCKgj9gkj5INExq5b8RWTaD5LEhe32dvYYhMkGb6/puvaJ6&#10;go7erepVmkQ5kiQyjyG+B2dY+mkLrWwygjf88iHEMfWWkra1TWtwWnV7pXUO8HTcaWQXTqPf7yv6&#10;phrP0qhigpZJ1agj/8WrhpH2M0hyh/qtc/l8L2Gm5UKAjcuJV1vKTjBJLczA6u/AKT9BId/ZGTz6&#10;+MeqMyJXdjbOYKOsw99Vj8OtZTnm3xwYdScLjq675glna+jy5elMDyXd7udxhv94ztvvAAAA//8D&#10;AFBLAwQUAAYACAAAACEAx9XPjNwAAAAHAQAADwAAAGRycy9kb3ducmV2LnhtbEyOwU7DMBBE70j8&#10;g7VI3KgDSqCkcSpEhAQ32ob7Nt4mUeN1sN028PW4p3KaHc1o9hXLyQziSM73lhXczxIQxI3VPbcK&#10;6s3b3RyED8gaB8uk4Ic8LMvrqwJzbU+8ouM6tCKOsM9RQRfCmEvpm44M+pkdiWO2s85giNa1Ujs8&#10;xXEzyIckeZQGe44fOhzptaNmvz4YBdlvWlXu4+tbv7vNCqt9nX7WtVK3N9PLAkSgKVzKcMaP6FBG&#10;pq09sPZiUJCm8yxWFTxFiXmWno+tgucEZFnI//zlHwAAAP//AwBQSwECLQAUAAYACAAAACEAtoM4&#10;kv4AAADhAQAAEwAAAAAAAAAAAAAAAAAAAAAAW0NvbnRlbnRfVHlwZXNdLnhtbFBLAQItABQABgAI&#10;AAAAIQA4/SH/1gAAAJQBAAALAAAAAAAAAAAAAAAAAC8BAABfcmVscy8ucmVsc1BLAQItABQABgAI&#10;AAAAIQCdXtXR4gEAABYEAAAOAAAAAAAAAAAAAAAAAC4CAABkcnMvZTJvRG9jLnhtbFBLAQItABQA&#10;BgAIAAAAIQDH1c+M3AAAAAcBAAAPAAAAAAAAAAAAAAAAADwEAABkcnMvZG93bnJldi54bWxQSwUG&#10;AAAAAAQABADzAAAARQUAAAAA&#10;" strokecolor="red" strokeweight="2pt">
                <v:shadow on="t" color="black" opacity="24903f" origin=",.5" offset="0,.55556mm"/>
                <w10:wrap anchorx="margin"/>
              </v:line>
            </w:pict>
          </mc:Fallback>
        </mc:AlternateContent>
      </w:r>
      <w:r>
        <w:t>Légende : Cryptage :   chemin aller</w:t>
      </w:r>
    </w:p>
    <w:p w:rsidR="00AA0210" w:rsidRDefault="00AA0210" w:rsidP="00AA0210">
      <w:pPr>
        <w:ind w:left="567" w:right="465"/>
        <w:jc w:val="both"/>
      </w:pPr>
      <w:r>
        <w:rPr>
          <w:noProof/>
        </w:rPr>
        <mc:AlternateContent>
          <mc:Choice Requires="wps">
            <w:drawing>
              <wp:anchor distT="0" distB="0" distL="114300" distR="114300" simplePos="0" relativeHeight="252038656" behindDoc="0" locked="0" layoutInCell="1" allowOverlap="1" wp14:anchorId="34C655B0" wp14:editId="37D205F3">
                <wp:simplePos x="0" y="0"/>
                <wp:positionH relativeFrom="margin">
                  <wp:posOffset>2839085</wp:posOffset>
                </wp:positionH>
                <wp:positionV relativeFrom="paragraph">
                  <wp:posOffset>97790</wp:posOffset>
                </wp:positionV>
                <wp:extent cx="628650" cy="9525"/>
                <wp:effectExtent l="38100" t="38100" r="76200" b="85725"/>
                <wp:wrapNone/>
                <wp:docPr id="17428" name="Connecteur droit 17428"/>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1035CD" id="Connecteur droit 17428" o:spid="_x0000_s1026" style="position:absolute;flip:y;z-index:252038656;visibility:visible;mso-wrap-style:square;mso-wrap-distance-left:9pt;mso-wrap-distance-top:0;mso-wrap-distance-right:9pt;mso-wrap-distance-bottom:0;mso-position-horizontal:absolute;mso-position-horizontal-relative:margin;mso-position-vertical:absolute;mso-position-vertical-relative:text" from="223.55pt,7.7pt" to="273.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yw4wEAABYEAAAOAAAAZHJzL2Uyb0RvYy54bWysU02P0zAQvSPxH6zcadKIliVquoeuygVB&#10;xdfddcaNJX9p7G3af8/YSbMrQCCtuFgee96beW/szf3FaHYGDMrZtlguqoKBFa5T9tQW37/t39wV&#10;LERuO66dhba4Qijut69fbQbfQO16pztARiQ2NINviz5G35RlED0YHhbOg6VL6dDwSCGeyg75QOxG&#10;l3VVrcvBYefRCQiBTh/Gy2Kb+aUEET9LGSAy3RbUW8wr5vWY1nK74c0Jue+VmNrgL+jCcGWp6Ez1&#10;wCNnj6h+ozJKoAtOxoVwpnRSKgFZA6lZVr+o+dpzD1kLmRP8bFP4f7Ti0/mATHU0u3dvaxqW5YbG&#10;tHPWknfwiKxDpyIbb8mtwYeGQDt7wCkK/oBJ+kWiYVIr/4PIshkkj12y19fZa7hEJuhwXd+tVzQR&#10;QVfvV/UqTaIcSRKZxxA/gDMsbdpCK5uM4A0/fwxxTL2lpGNt0xqcVt1eaZ0DPB13GtmZ0+j3+11V&#10;5WlTjWdpFCVomVSNOvIuXjWMtF9AkjvUb53L53cJMy0XAmxcTr1rS9kJJqmFGVj9GzjlJyjkNzuD&#10;Rx//WnVG5MrOxhlslHX4p+rxcmtZjvk3B0bdyYKj6655wtkaenx5OtNHSa/7eZzhT995+xMAAP//&#10;AwBQSwMEFAAGAAgAAAAhAOJFpjDeAAAACQEAAA8AAABkcnMvZG93bnJldi54bWxMj0FPg0AQhe8m&#10;/ofNmHizSw3FlrI01cRoPCnaeB1gCkR2F3e3QP+940mP896XN+9lu1n3YiTnO2sULBcRCDKVrTvT&#10;KPh4f7xZg/ABTY29NaTgTB52+eVFhmltJ/NGYxEawSHGp6igDWFIpfRVSxr9wg5k2DtapzHw6RpZ&#10;O5w4XPfyNooSqbEz/KHFgR5aqr6Kk1bwas+H4vD8vRlLXO/LyeH90+eLUtdX834LItAc/mD4rc/V&#10;IedOpT2Z2oteQRzfLRllYxWDYGAVJyyULCQbkHkm/y/IfwAAAP//AwBQSwECLQAUAAYACAAAACEA&#10;toM4kv4AAADhAQAAEwAAAAAAAAAAAAAAAAAAAAAAW0NvbnRlbnRfVHlwZXNdLnhtbFBLAQItABQA&#10;BgAIAAAAIQA4/SH/1gAAAJQBAAALAAAAAAAAAAAAAAAAAC8BAABfcmVscy8ucmVsc1BLAQItABQA&#10;BgAIAAAAIQAX4dyw4wEAABYEAAAOAAAAAAAAAAAAAAAAAC4CAABkcnMvZTJvRG9jLnhtbFBLAQIt&#10;ABQABgAIAAAAIQDiRaYw3gAAAAkBAAAPAAAAAAAAAAAAAAAAAD0EAABkcnMvZG93bnJldi54bWxQ&#10;SwUGAAAAAAQABADzAAAASAUAAAAA&#10;" strokecolor="#ffc000" strokeweight="2pt">
                <v:shadow on="t" color="black" opacity="24903f" origin=",.5" offset="0,.55556mm"/>
                <w10:wrap anchorx="margin"/>
              </v:line>
            </w:pict>
          </mc:Fallback>
        </mc:AlternateContent>
      </w:r>
      <w:r>
        <w:tab/>
      </w:r>
      <w:r>
        <w:tab/>
      </w:r>
      <w:r>
        <w:tab/>
      </w:r>
      <w:r>
        <w:tab/>
      </w:r>
      <w:proofErr w:type="gramStart"/>
      <w:r>
        <w:t>chemin</w:t>
      </w:r>
      <w:proofErr w:type="gramEnd"/>
      <w:r>
        <w:t xml:space="preserve"> retour</w:t>
      </w:r>
    </w:p>
    <w:p w:rsidR="00AA0210" w:rsidRDefault="00AA0210" w:rsidP="00AA0210">
      <w:pPr>
        <w:ind w:left="567" w:right="465"/>
        <w:jc w:val="both"/>
      </w:pPr>
      <w:r>
        <w:rPr>
          <w:noProof/>
        </w:rPr>
        <mc:AlternateContent>
          <mc:Choice Requires="wps">
            <w:drawing>
              <wp:anchor distT="0" distB="0" distL="114300" distR="114300" simplePos="0" relativeHeight="252040704" behindDoc="0" locked="0" layoutInCell="1" allowOverlap="1" wp14:anchorId="3A741992" wp14:editId="1305CAC9">
                <wp:simplePos x="0" y="0"/>
                <wp:positionH relativeFrom="margin">
                  <wp:posOffset>2847975</wp:posOffset>
                </wp:positionH>
                <wp:positionV relativeFrom="paragraph">
                  <wp:posOffset>94615</wp:posOffset>
                </wp:positionV>
                <wp:extent cx="628650" cy="9525"/>
                <wp:effectExtent l="38100" t="38100" r="76200" b="85725"/>
                <wp:wrapNone/>
                <wp:docPr id="17429" name="Connecteur droit 17429"/>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6D78B8" id="Connecteur droit 17429" o:spid="_x0000_s1026" style="position:absolute;flip:y;z-index:252040704;visibility:visible;mso-wrap-style:square;mso-wrap-distance-left:9pt;mso-wrap-distance-top:0;mso-wrap-distance-right:9pt;mso-wrap-distance-bottom:0;mso-position-horizontal:absolute;mso-position-horizontal-relative:margin;mso-position-vertical:absolute;mso-position-vertical-relative:text" from="224.25pt,7.45pt" to="273.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fET5AEAABYEAAAOAAAAZHJzL2Uyb0RvYy54bWysU02P0zAQvSPxHyzfadKIlt2o6R66KhcE&#10;FSzcXWfcWvKXxt6m/feMnTasAIGEuFgee96beW/s1cPZGnYCjNq7js9nNWfgpO+1O3T869P2zR1n&#10;MQnXC+MddPwCkT+sX79aDaGFxh+96QEZkbjYDqHjx5RCW1VRHsGKOPMBHF0qj1YkCvFQ9SgGYrem&#10;aup6WQ0e+4BeQox0+jhe8nXhVwpk+qRUhMRMx6m3VFYs6z6v1Xol2gOKcNTy2ob4hy6s0I6KTlSP&#10;Ign2jPoXKqsl+uhVmklvK6+UllA0kJp5/ZOaL0cRoGghc2KYbIr/j1Z+PO2Q6Z5m9+5tc8+ZE5bG&#10;tPHOkXfwjKxHrxMbb8mtIcSWQBu3w2sUww6z9LNCy5TR4RuRFTNIHjsXry+T13BOTNLhsrlbLmgi&#10;kq7uF80iT6IaSTJZwJjeg7csbzputMtGiFacPsQ0pt5S8rFxeY3e6H6rjSkBHvYbg+wkaPTb7aau&#10;y7Spxos0ijK0yqpGHWWXLgZG2s+gyB3qtynly7uEiVZICS7Nr70bR9kZpqiFCVj/HXjNz1Aob3YC&#10;jz7+seqEKJW9SxPYaufxd9XT+dayGvNvDoy6swV731/KhIs19PjKdK4fJb/ul3GB//jO6+8AAAD/&#10;/wMAUEsDBBQABgAIAAAAIQD/DE9S3gAAAAkBAAAPAAAAZHJzL2Rvd25yZXYueG1sTI/BTsMwEETv&#10;SPyDtUjcqANyS5rGqQoSAnEqgarXTWySiNgOtpukf89yguPOPM3O5NvZ9GzUPnTOSrhdJMC0rZ3q&#10;bCPh4/3pJgUWIlqFvbNawlkH2BaXFzlmyk32TY9lbBiF2JChhDbGIeM81K02GBZu0Ja8T+cNRjp9&#10;w5XHicJNz++SZMUNdpY+tDjox1bXX+XJSNi786E8vHyvxwrTXTV5fHg+vkp5fTXvNsCinuMfDL/1&#10;qToU1KlyJ6sC6yUIkS4JJUOsgRGwFPckVCSsBPAi5/8XFD8AAAD//wMAUEsBAi0AFAAGAAgAAAAh&#10;ALaDOJL+AAAA4QEAABMAAAAAAAAAAAAAAAAAAAAAAFtDb250ZW50X1R5cGVzXS54bWxQSwECLQAU&#10;AAYACAAAACEAOP0h/9YAAACUAQAACwAAAAAAAAAAAAAAAAAvAQAAX3JlbHMvLnJlbHNQSwECLQAU&#10;AAYACAAAACEAe6XxE+QBAAAWBAAADgAAAAAAAAAAAAAAAAAuAgAAZHJzL2Uyb0RvYy54bWxQSwEC&#10;LQAUAAYACAAAACEA/wxPUt4AAAAJAQAADwAAAAAAAAAAAAAAAAA+BAAAZHJzL2Rvd25yZXYueG1s&#10;UEsFBgAAAAAEAAQA8wAAAEkFAAAAAA==&#10;" strokecolor="#ffc000" strokeweight="2pt">
                <v:shadow on="t" color="black" opacity="24903f" origin=",.5" offset="0,.55556mm"/>
                <w10:wrap anchorx="margin"/>
              </v:line>
            </w:pict>
          </mc:Fallback>
        </mc:AlternateContent>
      </w:r>
      <w:r>
        <w:tab/>
      </w:r>
      <w:r>
        <w:tab/>
        <w:t xml:space="preserve">  </w:t>
      </w:r>
      <w:proofErr w:type="spellStart"/>
      <w:r>
        <w:t>Decryptage</w:t>
      </w:r>
      <w:proofErr w:type="spellEnd"/>
      <w:r>
        <w:t xml:space="preserve"> : chemin </w:t>
      </w:r>
      <w:proofErr w:type="gramStart"/>
      <w:r>
        <w:t>aller</w:t>
      </w:r>
      <w:proofErr w:type="gramEnd"/>
    </w:p>
    <w:p w:rsidR="00AA0210" w:rsidRDefault="00AA0210" w:rsidP="00AA0210">
      <w:pPr>
        <w:ind w:left="567" w:right="465"/>
        <w:jc w:val="both"/>
      </w:pPr>
      <w:r w:rsidRPr="00AA0210">
        <w:rPr>
          <w:noProof/>
          <w:color w:val="FF0000"/>
        </w:rPr>
        <mc:AlternateContent>
          <mc:Choice Requires="wps">
            <w:drawing>
              <wp:anchor distT="0" distB="0" distL="114300" distR="114300" simplePos="0" relativeHeight="252044800" behindDoc="0" locked="0" layoutInCell="1" allowOverlap="1" wp14:anchorId="4FE48FEC" wp14:editId="0E72252F">
                <wp:simplePos x="0" y="0"/>
                <wp:positionH relativeFrom="margin">
                  <wp:posOffset>2867025</wp:posOffset>
                </wp:positionH>
                <wp:positionV relativeFrom="paragraph">
                  <wp:posOffset>95250</wp:posOffset>
                </wp:positionV>
                <wp:extent cx="628650" cy="9525"/>
                <wp:effectExtent l="38100" t="38100" r="76200" b="85725"/>
                <wp:wrapNone/>
                <wp:docPr id="17431" name="Connecteur droit 17431"/>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B0F079" id="Connecteur droit 17431" o:spid="_x0000_s1026" style="position:absolute;flip:y;z-index:252044800;visibility:visible;mso-wrap-style:square;mso-wrap-distance-left:9pt;mso-wrap-distance-top:0;mso-wrap-distance-right:9pt;mso-wrap-distance-bottom:0;mso-position-horizontal:absolute;mso-position-horizontal-relative:margin;mso-position-vertical:absolute;mso-position-vertical-relative:text" from="225.75pt,7.5pt" to="275.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hy4gEAABYEAAAOAAAAZHJzL2Uyb0RvYy54bWysU02P0zAQvSPxHyzfadJCyxI13UNX5YKg&#10;YoG764xbS/7S2Nu0/56xk4YVIJAQOVgZe96beW/s9f3FGnYGjNq7ls9nNWfgpO+0O7b865fdqzvO&#10;YhKuE8Y7aPkVIr/fvHyx7kMDC3/ypgNkROJi04eWn1IKTVVFeQIr4swHcHSoPFqRKMRj1aHoid2a&#10;alHXq6r32AX0EmKk3YfhkG8Kv1Ig0yelIiRmWk69pbJiWQ95rTZr0RxRhJOWYxviH7qwQjsqOlE9&#10;iCTYE+pfqKyW6KNXaSa9rbxSWkLRQGrm9U9qHk8iQNFC5sQw2RT/H638eN4j0x3N7u2b13POnLA0&#10;pq13jryDJ2Qdep3YcEpu9SE2BNq6PY5RDHvM0i8KLVNGh29EVswgeexSvL5OXsMlMUmbq8XdakkT&#10;kXT0brlY5klUA0kmCxjTe/CW5Z+WG+2yEaIR5w8xDam3lLxtXF6jN7rbaWNKgMfD1iA7Cxr9blfT&#10;N9Z4lkYVM7TKqgYd5S9dDQy0n0GRO9TvopQv9xImWiEluDQfeY2j7AxT1MIErP8OHPMzFMqdncCD&#10;j3+sOiFKZe/SBLbaefxd9XS5tayG/JsDg+5swcF31zLhYg1dvjKd8aHk2/08LvAfz3nzHQAA//8D&#10;AFBLAwQUAAYACAAAACEAc5NJr9wAAAAJAQAADwAAAGRycy9kb3ducmV2LnhtbEyPwU7DMBBE70j8&#10;g7VI3KhTFFcoxKkQERLcaBvu23hJosZ2sN028PUsJ3rcmafZmXI921GcKMTBOw3LRQaCXOvN4DoN&#10;ze7l7gFETOgMjt6Rhm+KsK6ur0osjD+7DZ22qRMc4mKBGvqUpkLK2PZkMS78RI69Tx8sJj5DJ03A&#10;M4fbUd5n2UpaHBx/6HGi557aw/ZoNaifvK7D28eXeQ27DdaHJn9vGq1vb+anRxCJ5vQPw199rg4V&#10;d9r7ozNRjBpytVSMsqF4EwNKZSzsWVgpkFUpLxdUvwAAAP//AwBQSwECLQAUAAYACAAAACEAtoM4&#10;kv4AAADhAQAAEwAAAAAAAAAAAAAAAAAAAAAAW0NvbnRlbnRfVHlwZXNdLnhtbFBLAQItABQABgAI&#10;AAAAIQA4/SH/1gAAAJQBAAALAAAAAAAAAAAAAAAAAC8BAABfcmVscy8ucmVsc1BLAQItABQABgAI&#10;AAAAIQDxGvhy4gEAABYEAAAOAAAAAAAAAAAAAAAAAC4CAABkcnMvZTJvRG9jLnhtbFBLAQItABQA&#10;BgAIAAAAIQBzk0mv3AAAAAkBAAAPAAAAAAAAAAAAAAAAADwEAABkcnMvZG93bnJldi54bWxQSwUG&#10;AAAAAAQABADzAAAARQUAAAAA&#10;" strokecolor="red" strokeweight="2pt">
                <v:shadow on="t" color="black" opacity="24903f" origin=",.5" offset="0,.55556mm"/>
                <w10:wrap anchorx="margin"/>
              </v:line>
            </w:pict>
          </mc:Fallback>
        </mc:AlternateContent>
      </w:r>
      <w:r>
        <w:tab/>
      </w:r>
      <w:r>
        <w:tab/>
      </w:r>
      <w:r>
        <w:tab/>
      </w:r>
      <w:r>
        <w:tab/>
        <w:t xml:space="preserve"> </w:t>
      </w:r>
      <w:proofErr w:type="gramStart"/>
      <w:r>
        <w:t>chemin</w:t>
      </w:r>
      <w:proofErr w:type="gramEnd"/>
      <w:r>
        <w:t xml:space="preserve"> retour</w:t>
      </w:r>
    </w:p>
    <w:p w:rsidR="00AA0210" w:rsidRDefault="00AA0210" w:rsidP="00AA0210">
      <w:pPr>
        <w:ind w:left="567" w:right="465"/>
        <w:jc w:val="both"/>
      </w:pPr>
    </w:p>
    <w:p w:rsidR="00AA0210" w:rsidRDefault="00AA0210" w:rsidP="00AA0210">
      <w:pPr>
        <w:ind w:left="567" w:right="465"/>
        <w:jc w:val="both"/>
      </w:pPr>
      <w:r>
        <w:t>Reprenons notre exemple pour crypter la lettre « A ».</w:t>
      </w:r>
    </w:p>
    <w:p w:rsidR="00AA0210" w:rsidRDefault="00AA0210" w:rsidP="00AA0210">
      <w:pPr>
        <w:ind w:left="567" w:right="465"/>
        <w:jc w:val="both"/>
      </w:pPr>
      <w:r>
        <w:tab/>
      </w:r>
      <w:r>
        <w:tab/>
        <w:t>ALLER</w:t>
      </w:r>
      <w:r>
        <w:tab/>
      </w:r>
      <w:r>
        <w:tab/>
      </w:r>
      <w:r>
        <w:tab/>
      </w:r>
      <w:r>
        <w:tab/>
      </w:r>
      <w:r>
        <w:tab/>
        <w:t>REFLECTEUR</w:t>
      </w:r>
      <w:r>
        <w:tab/>
      </w:r>
      <w:r>
        <w:tab/>
      </w:r>
      <w:r>
        <w:tab/>
      </w:r>
      <w:r>
        <w:tab/>
      </w:r>
      <w:r>
        <w:tab/>
        <w:t>RETOUR</w:t>
      </w:r>
    </w:p>
    <w:p w:rsidR="00CE17A4" w:rsidRDefault="00AA0210" w:rsidP="00AA0210">
      <w:pPr>
        <w:ind w:left="567" w:right="465"/>
        <w:jc w:val="both"/>
      </w:pPr>
      <w:proofErr w:type="spellStart"/>
      <w:r>
        <w:t>Plugboard</w:t>
      </w:r>
      <w:proofErr w:type="spellEnd"/>
      <w:r>
        <w:t xml:space="preserve"> : « A » devient « B » </w:t>
      </w:r>
      <w:r>
        <w:tab/>
        <w:t>Réflecteur : « D » devient « A »</w:t>
      </w:r>
      <w:r>
        <w:tab/>
        <w:t xml:space="preserve"> Rotor 3 : « A » devient « </w:t>
      </w:r>
      <w:r w:rsidR="00CE17A4">
        <w:t>C »</w:t>
      </w:r>
    </w:p>
    <w:p w:rsidR="00AA0210" w:rsidRDefault="00AA0210" w:rsidP="00AA0210">
      <w:pPr>
        <w:ind w:left="567" w:right="465"/>
        <w:jc w:val="both"/>
      </w:pPr>
      <w:r>
        <w:t>Rotor 1 : « B » devient « A »</w:t>
      </w:r>
      <w:r w:rsidR="00CE17A4">
        <w:tab/>
      </w:r>
      <w:r w:rsidR="00CE17A4">
        <w:tab/>
      </w:r>
      <w:r w:rsidR="00CE17A4">
        <w:tab/>
      </w:r>
      <w:r w:rsidR="00CE17A4">
        <w:tab/>
      </w:r>
      <w:r w:rsidR="00CE17A4">
        <w:tab/>
      </w:r>
      <w:r w:rsidR="00CE17A4">
        <w:tab/>
      </w:r>
      <w:r w:rsidR="00CE17A4">
        <w:tab/>
        <w:t xml:space="preserve"> Rotor 2 : « C » devient « D »</w:t>
      </w:r>
    </w:p>
    <w:p w:rsidR="00AA0210" w:rsidRDefault="00AA0210" w:rsidP="00AA0210">
      <w:pPr>
        <w:ind w:left="567" w:right="465"/>
        <w:jc w:val="both"/>
      </w:pPr>
      <w:r>
        <w:t>Rotor 2 : « A » devient « B »</w:t>
      </w:r>
      <w:r w:rsidR="00CE17A4">
        <w:tab/>
      </w:r>
      <w:r w:rsidR="00CE17A4">
        <w:tab/>
      </w:r>
      <w:r w:rsidR="00CE17A4">
        <w:tab/>
      </w:r>
      <w:r w:rsidR="00CE17A4">
        <w:tab/>
      </w:r>
      <w:r w:rsidR="00CE17A4">
        <w:tab/>
      </w:r>
      <w:r w:rsidR="00CE17A4">
        <w:tab/>
      </w:r>
      <w:r w:rsidR="00CE17A4">
        <w:tab/>
        <w:t xml:space="preserve"> Rotor 1 : « D » devient « C »</w:t>
      </w:r>
    </w:p>
    <w:p w:rsidR="00AA0210" w:rsidRDefault="00AA0210" w:rsidP="00AA0210">
      <w:pPr>
        <w:ind w:left="567" w:right="465"/>
        <w:jc w:val="both"/>
      </w:pPr>
      <w:r>
        <w:t>Rotor 3 : « B » devient « D »</w:t>
      </w:r>
      <w:r w:rsidR="00CE17A4">
        <w:tab/>
      </w:r>
      <w:r w:rsidR="00CE17A4">
        <w:tab/>
      </w:r>
      <w:r w:rsidR="00CE17A4">
        <w:tab/>
      </w:r>
      <w:r w:rsidR="00CE17A4">
        <w:tab/>
      </w:r>
      <w:r w:rsidR="00CE17A4">
        <w:tab/>
      </w:r>
      <w:r w:rsidR="00CE17A4">
        <w:tab/>
      </w:r>
      <w:r w:rsidR="00CE17A4">
        <w:tab/>
      </w:r>
      <w:proofErr w:type="spellStart"/>
      <w:r w:rsidR="00CE17A4">
        <w:t>Plugboard</w:t>
      </w:r>
      <w:proofErr w:type="spellEnd"/>
      <w:r w:rsidR="00CE17A4">
        <w:t> : « C » reste « C »</w:t>
      </w:r>
    </w:p>
    <w:p w:rsidR="00CE17A4" w:rsidRDefault="00CE17A4" w:rsidP="00AA0210">
      <w:pPr>
        <w:ind w:left="567" w:right="465"/>
        <w:jc w:val="both"/>
      </w:pPr>
    </w:p>
    <w:p w:rsidR="00E64AC9" w:rsidRDefault="00CE17A4" w:rsidP="00AA0210">
      <w:pPr>
        <w:ind w:left="567" w:right="465"/>
        <w:jc w:val="both"/>
      </w:pPr>
      <w:r>
        <w:t xml:space="preserve">« A » est donc cryptée en « C » et si on veut décrypter « C », on remonte le chemin retour jusqu’au début du chemin aller et on obtient bien « A ». Lorsque la lettre est passée par </w:t>
      </w:r>
      <w:r w:rsidR="00740C6F">
        <w:t>tous</w:t>
      </w:r>
      <w:r>
        <w:t xml:space="preserve"> les composants, une pile électrique</w:t>
      </w:r>
      <w:r w:rsidR="00740C6F">
        <w:t xml:space="preserve">, alimentant </w:t>
      </w:r>
      <w:proofErr w:type="spellStart"/>
      <w:r w:rsidR="00740C6F">
        <w:t>Enigma</w:t>
      </w:r>
      <w:proofErr w:type="spellEnd"/>
      <w:r w:rsidR="00740C6F">
        <w:t>,</w:t>
      </w:r>
      <w:r>
        <w:t xml:space="preserve"> permet d’allumer la lampe correspond à la lettre cryptée/décryptée que l’on doit alors noter.</w:t>
      </w:r>
    </w:p>
    <w:p w:rsidR="00E64AC9" w:rsidRDefault="00E64AC9" w:rsidP="00AA0210">
      <w:pPr>
        <w:ind w:left="567" w:right="465"/>
        <w:jc w:val="both"/>
      </w:pPr>
    </w:p>
    <w:p w:rsidR="00E64AC9" w:rsidRDefault="00E64AC9" w:rsidP="00AA0210">
      <w:pPr>
        <w:ind w:left="567" w:right="465"/>
        <w:jc w:val="both"/>
      </w:pPr>
    </w:p>
    <w:p w:rsidR="00DF2C6E" w:rsidRDefault="00E64AC9" w:rsidP="00AA0210">
      <w:pPr>
        <w:ind w:left="567" w:right="465"/>
        <w:jc w:val="both"/>
      </w:pPr>
      <w:r>
        <w:t>Le fonctionnement d’</w:t>
      </w:r>
      <w:proofErr w:type="spellStart"/>
      <w:r>
        <w:t>Enigma</w:t>
      </w:r>
      <w:proofErr w:type="spellEnd"/>
      <w:r>
        <w:t xml:space="preserve"> permet donc de faire une machine à crypter et décrypter très puissante, </w:t>
      </w:r>
      <w:r w:rsidR="00DF2C6E">
        <w:t>avec très peu de failles. Cependant, la seule faiblesse apparente qu’elle a (une lettre ne peut être cryptée par elle-même) va être le point de départ de la cryptanalyse d’Alan Turing.</w:t>
      </w:r>
    </w:p>
    <w:p w:rsidR="00DF2C6E" w:rsidRDefault="00DF2C6E" w:rsidP="00AA0210">
      <w:pPr>
        <w:ind w:left="567" w:right="465"/>
        <w:jc w:val="both"/>
      </w:pPr>
    </w:p>
    <w:p w:rsidR="00A21721" w:rsidRDefault="00DF2C6E" w:rsidP="00A21721">
      <w:pPr>
        <w:pStyle w:val="Paragraphedeliste"/>
        <w:numPr>
          <w:ilvl w:val="1"/>
          <w:numId w:val="2"/>
        </w:numPr>
        <w:rPr>
          <w:color w:val="17365D" w:themeColor="text2" w:themeShade="BF"/>
          <w:sz w:val="36"/>
          <w:szCs w:val="36"/>
        </w:rPr>
      </w:pPr>
      <w:r>
        <w:br w:type="page"/>
      </w:r>
      <w:bookmarkStart w:id="5" w:name="Cryptanalyse"/>
      <w:r w:rsidRPr="00A21721">
        <w:rPr>
          <w:color w:val="17365D" w:themeColor="text2" w:themeShade="BF"/>
          <w:sz w:val="36"/>
          <w:szCs w:val="36"/>
        </w:rPr>
        <w:lastRenderedPageBreak/>
        <w:t xml:space="preserve">Cryptanalyse </w:t>
      </w:r>
      <w:bookmarkEnd w:id="5"/>
      <w:r w:rsidRPr="00A21721">
        <w:rPr>
          <w:color w:val="17365D" w:themeColor="text2" w:themeShade="BF"/>
          <w:sz w:val="36"/>
          <w:szCs w:val="36"/>
        </w:rPr>
        <w:t>par</w:t>
      </w:r>
      <w:r w:rsidR="00B16293" w:rsidRPr="00A21721">
        <w:rPr>
          <w:color w:val="17365D" w:themeColor="text2" w:themeShade="BF"/>
          <w:sz w:val="36"/>
          <w:szCs w:val="36"/>
        </w:rPr>
        <w:t xml:space="preserve"> Alan Turing</w:t>
      </w:r>
    </w:p>
    <w:p w:rsidR="008A75AE" w:rsidRDefault="008A75AE" w:rsidP="008A75AE">
      <w:pPr>
        <w:pStyle w:val="Paragraphedeliste"/>
        <w:ind w:left="1080"/>
        <w:rPr>
          <w:color w:val="17365D" w:themeColor="text2" w:themeShade="BF"/>
          <w:sz w:val="36"/>
          <w:szCs w:val="36"/>
        </w:rPr>
      </w:pPr>
    </w:p>
    <w:p w:rsidR="00A1760C" w:rsidRPr="00A21721" w:rsidRDefault="008A75AE" w:rsidP="00A1760C">
      <w:pPr>
        <w:pStyle w:val="Paragraphedeliste"/>
        <w:ind w:left="1080"/>
        <w:rPr>
          <w:color w:val="17365D" w:themeColor="text2" w:themeShade="BF"/>
          <w:sz w:val="36"/>
          <w:szCs w:val="36"/>
        </w:rPr>
      </w:pPr>
      <w:r>
        <w:rPr>
          <w:noProof/>
        </w:rPr>
        <w:drawing>
          <wp:anchor distT="0" distB="0" distL="114300" distR="114300" simplePos="0" relativeHeight="252104192" behindDoc="0" locked="0" layoutInCell="1" allowOverlap="1" wp14:anchorId="5D343AE9" wp14:editId="37C4D5BC">
            <wp:simplePos x="0" y="0"/>
            <wp:positionH relativeFrom="margin">
              <wp:posOffset>321945</wp:posOffset>
            </wp:positionH>
            <wp:positionV relativeFrom="margin">
              <wp:posOffset>774700</wp:posOffset>
            </wp:positionV>
            <wp:extent cx="1552575" cy="1264920"/>
            <wp:effectExtent l="0" t="0" r="9525" b="0"/>
            <wp:wrapSquare wrapText="bothSides"/>
            <wp:docPr id="17459" name="Image 17459" descr="http://www.maths.manchester.ac.uk/cryptography_competition/css/ATY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hs.manchester.ac.uk/cryptography_competition/css/ATY_lar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257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75AE" w:rsidRDefault="008A75AE" w:rsidP="00A1760C">
      <w:pPr>
        <w:ind w:left="567" w:right="465"/>
        <w:jc w:val="both"/>
        <w:rPr>
          <w:rFonts w:ascii="Times New Roman" w:hAnsi="Times New Roman" w:cs="Times New Roman"/>
        </w:rPr>
      </w:pPr>
    </w:p>
    <w:p w:rsidR="00A1760C" w:rsidRPr="00A1760C" w:rsidRDefault="00A1760C" w:rsidP="00A1760C">
      <w:pPr>
        <w:ind w:left="567" w:right="465"/>
        <w:jc w:val="both"/>
        <w:rPr>
          <w:rFonts w:ascii="Times New Roman" w:hAnsi="Times New Roman" w:cs="Times New Roman"/>
        </w:rPr>
      </w:pPr>
      <w:r w:rsidRPr="00A1760C">
        <w:rPr>
          <w:rFonts w:ascii="Times New Roman" w:hAnsi="Times New Roman" w:cs="Times New Roman"/>
        </w:rPr>
        <w:t>Les nazis considéraient le système de chiffrement d'</w:t>
      </w:r>
      <w:proofErr w:type="spellStart"/>
      <w:r w:rsidRPr="00A1760C">
        <w:rPr>
          <w:rFonts w:ascii="Times New Roman" w:hAnsi="Times New Roman" w:cs="Times New Roman"/>
        </w:rPr>
        <w:t>Enigma</w:t>
      </w:r>
      <w:proofErr w:type="spellEnd"/>
      <w:r w:rsidRPr="00A1760C">
        <w:rPr>
          <w:rFonts w:ascii="Times New Roman" w:hAnsi="Times New Roman" w:cs="Times New Roman"/>
        </w:rPr>
        <w:t xml:space="preserve"> inviolable mais un homme a réussi l’exploit, déchiffrer </w:t>
      </w:r>
      <w:proofErr w:type="spellStart"/>
      <w:r w:rsidRPr="00A1760C">
        <w:rPr>
          <w:rFonts w:ascii="Times New Roman" w:hAnsi="Times New Roman" w:cs="Times New Roman"/>
        </w:rPr>
        <w:t>Enigma</w:t>
      </w:r>
      <w:proofErr w:type="spellEnd"/>
      <w:r w:rsidRPr="00A1760C">
        <w:rPr>
          <w:rFonts w:ascii="Times New Roman" w:hAnsi="Times New Roman" w:cs="Times New Roman"/>
        </w:rPr>
        <w:t xml:space="preserve">, cet homme c’est Alan </w:t>
      </w:r>
      <w:proofErr w:type="spellStart"/>
      <w:r w:rsidRPr="00A1760C">
        <w:rPr>
          <w:rFonts w:ascii="Times New Roman" w:hAnsi="Times New Roman" w:cs="Times New Roman"/>
        </w:rPr>
        <w:t>Mathison</w:t>
      </w:r>
      <w:proofErr w:type="spellEnd"/>
      <w:r w:rsidRPr="00A1760C">
        <w:rPr>
          <w:rFonts w:ascii="Times New Roman" w:hAnsi="Times New Roman" w:cs="Times New Roman"/>
        </w:rPr>
        <w:t xml:space="preserve"> Turing dit Alan Turing qui était mathématicien, </w:t>
      </w:r>
      <w:proofErr w:type="spellStart"/>
      <w:r w:rsidRPr="00A1760C">
        <w:rPr>
          <w:rFonts w:ascii="Times New Roman" w:hAnsi="Times New Roman" w:cs="Times New Roman"/>
        </w:rPr>
        <w:t>cryptologue</w:t>
      </w:r>
      <w:proofErr w:type="spellEnd"/>
      <w:r w:rsidRPr="00A1760C">
        <w:rPr>
          <w:rFonts w:ascii="Times New Roman" w:hAnsi="Times New Roman" w:cs="Times New Roman"/>
        </w:rPr>
        <w:t xml:space="preserve"> et informaticien britannique, il est né le 23 juin 1912 et mort le 7 juin 1954.</w:t>
      </w:r>
    </w:p>
    <w:p w:rsidR="00A21721" w:rsidRDefault="00A21721" w:rsidP="00A21721">
      <w:pPr>
        <w:pStyle w:val="Paragraphedeliste"/>
        <w:ind w:left="1080"/>
        <w:rPr>
          <w:color w:val="17365D" w:themeColor="text2" w:themeShade="BF"/>
          <w:sz w:val="36"/>
          <w:szCs w:val="36"/>
        </w:rPr>
      </w:pPr>
    </w:p>
    <w:p w:rsidR="00A21721" w:rsidRDefault="00A21721" w:rsidP="00A21721">
      <w:pPr>
        <w:pStyle w:val="Paragraphedeliste"/>
        <w:ind w:left="1080"/>
        <w:rPr>
          <w:color w:val="17365D" w:themeColor="text2" w:themeShade="BF"/>
          <w:sz w:val="36"/>
          <w:szCs w:val="36"/>
        </w:rPr>
      </w:pPr>
    </w:p>
    <w:p w:rsidR="00A1760C" w:rsidRDefault="00A1760C" w:rsidP="00A1760C">
      <w:pPr>
        <w:pStyle w:val="Standard"/>
        <w:autoSpaceDE w:val="0"/>
        <w:ind w:left="567" w:right="465"/>
        <w:rPr>
          <w:rFonts w:asciiTheme="minorHAnsi" w:eastAsiaTheme="minorEastAsia" w:hAnsiTheme="minorHAnsi" w:cstheme="minorBidi"/>
          <w:color w:val="17365D" w:themeColor="text2" w:themeShade="BF"/>
          <w:kern w:val="0"/>
          <w:sz w:val="36"/>
          <w:szCs w:val="36"/>
        </w:rPr>
      </w:pPr>
    </w:p>
    <w:p w:rsidR="00A1760C" w:rsidRDefault="002750EE" w:rsidP="00ED7C3E">
      <w:pPr>
        <w:pStyle w:val="Standard"/>
        <w:autoSpaceDE w:val="0"/>
        <w:ind w:left="567"/>
        <w:jc w:val="both"/>
        <w:rPr>
          <w:rFonts w:ascii="Times-Roman" w:eastAsia="Times-Roman" w:hAnsi="Times-Roman" w:cs="Times-Roman"/>
        </w:rPr>
      </w:pPr>
      <w:r>
        <w:rPr>
          <w:noProof/>
        </w:rPr>
        <w:drawing>
          <wp:anchor distT="0" distB="0" distL="114300" distR="114300" simplePos="0" relativeHeight="252105216" behindDoc="0" locked="0" layoutInCell="1" allowOverlap="1" wp14:anchorId="3279E597" wp14:editId="0969B0A5">
            <wp:simplePos x="0" y="0"/>
            <wp:positionH relativeFrom="margin">
              <wp:posOffset>4433570</wp:posOffset>
            </wp:positionH>
            <wp:positionV relativeFrom="margin">
              <wp:posOffset>2536825</wp:posOffset>
            </wp:positionV>
            <wp:extent cx="2749550" cy="2200275"/>
            <wp:effectExtent l="0" t="0" r="0" b="9525"/>
            <wp:wrapSquare wrapText="bothSides"/>
            <wp:docPr id="17460" name="Image 17460" descr="http://upload.wikimedia.org/wikipedia/commons/6/65/'bom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6/65/'bomb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955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60C">
        <w:rPr>
          <w:rFonts w:ascii="Times-Roman" w:eastAsia="Times-Roman" w:hAnsi="Times-Roman" w:cs="Times-Roman"/>
        </w:rPr>
        <w:t xml:space="preserve">    Alan Turing crée une machine surnommée « </w:t>
      </w:r>
      <w:proofErr w:type="spellStart"/>
      <w:r w:rsidR="00A1760C">
        <w:rPr>
          <w:rFonts w:ascii="Times-Roman" w:eastAsia="Times-Roman" w:hAnsi="Times-Roman" w:cs="Times-Roman"/>
        </w:rPr>
        <w:t>Bomb</w:t>
      </w:r>
      <w:proofErr w:type="spellEnd"/>
      <w:r w:rsidR="00A1760C">
        <w:rPr>
          <w:rFonts w:ascii="Times-Roman" w:eastAsia="Times-Roman" w:hAnsi="Times-Roman" w:cs="Times-Roman"/>
        </w:rPr>
        <w:t> » qui permet de tester des combinaisons possible d’</w:t>
      </w:r>
      <w:proofErr w:type="spellStart"/>
      <w:r w:rsidR="00A1760C">
        <w:rPr>
          <w:rFonts w:ascii="Times-Roman" w:eastAsia="Times-Roman" w:hAnsi="Times-Roman" w:cs="Times-Roman"/>
        </w:rPr>
        <w:t>Enigma</w:t>
      </w:r>
      <w:proofErr w:type="spellEnd"/>
      <w:r w:rsidR="00A1760C">
        <w:rPr>
          <w:rFonts w:ascii="Times-Roman" w:eastAsia="Times-Roman" w:hAnsi="Times-Roman" w:cs="Times-Roman"/>
        </w:rPr>
        <w:t xml:space="preserve"> mais pas toutes car cela serait impossible dans des délais humain.</w:t>
      </w:r>
      <w:r w:rsidR="00A1760C" w:rsidRPr="00A1760C">
        <w:rPr>
          <w:rFonts w:ascii="Times-Roman" w:eastAsia="Times-Roman" w:hAnsi="Times-Roman" w:cs="Times-Roman"/>
        </w:rPr>
        <w:t xml:space="preserve"> </w:t>
      </w:r>
    </w:p>
    <w:p w:rsidR="00ED7C3E" w:rsidRDefault="00A1760C" w:rsidP="00ED7C3E">
      <w:pPr>
        <w:pStyle w:val="Standard"/>
        <w:autoSpaceDE w:val="0"/>
        <w:ind w:left="567"/>
        <w:jc w:val="both"/>
        <w:rPr>
          <w:rFonts w:ascii="Times-Roman" w:eastAsia="Times-Roman" w:hAnsi="Times-Roman" w:cs="Times-Roman"/>
        </w:rPr>
      </w:pPr>
      <w:r>
        <w:rPr>
          <w:rFonts w:ascii="Times-Roman" w:eastAsia="Times-Roman" w:hAnsi="Times-Roman" w:cs="Times-Roman"/>
        </w:rPr>
        <w:t xml:space="preserve">Il réduit donc les combinaisons à tester grâce à la méthode qu’il a </w:t>
      </w:r>
      <w:proofErr w:type="gramStart"/>
      <w:r>
        <w:rPr>
          <w:rFonts w:ascii="Times-Roman" w:eastAsia="Times-Roman" w:hAnsi="Times-Roman" w:cs="Times-Roman"/>
        </w:rPr>
        <w:t>trouvé</w:t>
      </w:r>
      <w:proofErr w:type="gramEnd"/>
      <w:r>
        <w:rPr>
          <w:rFonts w:ascii="Times-Roman" w:eastAsia="Times-Roman" w:hAnsi="Times-Roman" w:cs="Times-Roman"/>
        </w:rPr>
        <w:t xml:space="preserve">. Il se sert d’une faille du système </w:t>
      </w:r>
      <w:proofErr w:type="spellStart"/>
      <w:r>
        <w:rPr>
          <w:rFonts w:ascii="Times-Roman" w:eastAsia="Times-Roman" w:hAnsi="Times-Roman" w:cs="Times-Roman"/>
        </w:rPr>
        <w:t>Enigma</w:t>
      </w:r>
      <w:proofErr w:type="spellEnd"/>
      <w:r>
        <w:rPr>
          <w:rFonts w:ascii="Times-Roman" w:eastAsia="Times-Roman" w:hAnsi="Times-Roman" w:cs="Times-Roman"/>
        </w:rPr>
        <w:t>, en effet une lettre</w:t>
      </w:r>
      <w:r w:rsidR="00ED7C3E">
        <w:rPr>
          <w:rFonts w:ascii="Times-Roman" w:eastAsia="Times-Roman" w:hAnsi="Times-Roman" w:cs="Times-Roman"/>
        </w:rPr>
        <w:t xml:space="preserve"> à</w:t>
      </w:r>
      <w:r>
        <w:rPr>
          <w:rFonts w:ascii="Times-Roman" w:eastAsia="Times-Roman" w:hAnsi="Times-Roman" w:cs="Times-Roman"/>
        </w:rPr>
        <w:t xml:space="preserve"> cryptée </w:t>
      </w:r>
      <w:r w:rsidR="00ED7C3E">
        <w:rPr>
          <w:rFonts w:ascii="Times-Roman" w:eastAsia="Times-Roman" w:hAnsi="Times-Roman" w:cs="Times-Roman"/>
        </w:rPr>
        <w:t>n’est jamais substituée à elle-même du fait du réflecteur</w:t>
      </w:r>
      <w:r>
        <w:rPr>
          <w:rFonts w:ascii="Times-Roman" w:eastAsia="Times-Roman" w:hAnsi="Times-Roman" w:cs="Times-Roman"/>
        </w:rPr>
        <w:t xml:space="preserve"> donc un N ne pourra jamais donner un N. </w:t>
      </w:r>
    </w:p>
    <w:p w:rsidR="00ED7C3E" w:rsidRDefault="00A1760C" w:rsidP="00ED7C3E">
      <w:pPr>
        <w:pStyle w:val="Standard"/>
        <w:autoSpaceDE w:val="0"/>
        <w:ind w:left="567"/>
        <w:jc w:val="both"/>
      </w:pPr>
      <w:r>
        <w:rPr>
          <w:rFonts w:ascii="Times-Roman" w:eastAsia="Times-Roman" w:hAnsi="Times-Roman" w:cs="Times-Roman"/>
        </w:rPr>
        <w:t>De plus</w:t>
      </w:r>
      <w:r w:rsidR="00ED7C3E">
        <w:rPr>
          <w:rFonts w:ascii="Times-Roman" w:eastAsia="Times-Roman" w:hAnsi="Times-Roman" w:cs="Times-Roman"/>
        </w:rPr>
        <w:t>,</w:t>
      </w:r>
      <w:r>
        <w:rPr>
          <w:rFonts w:ascii="Times-Roman" w:eastAsia="Times-Roman" w:hAnsi="Times-Roman" w:cs="Times-Roman"/>
        </w:rPr>
        <w:t xml:space="preserve"> l’autre faille ve</w:t>
      </w:r>
      <w:r w:rsidR="00ED7C3E">
        <w:rPr>
          <w:rFonts w:ascii="Times-Roman" w:eastAsia="Times-Roman" w:hAnsi="Times-Roman" w:cs="Times-Roman"/>
        </w:rPr>
        <w:t>nait du système allemand en lui-</w:t>
      </w:r>
      <w:r>
        <w:rPr>
          <w:rFonts w:ascii="Times-Roman" w:eastAsia="Times-Roman" w:hAnsi="Times-Roman" w:cs="Times-Roman"/>
        </w:rPr>
        <w:t xml:space="preserve">même, c’est à dire qu’ils avaient l’habitude  d’envoyer un bulletin météo </w:t>
      </w:r>
      <w:r w:rsidR="00ED7C3E">
        <w:rPr>
          <w:rFonts w:ascii="Times-Roman" w:eastAsia="Times-Roman" w:hAnsi="Times-Roman" w:cs="Times-Roman"/>
        </w:rPr>
        <w:t>tous</w:t>
      </w:r>
      <w:r>
        <w:rPr>
          <w:rFonts w:ascii="Times-Roman" w:eastAsia="Times-Roman" w:hAnsi="Times-Roman" w:cs="Times-Roman"/>
        </w:rPr>
        <w:t xml:space="preserve"> les jours à 6h et ce bulletin météo avait toujours la même forme.</w:t>
      </w:r>
      <w:r w:rsidR="00ED7C3E" w:rsidRPr="00ED7C3E">
        <w:rPr>
          <w:rFonts w:ascii="Times-Roman" w:eastAsia="Times-Roman" w:hAnsi="Times-Roman" w:cs="Times-Roman"/>
        </w:rPr>
        <w:t xml:space="preserve"> </w:t>
      </w:r>
      <w:r w:rsidR="00ED7C3E">
        <w:rPr>
          <w:rFonts w:ascii="Times-Roman" w:eastAsia="Times-Roman" w:hAnsi="Times-Roman" w:cs="Times-Roman"/>
        </w:rPr>
        <w:t>Il contenait notamment le mot « </w:t>
      </w:r>
      <w:proofErr w:type="spellStart"/>
      <w:r w:rsidR="00ED7C3E">
        <w:rPr>
          <w:rFonts w:ascii="Times-Roman" w:eastAsia="Times-Roman" w:hAnsi="Times-Roman" w:cs="Times-Roman"/>
        </w:rPr>
        <w:t>wetterbericht</w:t>
      </w:r>
      <w:proofErr w:type="spellEnd"/>
      <w:r w:rsidR="00ED7C3E">
        <w:rPr>
          <w:rFonts w:ascii="Times-Roman" w:eastAsia="Times-Roman" w:hAnsi="Times-Roman" w:cs="Times-Roman"/>
        </w:rPr>
        <w:t> » qui voulait dire bulletin météo en allemand et se finissait toujours par « Hitler ».</w:t>
      </w:r>
    </w:p>
    <w:p w:rsidR="00A1760C" w:rsidRDefault="00A1760C" w:rsidP="00A1760C">
      <w:pPr>
        <w:pStyle w:val="Standard"/>
        <w:autoSpaceDE w:val="0"/>
        <w:ind w:left="567"/>
        <w:jc w:val="both"/>
      </w:pPr>
    </w:p>
    <w:p w:rsidR="00E94E15" w:rsidRDefault="00E94E15" w:rsidP="00A1760C">
      <w:pPr>
        <w:pStyle w:val="Standard"/>
        <w:autoSpaceDE w:val="0"/>
        <w:ind w:left="567"/>
        <w:jc w:val="both"/>
      </w:pPr>
    </w:p>
    <w:p w:rsidR="00A1760C" w:rsidRDefault="00A1760C" w:rsidP="00A1760C">
      <w:pPr>
        <w:pStyle w:val="Standard"/>
        <w:autoSpaceDE w:val="0"/>
        <w:ind w:left="567" w:right="465"/>
        <w:rPr>
          <w:rFonts w:ascii="Times-Roman" w:eastAsia="Times-Roman" w:hAnsi="Times-Roman" w:cs="Times-Roman"/>
        </w:rPr>
      </w:pPr>
    </w:p>
    <w:p w:rsidR="00ED7C3E" w:rsidRDefault="00ED7C3E" w:rsidP="00ED7C3E">
      <w:pPr>
        <w:pStyle w:val="Standard"/>
        <w:autoSpaceDE w:val="0"/>
        <w:ind w:left="567" w:right="465"/>
        <w:rPr>
          <w:rFonts w:ascii="Times-Roman" w:eastAsia="Times-Roman" w:hAnsi="Times-Roman" w:cs="Times-Roman"/>
        </w:rPr>
      </w:pPr>
      <w:r w:rsidRPr="00ED7C3E">
        <w:rPr>
          <w:rFonts w:ascii="Times-Roman" w:eastAsia="Times-Roman" w:hAnsi="Times-Roman" w:cs="Times-Roman"/>
        </w:rPr>
        <w:tab/>
      </w:r>
      <w:r>
        <w:rPr>
          <w:rFonts w:ascii="Times-Roman" w:eastAsia="Times-Roman" w:hAnsi="Times-Roman" w:cs="Times-Roman"/>
        </w:rPr>
        <w:t>Avec ces informations, Alan Turing comparait l</w:t>
      </w:r>
      <w:r w:rsidRPr="00ED7C3E">
        <w:rPr>
          <w:rFonts w:ascii="Times-Roman" w:eastAsia="Times-Roman" w:hAnsi="Times-Roman" w:cs="Times-Roman"/>
        </w:rPr>
        <w:t>es mots clés</w:t>
      </w:r>
      <w:r>
        <w:rPr>
          <w:rFonts w:ascii="Times-Roman" w:eastAsia="Times-Roman" w:hAnsi="Times-Roman" w:cs="Times-Roman"/>
        </w:rPr>
        <w:t xml:space="preserve"> allemands</w:t>
      </w:r>
      <w:r w:rsidRPr="00ED7C3E">
        <w:rPr>
          <w:rFonts w:ascii="Times-Roman" w:eastAsia="Times-Roman" w:hAnsi="Times-Roman" w:cs="Times-Roman"/>
        </w:rPr>
        <w:t xml:space="preserve"> avec le message codé en vérifiant que chaque lettre du mot clé soit différent</w:t>
      </w:r>
      <w:r>
        <w:rPr>
          <w:rFonts w:ascii="Times-Roman" w:eastAsia="Times-Roman" w:hAnsi="Times-Roman" w:cs="Times-Roman"/>
        </w:rPr>
        <w:t>e</w:t>
      </w:r>
      <w:r w:rsidRPr="00ED7C3E">
        <w:rPr>
          <w:rFonts w:ascii="Times-Roman" w:eastAsia="Times-Roman" w:hAnsi="Times-Roman" w:cs="Times-Roman"/>
        </w:rPr>
        <w:t xml:space="preserve"> du message</w:t>
      </w:r>
      <w:r>
        <w:rPr>
          <w:rFonts w:ascii="Times-Roman" w:eastAsia="Times-Roman" w:hAnsi="Times-Roman" w:cs="Times-Roman"/>
        </w:rPr>
        <w:t>.</w:t>
      </w:r>
      <w:r w:rsidRPr="00ED7C3E">
        <w:rPr>
          <w:rFonts w:ascii="Times-Roman" w:eastAsia="Times-Roman" w:hAnsi="Times-Roman" w:cs="Times-Roman"/>
        </w:rPr>
        <w:t xml:space="preserve"> </w:t>
      </w:r>
      <w:r>
        <w:rPr>
          <w:rFonts w:ascii="Times-Roman" w:eastAsia="Times-Roman" w:hAnsi="Times-Roman" w:cs="Times-Roman"/>
        </w:rPr>
        <w:t>S</w:t>
      </w:r>
      <w:r w:rsidRPr="00ED7C3E">
        <w:rPr>
          <w:rFonts w:ascii="Times-Roman" w:eastAsia="Times-Roman" w:hAnsi="Times-Roman" w:cs="Times-Roman"/>
        </w:rPr>
        <w:t xml:space="preserve">i ce n’était pas le cas il déplaçait le mot clé jusqu’à que toute les lettres soient différentes, </w:t>
      </w:r>
      <w:r>
        <w:rPr>
          <w:rFonts w:ascii="Times-Roman" w:eastAsia="Times-Roman" w:hAnsi="Times-Roman" w:cs="Times-Roman"/>
        </w:rPr>
        <w:t>cela signifiait alors que le mot clé pouvait peut-être se situer à cet emplacement dans le message codé.</w:t>
      </w:r>
    </w:p>
    <w:p w:rsidR="00ED7C3E" w:rsidRDefault="00ED7C3E" w:rsidP="00ED7C3E">
      <w:pPr>
        <w:pStyle w:val="Standard"/>
        <w:autoSpaceDE w:val="0"/>
        <w:ind w:left="567" w:right="465"/>
        <w:rPr>
          <w:rFonts w:ascii="Times-Roman" w:eastAsia="Times-Roman" w:hAnsi="Times-Roman" w:cs="Times-Roman"/>
        </w:rPr>
      </w:pPr>
      <w:r>
        <w:rPr>
          <w:rFonts w:ascii="Times-Roman" w:eastAsia="Times-Roman" w:hAnsi="Times-Roman" w:cs="Times-Roman"/>
        </w:rPr>
        <w:t xml:space="preserve">A partir de cela, la machine </w:t>
      </w:r>
      <w:proofErr w:type="spellStart"/>
      <w:r>
        <w:rPr>
          <w:rFonts w:ascii="Times-Roman" w:eastAsia="Times-Roman" w:hAnsi="Times-Roman" w:cs="Times-Roman"/>
        </w:rPr>
        <w:t>Bomb</w:t>
      </w:r>
      <w:proofErr w:type="spellEnd"/>
      <w:r>
        <w:rPr>
          <w:rFonts w:ascii="Times-Roman" w:eastAsia="Times-Roman" w:hAnsi="Times-Roman" w:cs="Times-Roman"/>
        </w:rPr>
        <w:t xml:space="preserve"> testait les positions des rotors en fonction des couples du </w:t>
      </w:r>
      <w:proofErr w:type="spellStart"/>
      <w:r>
        <w:rPr>
          <w:rFonts w:ascii="Times-Roman" w:eastAsia="Times-Roman" w:hAnsi="Times-Roman" w:cs="Times-Roman"/>
        </w:rPr>
        <w:t>plugboard</w:t>
      </w:r>
      <w:proofErr w:type="spellEnd"/>
      <w:r>
        <w:rPr>
          <w:rFonts w:ascii="Times-Roman" w:eastAsia="Times-Roman" w:hAnsi="Times-Roman" w:cs="Times-Roman"/>
        </w:rPr>
        <w:t xml:space="preserve">. C’est-à-dire qu’on positionnait le Rotor 1 à 1 par exemple et on faisait la supposition que dans le </w:t>
      </w:r>
      <w:proofErr w:type="spellStart"/>
      <w:r>
        <w:rPr>
          <w:rFonts w:ascii="Times-Roman" w:eastAsia="Times-Roman" w:hAnsi="Times-Roman" w:cs="Times-Roman"/>
        </w:rPr>
        <w:t>plugboard</w:t>
      </w:r>
      <w:proofErr w:type="spellEnd"/>
      <w:r>
        <w:rPr>
          <w:rFonts w:ascii="Times-Roman" w:eastAsia="Times-Roman" w:hAnsi="Times-Roman" w:cs="Times-Roman"/>
        </w:rPr>
        <w:t xml:space="preserve"> </w:t>
      </w:r>
      <w:r w:rsidR="00E94E15">
        <w:rPr>
          <w:rFonts w:ascii="Times-Roman" w:eastAsia="Times-Roman" w:hAnsi="Times-Roman" w:cs="Times-Roman"/>
        </w:rPr>
        <w:t xml:space="preserve">deux lettres étaient liées. La machine vérifiait que la supposition était exacte en lisant le message codé et le mot-clé. Si on tombait sur une contradiction, par exemple on suppose A-D branchés dans le </w:t>
      </w:r>
      <w:proofErr w:type="spellStart"/>
      <w:r w:rsidR="00E94E15">
        <w:rPr>
          <w:rFonts w:ascii="Times-Roman" w:eastAsia="Times-Roman" w:hAnsi="Times-Roman" w:cs="Times-Roman"/>
        </w:rPr>
        <w:t>plugboard</w:t>
      </w:r>
      <w:proofErr w:type="spellEnd"/>
      <w:r w:rsidR="00E94E15">
        <w:rPr>
          <w:rFonts w:ascii="Times-Roman" w:eastAsia="Times-Roman" w:hAnsi="Times-Roman" w:cs="Times-Roman"/>
        </w:rPr>
        <w:t xml:space="preserve"> et au fil de la lecture on a un autre couple A-Z alors qu’une mettre lettre ne peut pas être branchée deux fois dans le </w:t>
      </w:r>
      <w:proofErr w:type="spellStart"/>
      <w:r w:rsidR="00E94E15">
        <w:rPr>
          <w:rFonts w:ascii="Times-Roman" w:eastAsia="Times-Roman" w:hAnsi="Times-Roman" w:cs="Times-Roman"/>
        </w:rPr>
        <w:t>plugboard</w:t>
      </w:r>
      <w:proofErr w:type="spellEnd"/>
      <w:r w:rsidR="00E94E15">
        <w:rPr>
          <w:rFonts w:ascii="Times-Roman" w:eastAsia="Times-Roman" w:hAnsi="Times-Roman" w:cs="Times-Roman"/>
        </w:rPr>
        <w:t>, alors la supposition de départ était fausse et la position supposée des rotors aussi et on essayait alors une autre position. Pour accélérer les choses, Turing a émis l’idée que si il y avait une contradiction alors tous les autres couples trouvés qui découlaient de la supposition initiale fausse étaient faux aussi et n’avaient alors pas besoin d’être revérifier.</w:t>
      </w:r>
    </w:p>
    <w:p w:rsidR="00ED7C3E" w:rsidRDefault="00E94E15" w:rsidP="00E94E15">
      <w:pPr>
        <w:pStyle w:val="Standard"/>
        <w:autoSpaceDE w:val="0"/>
        <w:ind w:left="567" w:right="465"/>
        <w:jc w:val="both"/>
      </w:pPr>
      <w:r>
        <w:rPr>
          <w:rFonts w:ascii="Times-Roman" w:eastAsia="Times-Roman" w:hAnsi="Times-Roman" w:cs="Times-Roman"/>
        </w:rPr>
        <w:t xml:space="preserve">Finalement, la machine </w:t>
      </w:r>
      <w:proofErr w:type="spellStart"/>
      <w:r>
        <w:rPr>
          <w:rFonts w:ascii="Times-Roman" w:eastAsia="Times-Roman" w:hAnsi="Times-Roman" w:cs="Times-Roman"/>
        </w:rPr>
        <w:t>Bomb</w:t>
      </w:r>
      <w:proofErr w:type="spellEnd"/>
      <w:r>
        <w:rPr>
          <w:rFonts w:ascii="Times-Roman" w:eastAsia="Times-Roman" w:hAnsi="Times-Roman" w:cs="Times-Roman"/>
        </w:rPr>
        <w:t xml:space="preserve"> était capable de trouver les couples du </w:t>
      </w:r>
      <w:proofErr w:type="spellStart"/>
      <w:r>
        <w:rPr>
          <w:rFonts w:ascii="Times-Roman" w:eastAsia="Times-Roman" w:hAnsi="Times-Roman" w:cs="Times-Roman"/>
        </w:rPr>
        <w:t>plugboard</w:t>
      </w:r>
      <w:proofErr w:type="spellEnd"/>
      <w:r>
        <w:rPr>
          <w:rFonts w:ascii="Times-Roman" w:eastAsia="Times-Roman" w:hAnsi="Times-Roman" w:cs="Times-Roman"/>
        </w:rPr>
        <w:t xml:space="preserve"> et les positions de rotors utilisées pour crypter le message en 20 minutes. Il ne restait alors plus qu’à décrypter le code avec les bons réglages.</w:t>
      </w:r>
    </w:p>
    <w:p w:rsidR="00ED7C3E" w:rsidRPr="00ED7C3E" w:rsidRDefault="00ED7C3E" w:rsidP="00ED7C3E">
      <w:pPr>
        <w:pStyle w:val="Standard"/>
        <w:autoSpaceDE w:val="0"/>
        <w:ind w:left="567" w:right="465"/>
        <w:rPr>
          <w:rFonts w:ascii="Times-Roman" w:eastAsia="Times-Roman" w:hAnsi="Times-Roman" w:cs="Times-Roman"/>
        </w:rPr>
      </w:pPr>
    </w:p>
    <w:p w:rsidR="00A21721" w:rsidRDefault="00A21721" w:rsidP="00A21721">
      <w:pPr>
        <w:pStyle w:val="Paragraphedeliste"/>
        <w:ind w:left="1080"/>
        <w:rPr>
          <w:color w:val="17365D" w:themeColor="text2" w:themeShade="BF"/>
          <w:sz w:val="36"/>
          <w:szCs w:val="36"/>
        </w:rPr>
      </w:pPr>
    </w:p>
    <w:p w:rsidR="00A1760C" w:rsidRPr="00E94E15" w:rsidRDefault="00E94E15" w:rsidP="00E94E15">
      <w:pPr>
        <w:pStyle w:val="Paragraphedeliste"/>
        <w:ind w:left="567" w:right="465"/>
        <w:jc w:val="both"/>
        <w:rPr>
          <w:rFonts w:ascii="Times New Roman" w:hAnsi="Times New Roman" w:cs="Times New Roman"/>
        </w:rPr>
      </w:pPr>
      <w:r>
        <w:rPr>
          <w:rFonts w:ascii="Times New Roman" w:hAnsi="Times New Roman" w:cs="Times New Roman"/>
        </w:rPr>
        <w:t xml:space="preserve">     Cette </w:t>
      </w:r>
      <w:r w:rsidR="004F481E">
        <w:rPr>
          <w:rFonts w:ascii="Times New Roman" w:hAnsi="Times New Roman" w:cs="Times New Roman"/>
        </w:rPr>
        <w:t>phase d’analyse</w:t>
      </w:r>
      <w:r>
        <w:rPr>
          <w:rFonts w:ascii="Times New Roman" w:hAnsi="Times New Roman" w:cs="Times New Roman"/>
        </w:rPr>
        <w:t xml:space="preserve"> nous a véritablement permis de cerner le sujet et de mieux comprendre le rôle de chaque composant de la machine </w:t>
      </w:r>
      <w:proofErr w:type="spellStart"/>
      <w:r>
        <w:rPr>
          <w:rFonts w:ascii="Times New Roman" w:hAnsi="Times New Roman" w:cs="Times New Roman"/>
        </w:rPr>
        <w:t>Enigma</w:t>
      </w:r>
      <w:proofErr w:type="spellEnd"/>
      <w:r>
        <w:rPr>
          <w:rFonts w:ascii="Times New Roman" w:hAnsi="Times New Roman" w:cs="Times New Roman"/>
        </w:rPr>
        <w:t>. De plus, cela nous a aussi permis d’avoir des pistes notamment pour le décryptage en s’appuyant de la cryptanalyse faite par Alan Turing.</w:t>
      </w:r>
    </w:p>
    <w:p w:rsidR="00A1760C" w:rsidRDefault="00A1760C" w:rsidP="00A21721">
      <w:pPr>
        <w:pStyle w:val="Paragraphedeliste"/>
        <w:ind w:left="1080"/>
        <w:rPr>
          <w:color w:val="17365D" w:themeColor="text2" w:themeShade="BF"/>
          <w:sz w:val="36"/>
          <w:szCs w:val="36"/>
        </w:rPr>
      </w:pPr>
    </w:p>
    <w:p w:rsidR="00716681" w:rsidRDefault="00716681" w:rsidP="009450E8">
      <w:pPr>
        <w:pStyle w:val="Paragraphedeliste"/>
        <w:ind w:left="567" w:right="465"/>
        <w:jc w:val="both"/>
        <w:rPr>
          <w:rFonts w:ascii="Times New Roman" w:hAnsi="Times New Roman" w:cs="Times New Roman"/>
        </w:rPr>
      </w:pPr>
    </w:p>
    <w:p w:rsidR="00A21721" w:rsidRDefault="00A21721" w:rsidP="00A21721">
      <w:pPr>
        <w:pStyle w:val="Paragraphedeliste"/>
        <w:ind w:left="1080"/>
        <w:rPr>
          <w:color w:val="17365D" w:themeColor="text2" w:themeShade="BF"/>
          <w:sz w:val="36"/>
          <w:szCs w:val="36"/>
        </w:rPr>
      </w:pPr>
    </w:p>
    <w:p w:rsidR="007E4148" w:rsidRPr="007E4148" w:rsidRDefault="00EC56A8" w:rsidP="007E4148">
      <w:pPr>
        <w:pStyle w:val="Paragraphedeliste"/>
        <w:numPr>
          <w:ilvl w:val="0"/>
          <w:numId w:val="2"/>
        </w:numPr>
        <w:jc w:val="center"/>
        <w:rPr>
          <w:b/>
          <w:color w:val="002060"/>
          <w:sz w:val="40"/>
          <w:szCs w:val="40"/>
        </w:rPr>
      </w:pPr>
      <w:r>
        <w:rPr>
          <w:b/>
          <w:color w:val="002060"/>
          <w:sz w:val="40"/>
          <w:szCs w:val="40"/>
        </w:rPr>
        <w:lastRenderedPageBreak/>
        <w:t xml:space="preserve"> </w:t>
      </w:r>
      <w:proofErr w:type="spellStart"/>
      <w:r w:rsidR="007E4148" w:rsidRPr="007E4148">
        <w:rPr>
          <w:b/>
          <w:color w:val="002060"/>
          <w:sz w:val="40"/>
          <w:szCs w:val="40"/>
        </w:rPr>
        <w:t>Enigma</w:t>
      </w:r>
      <w:proofErr w:type="spellEnd"/>
      <w:r w:rsidR="007E4148" w:rsidRPr="007E4148">
        <w:rPr>
          <w:b/>
          <w:color w:val="002060"/>
          <w:sz w:val="40"/>
          <w:szCs w:val="40"/>
        </w:rPr>
        <w:t xml:space="preserve"> : </w:t>
      </w:r>
      <w:r w:rsidR="007E4148">
        <w:rPr>
          <w:b/>
          <w:color w:val="002060"/>
          <w:sz w:val="40"/>
          <w:szCs w:val="40"/>
        </w:rPr>
        <w:t>Simulation informatique</w:t>
      </w:r>
    </w:p>
    <w:p w:rsidR="007E4148" w:rsidRDefault="007E4148" w:rsidP="00DF2C6E">
      <w:pPr>
        <w:ind w:left="426"/>
        <w:rPr>
          <w:color w:val="17365D" w:themeColor="text2" w:themeShade="BF"/>
          <w:sz w:val="36"/>
          <w:szCs w:val="36"/>
        </w:rPr>
      </w:pPr>
    </w:p>
    <w:p w:rsidR="00B16293" w:rsidRDefault="00B16293" w:rsidP="00DF2C6E">
      <w:pPr>
        <w:ind w:left="426"/>
        <w:rPr>
          <w:color w:val="17365D" w:themeColor="text2" w:themeShade="BF"/>
          <w:sz w:val="36"/>
          <w:szCs w:val="36"/>
        </w:rPr>
      </w:pPr>
    </w:p>
    <w:p w:rsidR="00B16293" w:rsidRDefault="00716681" w:rsidP="00B16293">
      <w:pPr>
        <w:pStyle w:val="Paragraphedeliste"/>
        <w:numPr>
          <w:ilvl w:val="1"/>
          <w:numId w:val="2"/>
        </w:numPr>
        <w:rPr>
          <w:color w:val="002060"/>
          <w:sz w:val="36"/>
          <w:szCs w:val="36"/>
        </w:rPr>
      </w:pPr>
      <w:r>
        <w:rPr>
          <w:color w:val="002060"/>
          <w:sz w:val="36"/>
          <w:szCs w:val="36"/>
        </w:rPr>
        <w:t>O</w:t>
      </w:r>
      <w:r w:rsidR="00B16293">
        <w:rPr>
          <w:color w:val="002060"/>
          <w:sz w:val="36"/>
          <w:szCs w:val="36"/>
        </w:rPr>
        <w:t>r</w:t>
      </w:r>
      <w:r>
        <w:rPr>
          <w:color w:val="002060"/>
          <w:sz w:val="36"/>
          <w:szCs w:val="36"/>
        </w:rPr>
        <w:t>g</w:t>
      </w:r>
      <w:r w:rsidR="00B16293">
        <w:rPr>
          <w:color w:val="002060"/>
          <w:sz w:val="36"/>
          <w:szCs w:val="36"/>
        </w:rPr>
        <w:t>anisation du projet</w:t>
      </w:r>
    </w:p>
    <w:p w:rsidR="00716681" w:rsidRDefault="00716681" w:rsidP="00716681">
      <w:pPr>
        <w:pStyle w:val="Paragraphedeliste"/>
        <w:ind w:left="1080"/>
        <w:rPr>
          <w:color w:val="002060"/>
          <w:sz w:val="36"/>
          <w:szCs w:val="36"/>
        </w:rPr>
      </w:pPr>
    </w:p>
    <w:p w:rsidR="009450E8" w:rsidRDefault="00716681" w:rsidP="009450E8">
      <w:pPr>
        <w:pStyle w:val="Paragraphedeliste"/>
        <w:ind w:left="567" w:right="465" w:hanging="141"/>
        <w:rPr>
          <w:rFonts w:ascii="Times New Roman" w:hAnsi="Times New Roman" w:cs="Times New Roman"/>
        </w:rPr>
      </w:pPr>
      <w:r>
        <w:rPr>
          <w:rFonts w:ascii="Times New Roman" w:hAnsi="Times New Roman" w:cs="Times New Roman"/>
        </w:rPr>
        <w:tab/>
      </w:r>
      <w:r w:rsidR="005920DF">
        <w:rPr>
          <w:rFonts w:ascii="Times New Roman" w:hAnsi="Times New Roman" w:cs="Times New Roman"/>
        </w:rPr>
        <w:tab/>
        <w:t xml:space="preserve">    </w:t>
      </w:r>
      <w:r>
        <w:rPr>
          <w:rFonts w:ascii="Times New Roman" w:hAnsi="Times New Roman" w:cs="Times New Roman"/>
        </w:rPr>
        <w:t xml:space="preserve">Avant de nous lancer dans le développement du projet, nous avons dû dans un premier temps nous organiser sur différents points. </w:t>
      </w:r>
    </w:p>
    <w:p w:rsidR="009450E8" w:rsidRDefault="009450E8" w:rsidP="009450E8">
      <w:pPr>
        <w:pStyle w:val="Paragraphedeliste"/>
        <w:ind w:left="567" w:right="465" w:hanging="141"/>
        <w:rPr>
          <w:rFonts w:ascii="Times New Roman" w:hAnsi="Times New Roman" w:cs="Times New Roman"/>
        </w:rPr>
      </w:pPr>
    </w:p>
    <w:p w:rsidR="009450E8" w:rsidRDefault="009450E8" w:rsidP="009450E8">
      <w:pPr>
        <w:pStyle w:val="Paragraphedeliste"/>
        <w:ind w:left="567" w:right="465" w:hanging="141"/>
        <w:rPr>
          <w:rFonts w:ascii="Times New Roman" w:hAnsi="Times New Roman" w:cs="Times New Roman"/>
        </w:rPr>
      </w:pPr>
    </w:p>
    <w:p w:rsidR="009450E8" w:rsidRPr="009450E8" w:rsidRDefault="009450E8" w:rsidP="009450E8">
      <w:pPr>
        <w:ind w:left="567" w:right="465" w:hanging="141"/>
        <w:rPr>
          <w:color w:val="002060"/>
          <w:sz w:val="32"/>
          <w:szCs w:val="32"/>
        </w:rPr>
      </w:pPr>
      <w:r w:rsidRPr="009450E8">
        <w:rPr>
          <w:color w:val="002060"/>
          <w:sz w:val="32"/>
          <w:szCs w:val="32"/>
        </w:rPr>
        <w:tab/>
      </w:r>
      <w:r w:rsidRPr="009450E8">
        <w:rPr>
          <w:color w:val="002060"/>
          <w:sz w:val="32"/>
          <w:szCs w:val="32"/>
        </w:rPr>
        <w:tab/>
      </w:r>
      <w:r>
        <w:rPr>
          <w:color w:val="002060"/>
          <w:sz w:val="32"/>
          <w:szCs w:val="32"/>
        </w:rPr>
        <w:t xml:space="preserve">2.1.1. </w:t>
      </w:r>
      <w:bookmarkStart w:id="6" w:name="Choix"/>
      <w:r w:rsidRPr="009450E8">
        <w:rPr>
          <w:color w:val="002060"/>
          <w:sz w:val="32"/>
          <w:szCs w:val="32"/>
        </w:rPr>
        <w:t xml:space="preserve">Choix </w:t>
      </w:r>
      <w:bookmarkEnd w:id="6"/>
      <w:r w:rsidRPr="009450E8">
        <w:rPr>
          <w:color w:val="002060"/>
          <w:sz w:val="32"/>
          <w:szCs w:val="32"/>
        </w:rPr>
        <w:t>et contraintes</w:t>
      </w:r>
    </w:p>
    <w:p w:rsidR="009450E8" w:rsidRPr="009450E8" w:rsidRDefault="009450E8" w:rsidP="009450E8">
      <w:pPr>
        <w:ind w:left="567" w:hanging="141"/>
        <w:rPr>
          <w:rFonts w:ascii="Times New Roman" w:hAnsi="Times New Roman" w:cs="Times New Roman"/>
        </w:rPr>
      </w:pPr>
    </w:p>
    <w:p w:rsidR="008D0B30" w:rsidRDefault="008D0B30" w:rsidP="00A03F35">
      <w:pPr>
        <w:pStyle w:val="Paragraphedeliste"/>
        <w:ind w:left="567" w:right="465"/>
        <w:rPr>
          <w:rFonts w:ascii="Times New Roman" w:hAnsi="Times New Roman" w:cs="Times New Roman"/>
        </w:rPr>
      </w:pPr>
    </w:p>
    <w:p w:rsidR="008D0B30" w:rsidRDefault="008D0B30" w:rsidP="008D0B30">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Pr="009450E8">
        <w:rPr>
          <w:rFonts w:ascii="Times New Roman" w:hAnsi="Times New Roman" w:cs="Times New Roman"/>
        </w:rPr>
        <w:t>Nous</w:t>
      </w:r>
      <w:r>
        <w:rPr>
          <w:rFonts w:ascii="Times New Roman" w:hAnsi="Times New Roman" w:cs="Times New Roman"/>
        </w:rPr>
        <w:t xml:space="preserve"> avons dû effectuer certains choix avant de commencer à développer et même avant de pouvoir   conceptualiser le projet.</w:t>
      </w:r>
    </w:p>
    <w:p w:rsidR="008029FF" w:rsidRDefault="000704CB" w:rsidP="008029FF">
      <w:pPr>
        <w:pStyle w:val="Paragraphedeliste"/>
        <w:ind w:left="567" w:right="465"/>
        <w:rPr>
          <w:rFonts w:ascii="Times New Roman" w:hAnsi="Times New Roman" w:cs="Times New Roman"/>
        </w:rPr>
      </w:pPr>
      <w:r>
        <w:rPr>
          <w:rFonts w:ascii="Times New Roman" w:hAnsi="Times New Roman" w:cs="Times New Roman"/>
        </w:rPr>
        <w:t>Nous nous sommes tout d’abord posé la question du choix du langage de programmation</w:t>
      </w:r>
      <w:r w:rsidR="008029FF">
        <w:rPr>
          <w:rFonts w:ascii="Times New Roman" w:hAnsi="Times New Roman" w:cs="Times New Roman"/>
        </w:rPr>
        <w:t xml:space="preserve">. Celui-ci étant complétement libre avec pour seule obligation, avoir une interface graphique, nous pouvions partir sur du développement logiciel (C, C++, Java) mais aussi sur du développement web (html, </w:t>
      </w:r>
      <w:proofErr w:type="spellStart"/>
      <w:r w:rsidR="008029FF">
        <w:rPr>
          <w:rFonts w:ascii="Times New Roman" w:hAnsi="Times New Roman" w:cs="Times New Roman"/>
        </w:rPr>
        <w:t>css</w:t>
      </w:r>
      <w:proofErr w:type="spellEnd"/>
      <w:r w:rsidR="008029FF">
        <w:rPr>
          <w:rFonts w:ascii="Times New Roman" w:hAnsi="Times New Roman" w:cs="Times New Roman"/>
        </w:rPr>
        <w:t xml:space="preserve">, </w:t>
      </w:r>
      <w:proofErr w:type="spellStart"/>
      <w:r w:rsidR="008029FF">
        <w:rPr>
          <w:rFonts w:ascii="Times New Roman" w:hAnsi="Times New Roman" w:cs="Times New Roman"/>
        </w:rPr>
        <w:t>javascript</w:t>
      </w:r>
      <w:proofErr w:type="spellEnd"/>
      <w:r w:rsidR="008029FF">
        <w:rPr>
          <w:rFonts w:ascii="Times New Roman" w:hAnsi="Times New Roman" w:cs="Times New Roman"/>
        </w:rPr>
        <w:t xml:space="preserve">). Parmi les langages que nous connaissons, celui que nous avons le plus utilisé et où nous nous sentons le plus à l’aise reste le langage Java. </w:t>
      </w:r>
    </w:p>
    <w:p w:rsidR="008029FF" w:rsidRDefault="008029FF" w:rsidP="008029FF">
      <w:pPr>
        <w:pStyle w:val="Paragraphedeliste"/>
        <w:ind w:left="567" w:right="465"/>
        <w:rPr>
          <w:rFonts w:ascii="Times New Roman" w:hAnsi="Times New Roman" w:cs="Times New Roman"/>
        </w:rPr>
      </w:pPr>
    </w:p>
    <w:p w:rsidR="00AB2EA5" w:rsidRDefault="00796AD9" w:rsidP="008029FF">
      <w:pPr>
        <w:pStyle w:val="Paragraphedeliste"/>
        <w:ind w:left="567" w:right="465"/>
        <w:rPr>
          <w:rFonts w:ascii="Times New Roman" w:hAnsi="Times New Roman" w:cs="Times New Roman"/>
        </w:rPr>
      </w:pPr>
      <w:r>
        <w:rPr>
          <w:noProof/>
        </w:rPr>
        <w:drawing>
          <wp:anchor distT="0" distB="0" distL="114300" distR="114300" simplePos="0" relativeHeight="252081664" behindDoc="0" locked="0" layoutInCell="1" allowOverlap="1" wp14:anchorId="035B2C2A" wp14:editId="5BB9EDEB">
            <wp:simplePos x="0" y="0"/>
            <wp:positionH relativeFrom="margin">
              <wp:posOffset>342265</wp:posOffset>
            </wp:positionH>
            <wp:positionV relativeFrom="margin">
              <wp:posOffset>4071620</wp:posOffset>
            </wp:positionV>
            <wp:extent cx="1085850" cy="1085850"/>
            <wp:effectExtent l="0" t="0" r="0" b="0"/>
            <wp:wrapSquare wrapText="bothSides"/>
            <wp:docPr id="17449" name="Image 17449" descr="http://answers.ea.com/t5/image/serverpage/image-id/10151i305CAFB28ED1CE16?v=mpb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swers.ea.com/t5/image/serverpage/image-id/10151i305CAFB28ED1CE16?v=mpb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rFonts w:ascii="Times New Roman" w:hAnsi="Times New Roman" w:cs="Times New Roman"/>
        </w:rPr>
        <w:t xml:space="preserve">C’est donc le langage de programmation Java, langage orienté objet, que nous avons retenu étant donné que nous avons déjà eu un cours d’interface Homme Machine facilitant le développement de l’interface graphique et que nous sommes à l’aise avec la notion d’objet qui nous a paru cohérent avec les composants de la machine </w:t>
      </w:r>
      <w:proofErr w:type="spellStart"/>
      <w:r w:rsidR="008029FF">
        <w:rPr>
          <w:rFonts w:ascii="Times New Roman" w:hAnsi="Times New Roman" w:cs="Times New Roman"/>
        </w:rPr>
        <w:t>Enigma</w:t>
      </w:r>
      <w:proofErr w:type="spellEnd"/>
      <w:r w:rsidR="008029FF">
        <w:rPr>
          <w:rFonts w:ascii="Times New Roman" w:hAnsi="Times New Roman" w:cs="Times New Roman"/>
        </w:rPr>
        <w:t xml:space="preserve"> (nous détaillerons ce point dans une prochaine partie).</w:t>
      </w:r>
    </w:p>
    <w:p w:rsidR="00FF702E" w:rsidRDefault="00FF702E" w:rsidP="008029FF">
      <w:pPr>
        <w:pStyle w:val="Paragraphedeliste"/>
        <w:ind w:left="567" w:right="465"/>
        <w:rPr>
          <w:rFonts w:ascii="Times New Roman" w:hAnsi="Times New Roman" w:cs="Times New Roman"/>
        </w:rPr>
      </w:pPr>
    </w:p>
    <w:p w:rsidR="00FF702E" w:rsidRDefault="00FF702E" w:rsidP="00FF702E">
      <w:pPr>
        <w:pStyle w:val="Paragraphedeliste"/>
        <w:ind w:left="567" w:right="465"/>
        <w:rPr>
          <w:rFonts w:ascii="Times New Roman" w:hAnsi="Times New Roman" w:cs="Times New Roman"/>
        </w:rPr>
      </w:pPr>
    </w:p>
    <w:p w:rsidR="00FF702E" w:rsidRDefault="00FF702E" w:rsidP="00FF702E">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BB27D2">
        <w:rPr>
          <w:rFonts w:ascii="Times New Roman" w:hAnsi="Times New Roman" w:cs="Times New Roman"/>
        </w:rPr>
        <w:t>Nous avons eu</w:t>
      </w:r>
      <w:r>
        <w:rPr>
          <w:rFonts w:ascii="Times New Roman" w:hAnsi="Times New Roman" w:cs="Times New Roman"/>
        </w:rPr>
        <w:t>, au semestre dernier</w:t>
      </w:r>
      <w:r w:rsidR="00BB27D2">
        <w:rPr>
          <w:rFonts w:ascii="Times New Roman" w:hAnsi="Times New Roman" w:cs="Times New Roman"/>
        </w:rPr>
        <w:t>,</w:t>
      </w:r>
      <w:r>
        <w:rPr>
          <w:rFonts w:ascii="Times New Roman" w:hAnsi="Times New Roman" w:cs="Times New Roman"/>
        </w:rPr>
        <w:t xml:space="preserve"> un cours sur </w:t>
      </w:r>
      <w:proofErr w:type="gramStart"/>
      <w:r>
        <w:rPr>
          <w:rFonts w:ascii="Times New Roman" w:hAnsi="Times New Roman" w:cs="Times New Roman"/>
        </w:rPr>
        <w:t xml:space="preserve">les </w:t>
      </w:r>
      <w:r w:rsidR="00BB27D2">
        <w:rPr>
          <w:rFonts w:ascii="Times New Roman" w:hAnsi="Times New Roman" w:cs="Times New Roman"/>
        </w:rPr>
        <w:t>principaux</w:t>
      </w:r>
      <w:r w:rsidR="009461F3">
        <w:rPr>
          <w:rFonts w:ascii="Times New Roman" w:hAnsi="Times New Roman" w:cs="Times New Roman"/>
        </w:rPr>
        <w:t xml:space="preserve"> design p</w:t>
      </w:r>
      <w:r>
        <w:rPr>
          <w:rFonts w:ascii="Times New Roman" w:hAnsi="Times New Roman" w:cs="Times New Roman"/>
        </w:rPr>
        <w:t>attern</w:t>
      </w:r>
      <w:proofErr w:type="gramEnd"/>
      <w:r w:rsidR="00BB27D2">
        <w:rPr>
          <w:rFonts w:ascii="Times New Roman" w:hAnsi="Times New Roman" w:cs="Times New Roman"/>
        </w:rPr>
        <w:t xml:space="preserve"> que l’on peut utiliser afin d’avoir une bonne conception d’un projet permettant de décrire une solution standard à un problème de conception logiciel qui peut être par la suite réutilisé sans avoir à modifier le code existant (dans le cas de rajout de classes par exemples). Les design </w:t>
      </w:r>
      <w:proofErr w:type="gramStart"/>
      <w:r w:rsidR="00BB27D2">
        <w:rPr>
          <w:rFonts w:ascii="Times New Roman" w:hAnsi="Times New Roman" w:cs="Times New Roman"/>
        </w:rPr>
        <w:t>pattern</w:t>
      </w:r>
      <w:proofErr w:type="gramEnd"/>
      <w:r w:rsidR="00BB27D2">
        <w:rPr>
          <w:rFonts w:ascii="Times New Roman" w:hAnsi="Times New Roman" w:cs="Times New Roman"/>
        </w:rPr>
        <w:t xml:space="preserve"> permettent de respecter un certain nombre de bonne</w:t>
      </w:r>
      <w:r w:rsidR="009461F3">
        <w:rPr>
          <w:rFonts w:ascii="Times New Roman" w:hAnsi="Times New Roman" w:cs="Times New Roman"/>
        </w:rPr>
        <w:t>s</w:t>
      </w:r>
      <w:r w:rsidR="00BB27D2">
        <w:rPr>
          <w:rFonts w:ascii="Times New Roman" w:hAnsi="Times New Roman" w:cs="Times New Roman"/>
        </w:rPr>
        <w:t xml:space="preserve"> pratique</w:t>
      </w:r>
      <w:r w:rsidR="009461F3">
        <w:rPr>
          <w:rFonts w:ascii="Times New Roman" w:hAnsi="Times New Roman" w:cs="Times New Roman"/>
        </w:rPr>
        <w:t>s</w:t>
      </w:r>
      <w:r w:rsidR="00BB27D2">
        <w:rPr>
          <w:rFonts w:ascii="Times New Roman" w:hAnsi="Times New Roman" w:cs="Times New Roman"/>
        </w:rPr>
        <w:t xml:space="preserve"> permettant une conception optimisée et de ce fait un code clair et organisé.</w:t>
      </w:r>
    </w:p>
    <w:p w:rsidR="00BB27D2" w:rsidRDefault="00BB27D2" w:rsidP="00BB27D2">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 xml:space="preserve">Dans le cadre de notre projet, nous avons décidé d’utilisé le design pattern MVC (Modèle Vue </w:t>
      </w:r>
      <w:r w:rsidR="00803489">
        <w:rPr>
          <w:rFonts w:ascii="Times New Roman" w:hAnsi="Times New Roman" w:cs="Times New Roman"/>
        </w:rPr>
        <w:t>Contrôleur</w:t>
      </w:r>
      <w:r>
        <w:rPr>
          <w:rFonts w:ascii="Times New Roman" w:hAnsi="Times New Roman" w:cs="Times New Roman"/>
        </w:rPr>
        <w:t xml:space="preserve">) permettant de faire communiquer les différentes couches de notre projet de façon </w:t>
      </w:r>
      <w:r w:rsidR="009461F3">
        <w:rPr>
          <w:rFonts w:ascii="Times New Roman" w:hAnsi="Times New Roman" w:cs="Times New Roman"/>
        </w:rPr>
        <w:t>évènementielle</w:t>
      </w:r>
      <w:r w:rsidR="00803489">
        <w:rPr>
          <w:rFonts w:ascii="Times New Roman" w:hAnsi="Times New Roman" w:cs="Times New Roman"/>
        </w:rPr>
        <w:t xml:space="preserve"> c’est-à-dire qu’une action de l’utilisateur via l’interface graphique</w:t>
      </w:r>
      <w:r w:rsidR="009461F3">
        <w:rPr>
          <w:rFonts w:ascii="Times New Roman" w:hAnsi="Times New Roman" w:cs="Times New Roman"/>
        </w:rPr>
        <w:t xml:space="preserve"> (la vue)</w:t>
      </w:r>
      <w:r w:rsidR="00803489">
        <w:rPr>
          <w:rFonts w:ascii="Times New Roman" w:hAnsi="Times New Roman" w:cs="Times New Roman"/>
        </w:rPr>
        <w:t xml:space="preserve"> déclenche automatiquement un évènement dans le contrôleur qui lui-même se chargera de notif</w:t>
      </w:r>
      <w:r w:rsidR="009461F3">
        <w:rPr>
          <w:rFonts w:ascii="Times New Roman" w:hAnsi="Times New Roman" w:cs="Times New Roman"/>
        </w:rPr>
        <w:t>ier la couche m</w:t>
      </w:r>
      <w:r w:rsidR="00803489">
        <w:rPr>
          <w:rFonts w:ascii="Times New Roman" w:hAnsi="Times New Roman" w:cs="Times New Roman"/>
        </w:rPr>
        <w:t xml:space="preserve">odèle (c’est le cœur </w:t>
      </w:r>
      <w:r w:rsidR="009461F3">
        <w:rPr>
          <w:rFonts w:ascii="Times New Roman" w:hAnsi="Times New Roman" w:cs="Times New Roman"/>
        </w:rPr>
        <w:t xml:space="preserve">du projet, elle contient toutes </w:t>
      </w:r>
      <w:r w:rsidR="00803489">
        <w:rPr>
          <w:rFonts w:ascii="Times New Roman" w:hAnsi="Times New Roman" w:cs="Times New Roman"/>
        </w:rPr>
        <w:t>les données princip</w:t>
      </w:r>
      <w:r w:rsidR="000D5DBF">
        <w:rPr>
          <w:rFonts w:ascii="Times New Roman" w:hAnsi="Times New Roman" w:cs="Times New Roman"/>
        </w:rPr>
        <w:t>ales et se charge des principaux calcul)</w:t>
      </w:r>
      <w:r>
        <w:rPr>
          <w:rFonts w:ascii="Times New Roman" w:hAnsi="Times New Roman" w:cs="Times New Roman"/>
        </w:rPr>
        <w:t>.</w:t>
      </w:r>
    </w:p>
    <w:p w:rsidR="00BB27D2" w:rsidRDefault="00BB27D2"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r w:rsidR="009461F3">
        <w:rPr>
          <w:rFonts w:ascii="Times New Roman" w:hAnsi="Times New Roman" w:cs="Times New Roman"/>
        </w:rPr>
        <w:tab/>
        <w:t xml:space="preserve">     Afin de faciliter cette programmation évènementielle, nous avons implémenté les classes observer et observable définie par défaut en Java et pour créer l’interface graphique, nous avons utilisé la bibliothèque Swing de Java.</w:t>
      </w:r>
      <w:r w:rsidR="007B43A6">
        <w:rPr>
          <w:rFonts w:ascii="Times New Roman" w:hAnsi="Times New Roman" w:cs="Times New Roman"/>
        </w:rPr>
        <w:t xml:space="preserve"> Nous avons ainsi défini l’architecture g</w:t>
      </w:r>
      <w:r w:rsidR="0019097F">
        <w:rPr>
          <w:rFonts w:ascii="Times New Roman" w:hAnsi="Times New Roman" w:cs="Times New Roman"/>
        </w:rPr>
        <w:t>lobale de notre projet et commencé la phase de conception.</w:t>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Voici un petit schéma explicatif </w:t>
      </w:r>
      <w:r w:rsidR="0019097F">
        <w:rPr>
          <w:rFonts w:ascii="Times New Roman" w:hAnsi="Times New Roman" w:cs="Times New Roman"/>
        </w:rPr>
        <w:t>du design pattern MVC</w:t>
      </w:r>
      <w:r>
        <w:rPr>
          <w:rFonts w:ascii="Times New Roman" w:hAnsi="Times New Roman" w:cs="Times New Roman"/>
        </w:rPr>
        <w:t>:</w:t>
      </w:r>
    </w:p>
    <w:p w:rsidR="00FF702E" w:rsidRDefault="00FF702E" w:rsidP="008029FF">
      <w:pPr>
        <w:pStyle w:val="Paragraphedeliste"/>
        <w:ind w:left="567" w:right="465"/>
        <w:rPr>
          <w:rFonts w:ascii="Times New Roman" w:hAnsi="Times New Roman" w:cs="Times New Roman"/>
        </w:rPr>
      </w:pPr>
    </w:p>
    <w:p w:rsidR="00FF702E" w:rsidRPr="009450E8" w:rsidRDefault="00FF702E" w:rsidP="008029FF">
      <w:pPr>
        <w:pStyle w:val="Paragraphedeliste"/>
        <w:ind w:left="567" w:right="465"/>
        <w:rPr>
          <w:rFonts w:ascii="Times New Roman" w:hAnsi="Times New Roman" w:cs="Times New Roman"/>
        </w:rPr>
      </w:pPr>
      <w:r>
        <w:rPr>
          <w:rFonts w:ascii="Times New Roman" w:hAnsi="Times New Roman" w:cs="Times New Roman"/>
        </w:rPr>
        <w:tab/>
      </w:r>
    </w:p>
    <w:p w:rsidR="009450E8" w:rsidRDefault="00BF3D53" w:rsidP="00B16293">
      <w:pPr>
        <w:pStyle w:val="Paragraphedeliste"/>
        <w:ind w:left="1080"/>
        <w:rPr>
          <w:color w:val="002060"/>
          <w:sz w:val="36"/>
          <w:szCs w:val="36"/>
        </w:rPr>
      </w:pPr>
      <w:r>
        <w:rPr>
          <w:noProof/>
        </w:rPr>
        <w:drawing>
          <wp:anchor distT="0" distB="0" distL="114300" distR="114300" simplePos="0" relativeHeight="252082688" behindDoc="0" locked="0" layoutInCell="1" allowOverlap="1" wp14:anchorId="1DBDCE13" wp14:editId="15977470">
            <wp:simplePos x="0" y="0"/>
            <wp:positionH relativeFrom="margin">
              <wp:posOffset>1331595</wp:posOffset>
            </wp:positionH>
            <wp:positionV relativeFrom="margin">
              <wp:posOffset>889000</wp:posOffset>
            </wp:positionV>
            <wp:extent cx="4629150" cy="4181475"/>
            <wp:effectExtent l="0" t="0" r="0" b="9525"/>
            <wp:wrapSquare wrapText="bothSides"/>
            <wp:docPr id="17450" name="Image 17450" descr="http://raphael-waeselynck.developpez.com/tutoriels/java/java-me/mvc/images/Sans%20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phael-waeselynck.developpez.com/tutoriels/java/java-me/mvc/images/Sans%20titr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noProof/>
        </w:rPr>
        <mc:AlternateContent>
          <mc:Choice Requires="wps">
            <w:drawing>
              <wp:inline distT="0" distB="0" distL="0" distR="0" wp14:anchorId="4F9B88B1" wp14:editId="1CD7D28F">
                <wp:extent cx="304800" cy="304800"/>
                <wp:effectExtent l="0" t="0" r="0" b="0"/>
                <wp:docPr id="17410" name="AutoShape 1" descr="http://upload.wikimedia.org/wikipedia/fr/2/2e/Java_Log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E3CA4" id="AutoShape 1" o:spid="_x0000_s1026" alt="http://upload.wikimedia.org/wikipedia/fr/2/2e/Java_Log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1C5AIAAP8FAAAOAAAAZHJzL2Uyb0RvYy54bWysVE1v2zAMvQ/YfxB0d/xR58NGnaKNk2FD&#10;thXodh4US7aF2pInKXG6Yf99lJykSbvTNh8EUZQfH8knXt/s2wbtmNJcigyHowAjJgpJuagy/PXL&#10;ypthpA0RlDRSsAw/MY1v5m/fXPddyiJZy4YyhQBE6LTvMlwb06W+r4uatUSPZMcEOEupWmLAVJVP&#10;FekBvW38KAgmfi8V7ZQsmNZwmg9OPHf4ZckK87ksNTOoyTBwM25Vbt3Y1Z9fk7RSpKt5caBB/oJF&#10;S7iAoCeonBiCtoq/gmp5oaSWpRkVsvVlWfKCuRwgmzB4kc1DTTrmcoHi6O5UJv3/YItPu3uFOIXe&#10;TeMQKiRIC2263RrpoqMQI8p0ASU7tGbbNZLQUc8fecsoJ64p1uqs5ZfKj/yI+R/Ijnxby0qO9K6y&#10;Ze47nUK0h+5e2ULpbi2LR42EXNREVOxWd9AsoAEUjkdKyb5mhEK+oYXwLzCsoQENbfqPkgJpAqRd&#10;E/alam0MKC/au14/nXrN9gYVcHgVxLMA8i3AddjbCCQ9/twpbd4x2SK7ybACdg6c7NbaDFePV2ws&#10;IVe8aeCcpI24OADM4QRCw6/WZ0k4dfxMgmQ5W85iL44mSy8O8ty7XS1ib7IKp+P8Kl8s8vCXjRvG&#10;ac0pZcKGOSo1jE9tOb6YPwrs8GYGjZ20qmXDqYWzlLSqNotGoR2Bl7Jynys5eJ6v+Zc0XL0glxcp&#10;hVEc3EWJt5rMpl68isdeMg1mXhAmd8kkiJM4X12mtOaC/XtKqM9wMo7GrktnpF/kFrjvdW4kbbmB&#10;WdTwNsMgDfjsJZJaBS4FdXtDeDPsz0ph6T+XAtp9bLTTq5XooP6NpE8gVyVBTqA8mJqwqaX6gVEP&#10;EyjD+vuWKIZR816A5JMwju3IckY8nkZgqHPP5txDRAFQGTYYDduFGcbctlO8qiFS6AojpH3bJXcS&#10;tk9oYHV4XDBlXCaHiWjH2Lntbj3P7fl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BJzbULkAgAA/w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Pr="00677BAF" w:rsidRDefault="009461F3" w:rsidP="00B16293">
      <w:pPr>
        <w:pStyle w:val="Paragraphedeliste"/>
        <w:ind w:left="1080"/>
        <w:rPr>
          <w:rFonts w:ascii="Times New Roman" w:hAnsi="Times New Roman" w:cs="Times New Roman"/>
        </w:rPr>
      </w:pPr>
    </w:p>
    <w:p w:rsidR="009461F3" w:rsidRPr="00677BAF" w:rsidRDefault="00677BAF" w:rsidP="00B16293">
      <w:pPr>
        <w:pStyle w:val="Paragraphedeliste"/>
        <w:ind w:left="1080"/>
        <w:rPr>
          <w:rFonts w:ascii="Times New Roman" w:hAnsi="Times New Roman" w:cs="Times New Roman"/>
        </w:rPr>
      </w:pPr>
      <w:r w:rsidRPr="00677BAF">
        <w:rPr>
          <w:rFonts w:ascii="Times New Roman" w:hAnsi="Times New Roman" w:cs="Times New Roman"/>
        </w:rPr>
        <w:t>Source :</w:t>
      </w:r>
      <w:r>
        <w:rPr>
          <w:rFonts w:ascii="Times New Roman" w:hAnsi="Times New Roman" w:cs="Times New Roman"/>
        </w:rPr>
        <w:t xml:space="preserve"> </w:t>
      </w:r>
      <w:hyperlink r:id="rId24" w:history="1">
        <w:r w:rsidRPr="00677BAF">
          <w:rPr>
            <w:rStyle w:val="Lienhypertexte"/>
            <w:rFonts w:ascii="Times New Roman" w:hAnsi="Times New Roman" w:cs="Times New Roman"/>
          </w:rPr>
          <w:t>http://raphael-waeselynck.developpez.com/tutoriels/java/java-me/mvc/</w:t>
        </w:r>
      </w:hyperlink>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19097F" w:rsidRDefault="0019097F"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B16293" w:rsidRPr="003440E4" w:rsidRDefault="003440E4" w:rsidP="003440E4">
      <w:pPr>
        <w:ind w:left="-142"/>
        <w:rPr>
          <w:color w:val="002060"/>
          <w:sz w:val="32"/>
          <w:szCs w:val="32"/>
        </w:rPr>
      </w:pPr>
      <w:r w:rsidRPr="003440E4">
        <w:rPr>
          <w:color w:val="002060"/>
          <w:sz w:val="32"/>
          <w:szCs w:val="32"/>
        </w:rPr>
        <w:lastRenderedPageBreak/>
        <w:tab/>
      </w:r>
      <w:r w:rsidRPr="003440E4">
        <w:rPr>
          <w:color w:val="002060"/>
          <w:sz w:val="32"/>
          <w:szCs w:val="32"/>
        </w:rPr>
        <w:tab/>
      </w:r>
      <w:r w:rsidR="009450E8">
        <w:rPr>
          <w:color w:val="002060"/>
          <w:sz w:val="32"/>
          <w:szCs w:val="32"/>
        </w:rPr>
        <w:t>2.1.2</w:t>
      </w:r>
      <w:r>
        <w:rPr>
          <w:color w:val="002060"/>
          <w:sz w:val="32"/>
          <w:szCs w:val="32"/>
        </w:rPr>
        <w:t xml:space="preserve">. </w:t>
      </w:r>
      <w:bookmarkStart w:id="7" w:name="Outils"/>
      <w:r w:rsidR="00B16293" w:rsidRPr="003440E4">
        <w:rPr>
          <w:color w:val="002060"/>
          <w:sz w:val="32"/>
          <w:szCs w:val="32"/>
        </w:rPr>
        <w:t xml:space="preserve">Outils </w:t>
      </w:r>
      <w:bookmarkEnd w:id="7"/>
      <w:r w:rsidR="00B16293" w:rsidRPr="003440E4">
        <w:rPr>
          <w:color w:val="002060"/>
          <w:sz w:val="32"/>
          <w:szCs w:val="32"/>
        </w:rPr>
        <w:t>de travail</w:t>
      </w:r>
    </w:p>
    <w:p w:rsidR="003440E4" w:rsidRPr="003440E4" w:rsidRDefault="003440E4" w:rsidP="003440E4">
      <w:pPr>
        <w:ind w:left="-142"/>
      </w:pPr>
    </w:p>
    <w:p w:rsidR="00716681" w:rsidRPr="00716681" w:rsidRDefault="00716681" w:rsidP="00716681">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3440E4" w:rsidRDefault="00716681" w:rsidP="00716681">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9450E8">
        <w:rPr>
          <w:rFonts w:ascii="Times New Roman" w:hAnsi="Times New Roman" w:cs="Times New Roman"/>
        </w:rPr>
        <w:t>Ces choix nous ont permis de</w:t>
      </w:r>
      <w:r>
        <w:rPr>
          <w:rFonts w:ascii="Times New Roman" w:hAnsi="Times New Roman" w:cs="Times New Roman"/>
        </w:rPr>
        <w:t xml:space="preserve"> défini les outils de travail que nous allions utiliser </w:t>
      </w:r>
      <w:r w:rsidR="005920DF">
        <w:rPr>
          <w:rFonts w:ascii="Times New Roman" w:hAnsi="Times New Roman" w:cs="Times New Roman"/>
        </w:rPr>
        <w:t>pour partager notre travail et communiquer efficacement.</w:t>
      </w:r>
    </w:p>
    <w:p w:rsidR="003440E4" w:rsidRDefault="003440E4" w:rsidP="00716681">
      <w:pPr>
        <w:tabs>
          <w:tab w:val="left" w:pos="567"/>
        </w:tabs>
        <w:ind w:left="567" w:right="465" w:hanging="141"/>
        <w:jc w:val="both"/>
        <w:rPr>
          <w:rFonts w:ascii="Times New Roman" w:hAnsi="Times New Roman" w:cs="Times New Roman"/>
        </w:rPr>
      </w:pPr>
    </w:p>
    <w:p w:rsidR="00716681" w:rsidRDefault="003078AF"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8592" behindDoc="0" locked="0" layoutInCell="1" allowOverlap="1" wp14:anchorId="1729AEA3" wp14:editId="351D5066">
            <wp:simplePos x="0" y="0"/>
            <wp:positionH relativeFrom="margin">
              <wp:posOffset>476250</wp:posOffset>
            </wp:positionH>
            <wp:positionV relativeFrom="margin">
              <wp:posOffset>1166495</wp:posOffset>
            </wp:positionV>
            <wp:extent cx="1447800" cy="1447800"/>
            <wp:effectExtent l="0" t="0" r="0" b="0"/>
            <wp:wrapSquare wrapText="bothSides"/>
            <wp:docPr id="2" name="Image 2" descr="https://cdn.tutsplus.com/net/uploads/2013/08/github-collab-retina-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utsplus.com/net/uploads/2013/08/github-collab-retina-preview.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r w:rsidR="003440E4">
        <w:rPr>
          <w:rFonts w:ascii="Times New Roman" w:hAnsi="Times New Roman" w:cs="Times New Roman"/>
        </w:rPr>
        <w:t xml:space="preserve"> Comme appris en cours de méthodologie, nous avons utilisé </w:t>
      </w:r>
      <w:proofErr w:type="spellStart"/>
      <w:r w:rsidR="003440E4">
        <w:rPr>
          <w:rFonts w:ascii="Times New Roman" w:hAnsi="Times New Roman" w:cs="Times New Roman"/>
        </w:rPr>
        <w:t>Github</w:t>
      </w:r>
      <w:proofErr w:type="spellEnd"/>
      <w:r w:rsidR="003440E4">
        <w:rPr>
          <w:rFonts w:ascii="Times New Roman" w:hAnsi="Times New Roman" w:cs="Times New Roman"/>
        </w:rPr>
        <w:t xml:space="preserve">, une plateforme de développement collaboratif basée sur git, un outil de </w:t>
      </w:r>
      <w:proofErr w:type="spellStart"/>
      <w:r w:rsidR="003440E4">
        <w:rPr>
          <w:rFonts w:ascii="Times New Roman" w:hAnsi="Times New Roman" w:cs="Times New Roman"/>
        </w:rPr>
        <w:t>versio</w:t>
      </w:r>
      <w:r w:rsidR="00021757">
        <w:rPr>
          <w:rFonts w:ascii="Times New Roman" w:hAnsi="Times New Roman" w:cs="Times New Roman"/>
        </w:rPr>
        <w:t>nning</w:t>
      </w:r>
      <w:proofErr w:type="spellEnd"/>
      <w:r w:rsidR="00021757">
        <w:rPr>
          <w:rFonts w:ascii="Times New Roman" w:hAnsi="Times New Roman" w:cs="Times New Roman"/>
        </w:rPr>
        <w:t>. Cet outil</w:t>
      </w:r>
      <w:r w:rsidR="003440E4">
        <w:rPr>
          <w:rFonts w:ascii="Times New Roman" w:hAnsi="Times New Roman" w:cs="Times New Roman"/>
        </w:rPr>
        <w:t xml:space="preserve"> </w:t>
      </w:r>
      <w:r w:rsidR="00021757">
        <w:rPr>
          <w:rFonts w:ascii="Times New Roman" w:hAnsi="Times New Roman" w:cs="Times New Roman"/>
        </w:rPr>
        <w:t>permet</w:t>
      </w:r>
      <w:r w:rsidR="003440E4">
        <w:rPr>
          <w:rFonts w:ascii="Times New Roman" w:hAnsi="Times New Roman" w:cs="Times New Roman"/>
        </w:rPr>
        <w:t xml:space="preserve"> de mettre en ligne notre projet et les évolutions apportées de façon à ce que tous les membres de l’équipe aient la dernière version du projet disponible et puisse rendre accessible instantanément toutes les modifications effectuées. </w:t>
      </w:r>
      <w:r w:rsidR="00021757">
        <w:rPr>
          <w:rFonts w:ascii="Times New Roman" w:hAnsi="Times New Roman" w:cs="Times New Roman"/>
        </w:rPr>
        <w:t xml:space="preserve">Cela </w:t>
      </w:r>
      <w:r w:rsidR="003440E4">
        <w:rPr>
          <w:rFonts w:ascii="Times New Roman" w:hAnsi="Times New Roman" w:cs="Times New Roman"/>
        </w:rPr>
        <w:t xml:space="preserve">facilite grandement la création de projet et nous permet d’être très réactifs quant aux erreurs qui pourraient y avoir sur le projet pour les corriger rapidement et ne pas continuer de développer sur une mauvaise </w:t>
      </w:r>
      <w:r w:rsidR="00021757">
        <w:rPr>
          <w:rFonts w:ascii="Times New Roman" w:hAnsi="Times New Roman" w:cs="Times New Roman"/>
        </w:rPr>
        <w:t>base</w:t>
      </w:r>
      <w:r w:rsidR="003440E4">
        <w:rPr>
          <w:rFonts w:ascii="Times New Roman" w:hAnsi="Times New Roman" w:cs="Times New Roman"/>
        </w:rPr>
        <w:t>.</w:t>
      </w:r>
    </w:p>
    <w:p w:rsidR="00021757" w:rsidRDefault="00021757" w:rsidP="00716681">
      <w:pPr>
        <w:tabs>
          <w:tab w:val="left" w:pos="567"/>
        </w:tabs>
        <w:ind w:left="567" w:right="465" w:hanging="141"/>
        <w:jc w:val="both"/>
        <w:rPr>
          <w:rFonts w:ascii="Times New Roman" w:hAnsi="Times New Roman" w:cs="Times New Roman"/>
        </w:rPr>
      </w:pPr>
    </w:p>
    <w:p w:rsidR="00021757" w:rsidRDefault="00021757" w:rsidP="00716681">
      <w:pPr>
        <w:tabs>
          <w:tab w:val="left" w:pos="567"/>
        </w:tabs>
        <w:ind w:left="567" w:right="465" w:hanging="141"/>
        <w:jc w:val="both"/>
        <w:rPr>
          <w:rFonts w:ascii="Times New Roman" w:hAnsi="Times New Roman" w:cs="Times New Roman"/>
        </w:rPr>
      </w:pPr>
    </w:p>
    <w:p w:rsidR="003E1A22" w:rsidRDefault="003E1A22" w:rsidP="00716681">
      <w:pPr>
        <w:tabs>
          <w:tab w:val="left" w:pos="567"/>
        </w:tabs>
        <w:ind w:left="567" w:right="465" w:hanging="141"/>
        <w:jc w:val="both"/>
        <w:rPr>
          <w:rFonts w:ascii="Times New Roman" w:hAnsi="Times New Roman" w:cs="Times New Roman"/>
        </w:rPr>
      </w:pPr>
    </w:p>
    <w:p w:rsidR="00A21721" w:rsidRDefault="00A21721" w:rsidP="00716681">
      <w:pPr>
        <w:tabs>
          <w:tab w:val="left" w:pos="567"/>
        </w:tabs>
        <w:ind w:left="567" w:right="465" w:hanging="141"/>
        <w:jc w:val="both"/>
        <w:rPr>
          <w:rFonts w:ascii="Times New Roman" w:hAnsi="Times New Roman" w:cs="Times New Roman"/>
        </w:rPr>
      </w:pPr>
    </w:p>
    <w:p w:rsidR="003E1A22" w:rsidRDefault="003E1A22" w:rsidP="00716681">
      <w:pPr>
        <w:tabs>
          <w:tab w:val="left" w:pos="567"/>
        </w:tabs>
        <w:ind w:left="567" w:right="465" w:hanging="141"/>
        <w:jc w:val="both"/>
        <w:rPr>
          <w:rFonts w:ascii="Times New Roman" w:hAnsi="Times New Roman" w:cs="Times New Roman"/>
        </w:rPr>
      </w:pPr>
    </w:p>
    <w:p w:rsidR="00021757" w:rsidRDefault="00796AD9" w:rsidP="00021757">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9616" behindDoc="0" locked="0" layoutInCell="1" allowOverlap="1" wp14:anchorId="193F21E6" wp14:editId="26043346">
            <wp:simplePos x="0" y="0"/>
            <wp:positionH relativeFrom="margin">
              <wp:posOffset>5716270</wp:posOffset>
            </wp:positionH>
            <wp:positionV relativeFrom="margin">
              <wp:posOffset>3403600</wp:posOffset>
            </wp:positionV>
            <wp:extent cx="1543050" cy="1171575"/>
            <wp:effectExtent l="0" t="0" r="0" b="9525"/>
            <wp:wrapSquare wrapText="bothSides"/>
            <wp:docPr id="40" name="Image 40" descr="http://www.eclipse.org/artwork/images/eclipse_pos_logo_fc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clipse.org/artwork/images/eclipse_pos_logo_fc_s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757">
        <w:rPr>
          <w:color w:val="002060"/>
          <w:sz w:val="32"/>
          <w:szCs w:val="32"/>
        </w:rPr>
        <w:tab/>
      </w:r>
      <w:r w:rsidR="00021757">
        <w:rPr>
          <w:color w:val="002060"/>
          <w:sz w:val="32"/>
          <w:szCs w:val="32"/>
        </w:rPr>
        <w:tab/>
        <w:t xml:space="preserve">    </w:t>
      </w:r>
      <w:r w:rsidR="003E1A22">
        <w:rPr>
          <w:rFonts w:ascii="Times New Roman" w:hAnsi="Times New Roman" w:cs="Times New Roman"/>
        </w:rPr>
        <w:t>Concernant le développement, nous avons décidé d’utiliser Eclipse du au choix du langage de  programmation qui est un IDE (</w:t>
      </w:r>
      <w:proofErr w:type="spellStart"/>
      <w:r w:rsidR="003E1A22">
        <w:rPr>
          <w:rFonts w:ascii="Times New Roman" w:hAnsi="Times New Roman" w:cs="Times New Roman"/>
        </w:rPr>
        <w:t>Integrated</w:t>
      </w:r>
      <w:proofErr w:type="spellEnd"/>
      <w:r w:rsidR="003E1A22">
        <w:rPr>
          <w:rFonts w:ascii="Times New Roman" w:hAnsi="Times New Roman" w:cs="Times New Roman"/>
        </w:rPr>
        <w:t xml:space="preserve"> </w:t>
      </w:r>
      <w:proofErr w:type="spellStart"/>
      <w:r w:rsidR="003E1A22">
        <w:rPr>
          <w:rFonts w:ascii="Times New Roman" w:hAnsi="Times New Roman" w:cs="Times New Roman"/>
        </w:rPr>
        <w:t>Developement</w:t>
      </w:r>
      <w:proofErr w:type="spellEnd"/>
      <w:r w:rsidR="003E1A22">
        <w:rPr>
          <w:rFonts w:ascii="Times New Roman" w:hAnsi="Times New Roman" w:cs="Times New Roman"/>
        </w:rPr>
        <w:t xml:space="preserve"> </w:t>
      </w:r>
      <w:proofErr w:type="spellStart"/>
      <w:r w:rsidR="003E1A22">
        <w:rPr>
          <w:rFonts w:ascii="Times New Roman" w:hAnsi="Times New Roman" w:cs="Times New Roman"/>
        </w:rPr>
        <w:t>Environment</w:t>
      </w:r>
      <w:proofErr w:type="spellEnd"/>
      <w:r w:rsidR="003E1A22">
        <w:rPr>
          <w:rFonts w:ascii="Times New Roman" w:hAnsi="Times New Roman" w:cs="Times New Roman"/>
        </w:rPr>
        <w:t>) permettant de développer des logiciel en langage Java et de faciliter les tests fonctionnels.</w:t>
      </w:r>
      <w:r w:rsidR="006002CE">
        <w:rPr>
          <w:rFonts w:ascii="Times New Roman" w:hAnsi="Times New Roman" w:cs="Times New Roman"/>
        </w:rPr>
        <w:t xml:space="preserve"> C’est un des IDE les plus utilisé pour le développement Java (avec </w:t>
      </w:r>
      <w:proofErr w:type="spellStart"/>
      <w:r w:rsidR="006002CE">
        <w:rPr>
          <w:rFonts w:ascii="Times New Roman" w:hAnsi="Times New Roman" w:cs="Times New Roman"/>
        </w:rPr>
        <w:t>netbeans</w:t>
      </w:r>
      <w:proofErr w:type="spellEnd"/>
      <w:r w:rsidR="006002CE">
        <w:rPr>
          <w:rFonts w:ascii="Times New Roman" w:hAnsi="Times New Roman" w:cs="Times New Roman"/>
        </w:rPr>
        <w:t xml:space="preserve">) et c’est aussi celui que </w:t>
      </w:r>
      <w:r w:rsidR="000D28B5">
        <w:rPr>
          <w:rFonts w:ascii="Times New Roman" w:hAnsi="Times New Roman" w:cs="Times New Roman"/>
        </w:rPr>
        <w:t>nous connaissons le mieux car nous</w:t>
      </w:r>
      <w:r w:rsidR="006002CE">
        <w:rPr>
          <w:rFonts w:ascii="Times New Roman" w:hAnsi="Times New Roman" w:cs="Times New Roman"/>
        </w:rPr>
        <w:t xml:space="preserve"> l’avons déjà utilisé lors d’</w:t>
      </w:r>
      <w:r w:rsidR="000D28B5">
        <w:rPr>
          <w:rFonts w:ascii="Times New Roman" w:hAnsi="Times New Roman" w:cs="Times New Roman"/>
        </w:rPr>
        <w:t>un projet ultérieur et lors des séances de programmation à l’IUT.</w:t>
      </w:r>
    </w:p>
    <w:p w:rsidR="000D28B5" w:rsidRDefault="000D28B5" w:rsidP="00021757">
      <w:pPr>
        <w:tabs>
          <w:tab w:val="left" w:pos="567"/>
        </w:tabs>
        <w:ind w:left="567" w:right="465" w:hanging="141"/>
        <w:jc w:val="both"/>
        <w:rPr>
          <w:rFonts w:ascii="Times New Roman" w:hAnsi="Times New Roman" w:cs="Times New Roman"/>
        </w:rPr>
      </w:pPr>
    </w:p>
    <w:p w:rsidR="00A21721" w:rsidRDefault="00A21721" w:rsidP="00021757">
      <w:pPr>
        <w:tabs>
          <w:tab w:val="left" w:pos="567"/>
        </w:tabs>
        <w:ind w:left="567" w:right="465" w:hanging="141"/>
        <w:jc w:val="both"/>
        <w:rPr>
          <w:rFonts w:ascii="Times New Roman" w:hAnsi="Times New Roman" w:cs="Times New Roman"/>
        </w:rPr>
      </w:pPr>
    </w:p>
    <w:p w:rsidR="00A21721" w:rsidRDefault="00796AD9" w:rsidP="00021757">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80640" behindDoc="0" locked="0" layoutInCell="1" allowOverlap="1" wp14:anchorId="2C5B735C" wp14:editId="4B655B2A">
            <wp:simplePos x="0" y="0"/>
            <wp:positionH relativeFrom="margin">
              <wp:posOffset>333375</wp:posOffset>
            </wp:positionH>
            <wp:positionV relativeFrom="margin">
              <wp:posOffset>4871720</wp:posOffset>
            </wp:positionV>
            <wp:extent cx="1295400" cy="1295400"/>
            <wp:effectExtent l="0" t="0" r="0" b="0"/>
            <wp:wrapSquare wrapText="bothSides"/>
            <wp:docPr id="17395" name="Image 17395" descr="http://t3.gstatic.com/images?q=tbn:ANd9GcRK7Of2DL4ftg3W8hA9WCYpBo-bR92wfU_hopqKWQb_sOussE9uY50-u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3.gstatic.com/images?q=tbn:ANd9GcRK7Of2DL4ftg3W8hA9WCYpBo-bR92wfU_hopqKWQb_sOussE9uY50-uTp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anchor>
        </w:drawing>
      </w:r>
    </w:p>
    <w:p w:rsidR="00596BD4" w:rsidRDefault="000D28B5" w:rsidP="00021757">
      <w:pPr>
        <w:tabs>
          <w:tab w:val="left" w:pos="567"/>
        </w:tabs>
        <w:ind w:left="567" w:right="465" w:hanging="141"/>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
    <w:p w:rsidR="000D28B5"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0D28B5">
        <w:rPr>
          <w:rFonts w:ascii="Times New Roman" w:hAnsi="Times New Roman" w:cs="Times New Roman"/>
        </w:rPr>
        <w:t xml:space="preserve">Nous avons aussi été amenés à utiliser le logiciel </w:t>
      </w:r>
      <w:proofErr w:type="spellStart"/>
      <w:r w:rsidR="000D28B5">
        <w:rPr>
          <w:rFonts w:ascii="Times New Roman" w:hAnsi="Times New Roman" w:cs="Times New Roman"/>
        </w:rPr>
        <w:t>Mumble</w:t>
      </w:r>
      <w:proofErr w:type="spellEnd"/>
      <w:r w:rsidR="000D28B5">
        <w:rPr>
          <w:rFonts w:ascii="Times New Roman" w:hAnsi="Times New Roman" w:cs="Times New Roman"/>
        </w:rPr>
        <w:t xml:space="preserve">, un logiciel </w:t>
      </w:r>
      <w:proofErr w:type="spellStart"/>
      <w:r w:rsidR="000D28B5">
        <w:rPr>
          <w:rFonts w:ascii="Times New Roman" w:hAnsi="Times New Roman" w:cs="Times New Roman"/>
        </w:rPr>
        <w:t>VoIP</w:t>
      </w:r>
      <w:proofErr w:type="spellEnd"/>
      <w:r w:rsidR="000D28B5">
        <w:rPr>
          <w:rFonts w:ascii="Times New Roman" w:hAnsi="Times New Roman" w:cs="Times New Roman"/>
        </w:rPr>
        <w:t>, afin de communiquer oralement en équipe lorsque nous ne pouvions pas nous voir à l’IUT.</w:t>
      </w:r>
    </w:p>
    <w:p w:rsidR="00596BD4"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 xml:space="preserve">Cela nous a permis de communiquer efficacement, de réfléchir aux éventuelles difficultés et de proposer des solutions facilement sans avoir à attendre </w:t>
      </w:r>
      <w:r w:rsidR="00C14344">
        <w:rPr>
          <w:rFonts w:ascii="Times New Roman" w:hAnsi="Times New Roman" w:cs="Times New Roman"/>
        </w:rPr>
        <w:t>de se retrouver à l’IUT pour en parler.</w:t>
      </w: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Ces outils ont été une aide pour avoir une meilleure gestion de l’équipe mais celle-ci s’est aussi faite autour d’autres points que nous allons détailler.</w:t>
      </w:r>
    </w:p>
    <w:p w:rsidR="009450E8" w:rsidRDefault="009450E8" w:rsidP="00F67599">
      <w:pPr>
        <w:tabs>
          <w:tab w:val="left" w:pos="567"/>
        </w:tabs>
        <w:ind w:left="567" w:right="465"/>
        <w:jc w:val="both"/>
        <w:rPr>
          <w:rFonts w:ascii="Times New Roman" w:hAnsi="Times New Roman" w:cs="Times New Roman"/>
        </w:rPr>
      </w:pPr>
    </w:p>
    <w:p w:rsidR="00F67599" w:rsidRDefault="00F67599" w:rsidP="00F67599">
      <w:pPr>
        <w:pStyle w:val="Paragraphedeliste"/>
        <w:ind w:left="1080"/>
        <w:rPr>
          <w:color w:val="002060"/>
          <w:sz w:val="36"/>
          <w:szCs w:val="36"/>
        </w:rPr>
      </w:pPr>
    </w:p>
    <w:p w:rsidR="00F67599" w:rsidRPr="003440E4" w:rsidRDefault="00F67599" w:rsidP="00F67599">
      <w:pPr>
        <w:ind w:left="-142"/>
        <w:rPr>
          <w:color w:val="002060"/>
          <w:sz w:val="32"/>
          <w:szCs w:val="32"/>
        </w:rPr>
      </w:pPr>
      <w:r w:rsidRPr="003440E4">
        <w:rPr>
          <w:color w:val="002060"/>
          <w:sz w:val="32"/>
          <w:szCs w:val="32"/>
        </w:rPr>
        <w:tab/>
      </w:r>
      <w:r w:rsidRPr="003440E4">
        <w:rPr>
          <w:color w:val="002060"/>
          <w:sz w:val="32"/>
          <w:szCs w:val="32"/>
        </w:rPr>
        <w:tab/>
      </w:r>
      <w:r>
        <w:rPr>
          <w:color w:val="002060"/>
          <w:sz w:val="32"/>
          <w:szCs w:val="32"/>
        </w:rPr>
        <w:t xml:space="preserve">2.1.3. </w:t>
      </w:r>
      <w:bookmarkStart w:id="8" w:name="Gestion"/>
      <w:r>
        <w:rPr>
          <w:color w:val="002060"/>
          <w:sz w:val="32"/>
          <w:szCs w:val="32"/>
        </w:rPr>
        <w:t xml:space="preserve">Gestion </w:t>
      </w:r>
      <w:bookmarkEnd w:id="8"/>
      <w:r>
        <w:rPr>
          <w:color w:val="002060"/>
          <w:sz w:val="32"/>
          <w:szCs w:val="32"/>
        </w:rPr>
        <w:t>de l’équipe</w:t>
      </w:r>
    </w:p>
    <w:p w:rsidR="00F67599" w:rsidRPr="003440E4" w:rsidRDefault="00F67599" w:rsidP="00F67599">
      <w:pPr>
        <w:ind w:left="-142"/>
      </w:pPr>
    </w:p>
    <w:p w:rsidR="00F67599" w:rsidRPr="00716681" w:rsidRDefault="00F67599" w:rsidP="00F67599">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Dans un projet, il est important d’avoir une équipe qui sait communiquer, qui s’investi et il est aussi important de répartir les tâches à chaque membre afin d’optimiser le développement du projet.</w:t>
      </w:r>
    </w:p>
    <w:p w:rsidR="0054350F" w:rsidRDefault="00F67599" w:rsidP="00EE21B0">
      <w:pPr>
        <w:tabs>
          <w:tab w:val="left" w:pos="567"/>
        </w:tabs>
        <w:ind w:left="567" w:right="465" w:hanging="141"/>
        <w:jc w:val="both"/>
        <w:rPr>
          <w:color w:val="002060"/>
          <w:sz w:val="32"/>
          <w:szCs w:val="32"/>
        </w:rPr>
      </w:pPr>
      <w:r>
        <w:rPr>
          <w:color w:val="002060"/>
          <w:sz w:val="32"/>
          <w:szCs w:val="32"/>
        </w:rPr>
        <w:tab/>
      </w:r>
      <w:r>
        <w:rPr>
          <w:color w:val="002060"/>
          <w:sz w:val="32"/>
          <w:szCs w:val="32"/>
        </w:rPr>
        <w:tab/>
        <w:t xml:space="preserve">    </w:t>
      </w:r>
      <w:r>
        <w:rPr>
          <w:rFonts w:ascii="Times New Roman" w:hAnsi="Times New Roman" w:cs="Times New Roman"/>
        </w:rPr>
        <w:t xml:space="preserve">Dans un premier temps, il était important de se mettre au point sur les connaissances que nous avions acquises sur la machine </w:t>
      </w:r>
      <w:proofErr w:type="spellStart"/>
      <w:r>
        <w:rPr>
          <w:rFonts w:ascii="Times New Roman" w:hAnsi="Times New Roman" w:cs="Times New Roman"/>
        </w:rPr>
        <w:t>Enigma</w:t>
      </w:r>
      <w:proofErr w:type="spellEnd"/>
      <w:r>
        <w:rPr>
          <w:rFonts w:ascii="Times New Roman" w:hAnsi="Times New Roman" w:cs="Times New Roman"/>
        </w:rPr>
        <w:t xml:space="preserve"> lors de nos recherches afin d’avoir une vue générale et cohérente du projet par tous les membres de l’équipe. Pou</w:t>
      </w:r>
      <w:r w:rsidR="00EE21B0">
        <w:rPr>
          <w:rFonts w:ascii="Times New Roman" w:hAnsi="Times New Roman" w:cs="Times New Roman"/>
        </w:rPr>
        <w:t>r ce faire, nous avons organisé</w:t>
      </w:r>
      <w:r>
        <w:rPr>
          <w:rFonts w:ascii="Times New Roman" w:hAnsi="Times New Roman" w:cs="Times New Roman"/>
        </w:rPr>
        <w:t xml:space="preserve"> des petites </w:t>
      </w:r>
      <w:r w:rsidR="00EE21B0">
        <w:rPr>
          <w:rFonts w:ascii="Times New Roman" w:hAnsi="Times New Roman" w:cs="Times New Roman"/>
        </w:rPr>
        <w:t>réunions où nous avons expliqué</w:t>
      </w:r>
      <w:r>
        <w:rPr>
          <w:rFonts w:ascii="Times New Roman" w:hAnsi="Times New Roman" w:cs="Times New Roman"/>
        </w:rPr>
        <w:t xml:space="preserve"> à chacun ce que nous avions compris ou ce que nous n’avions pas compris pour que l’on puisse lever les zones d’ombres </w:t>
      </w:r>
      <w:r w:rsidR="00EE21B0">
        <w:rPr>
          <w:rFonts w:ascii="Times New Roman" w:hAnsi="Times New Roman" w:cs="Times New Roman"/>
        </w:rPr>
        <w:t xml:space="preserve">restantes qui nuisent au développement du projet. Ces réunions ont été l’occasion de schématiser les problèmes et d’apporter des solutions de conception. Les avis sur les différentes possibilités de conception nous ont permis d’enrichir le projet et de réfléchir sur des solutions plus optimisée que ce qui était proposé initialement. Cela nous a permis d’être d’un commun accord sur la façon dont nous allions </w:t>
      </w:r>
      <w:r w:rsidR="00EE21B0">
        <w:rPr>
          <w:rFonts w:ascii="Times New Roman" w:hAnsi="Times New Roman" w:cs="Times New Roman"/>
        </w:rPr>
        <w:lastRenderedPageBreak/>
        <w:t>procéder pour développer le projet. Ces petites réunion</w:t>
      </w:r>
      <w:r w:rsidR="003605A4">
        <w:rPr>
          <w:rFonts w:ascii="Times New Roman" w:hAnsi="Times New Roman" w:cs="Times New Roman"/>
        </w:rPr>
        <w:t>s</w:t>
      </w:r>
      <w:r w:rsidR="00EE21B0">
        <w:rPr>
          <w:rFonts w:ascii="Times New Roman" w:hAnsi="Times New Roman" w:cs="Times New Roman"/>
        </w:rPr>
        <w:t xml:space="preserve"> ont été la base d’un travail d’équipe solide et efficace.</w:t>
      </w:r>
      <w:r w:rsidR="00EE21B0">
        <w:rPr>
          <w:color w:val="002060"/>
          <w:sz w:val="32"/>
          <w:szCs w:val="32"/>
        </w:rPr>
        <w:tab/>
        <w:t xml:space="preserve">  </w:t>
      </w:r>
    </w:p>
    <w:p w:rsidR="0054350F" w:rsidRDefault="0054350F" w:rsidP="00EE21B0">
      <w:pPr>
        <w:tabs>
          <w:tab w:val="left" w:pos="567"/>
        </w:tabs>
        <w:ind w:left="567" w:right="465" w:hanging="141"/>
        <w:jc w:val="both"/>
        <w:rPr>
          <w:rFonts w:ascii="Times New Roman" w:hAnsi="Times New Roman" w:cs="Times New Roman"/>
        </w:rPr>
      </w:pPr>
      <w:r>
        <w:rPr>
          <w:color w:val="002060"/>
          <w:sz w:val="32"/>
          <w:szCs w:val="32"/>
        </w:rPr>
        <w:t xml:space="preserve">     </w:t>
      </w:r>
      <w:r w:rsidR="00EE21B0">
        <w:rPr>
          <w:color w:val="002060"/>
          <w:sz w:val="32"/>
          <w:szCs w:val="32"/>
        </w:rPr>
        <w:t xml:space="preserve">  </w:t>
      </w:r>
      <w:r w:rsidR="00EE21B0">
        <w:rPr>
          <w:rFonts w:ascii="Times New Roman" w:hAnsi="Times New Roman" w:cs="Times New Roman"/>
        </w:rPr>
        <w:t xml:space="preserve">Par la suite il a été nécessaire de diviser le projet en plusieurs tâches notamment dû au choix de conception que nous avions fait (architecture MVC) et qui nous </w:t>
      </w:r>
      <w:r w:rsidR="00317884">
        <w:rPr>
          <w:rFonts w:ascii="Times New Roman" w:hAnsi="Times New Roman" w:cs="Times New Roman"/>
        </w:rPr>
        <w:t>a permis</w:t>
      </w:r>
      <w:r w:rsidR="00EE21B0">
        <w:rPr>
          <w:rFonts w:ascii="Times New Roman" w:hAnsi="Times New Roman" w:cs="Times New Roman"/>
        </w:rPr>
        <w:t xml:space="preserve"> de développer indépendant et parallèlement chaque partie. </w:t>
      </w:r>
      <w:r w:rsidR="00317884">
        <w:rPr>
          <w:rFonts w:ascii="Times New Roman" w:hAnsi="Times New Roman" w:cs="Times New Roman"/>
        </w:rPr>
        <w:t>De ce fait chaque membre de l’équipe s’est occupé d’une des couches de l’architecture 3-tiers c’est-à-dire : la partie métier, la partie interface et la partie contr</w:t>
      </w:r>
      <w:r w:rsidR="003605A4">
        <w:rPr>
          <w:rFonts w:ascii="Times New Roman" w:hAnsi="Times New Roman" w:cs="Times New Roman"/>
        </w:rPr>
        <w:t>ôleur. Pour combler les</w:t>
      </w:r>
      <w:r w:rsidR="00317884">
        <w:rPr>
          <w:rFonts w:ascii="Times New Roman" w:hAnsi="Times New Roman" w:cs="Times New Roman"/>
        </w:rPr>
        <w:t xml:space="preserve"> dépendance</w:t>
      </w:r>
      <w:r w:rsidR="003605A4">
        <w:rPr>
          <w:rFonts w:ascii="Times New Roman" w:hAnsi="Times New Roman" w:cs="Times New Roman"/>
        </w:rPr>
        <w:t>s</w:t>
      </w:r>
      <w:r w:rsidR="00317884">
        <w:rPr>
          <w:rFonts w:ascii="Times New Roman" w:hAnsi="Times New Roman" w:cs="Times New Roman"/>
        </w:rPr>
        <w:t xml:space="preserve"> entre ces couches nous avons mis en place un « </w:t>
      </w:r>
      <w:proofErr w:type="spellStart"/>
      <w:r w:rsidR="00317884">
        <w:rPr>
          <w:rFonts w:ascii="Times New Roman" w:hAnsi="Times New Roman" w:cs="Times New Roman"/>
        </w:rPr>
        <w:t>Mock</w:t>
      </w:r>
      <w:proofErr w:type="spellEnd"/>
      <w:r w:rsidR="00317884">
        <w:rPr>
          <w:rFonts w:ascii="Times New Roman" w:hAnsi="Times New Roman" w:cs="Times New Roman"/>
        </w:rPr>
        <w:t xml:space="preserve"> » qui permet de simuler une classe même si celle-ci n’est </w:t>
      </w:r>
      <w:r w:rsidR="003605A4">
        <w:rPr>
          <w:rFonts w:ascii="Times New Roman" w:hAnsi="Times New Roman" w:cs="Times New Roman"/>
        </w:rPr>
        <w:t>pas encore opérationnelle. Plus concrètement, il s’agit d’une classe simplifiée qui garde le squelette de la classe réelle mais qui renverra juste les valeurs attendues sans effectuer de calcul (contrairement à la classe réelle).</w:t>
      </w:r>
      <w:r w:rsidR="00F37176">
        <w:rPr>
          <w:rFonts w:ascii="Times New Roman" w:hAnsi="Times New Roman" w:cs="Times New Roman"/>
        </w:rPr>
        <w:t xml:space="preserve"> </w:t>
      </w:r>
    </w:p>
    <w:p w:rsidR="0054350F" w:rsidRDefault="0054350F" w:rsidP="00EE21B0">
      <w:pPr>
        <w:tabs>
          <w:tab w:val="left" w:pos="567"/>
        </w:tabs>
        <w:ind w:left="567" w:right="465" w:hanging="141"/>
        <w:jc w:val="both"/>
        <w:rPr>
          <w:rFonts w:ascii="Times New Roman" w:hAnsi="Times New Roman" w:cs="Times New Roman"/>
        </w:rPr>
      </w:pPr>
    </w:p>
    <w:p w:rsidR="00EE21B0" w:rsidRDefault="0054350F"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F37176">
        <w:rPr>
          <w:rFonts w:ascii="Times New Roman" w:hAnsi="Times New Roman" w:cs="Times New Roman"/>
        </w:rPr>
        <w:t>De plus, nous avons constitué une maquette de l’interface pour que la personne en charge de la partie Vue puisse suivre un modèle où nous nous étions mis d’accord.</w:t>
      </w:r>
    </w:p>
    <w:p w:rsidR="00F37176" w:rsidRDefault="00F37176"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Celle-ci se présente comme ceci : </w:t>
      </w:r>
    </w:p>
    <w:p w:rsidR="00F37176" w:rsidRPr="00F37176" w:rsidRDefault="0054350F" w:rsidP="00F67599">
      <w:pPr>
        <w:tabs>
          <w:tab w:val="left" w:pos="567"/>
        </w:tabs>
        <w:ind w:left="567" w:right="465" w:hanging="141"/>
        <w:jc w:val="both"/>
        <w:rPr>
          <w:rFonts w:ascii="Times New Roman" w:hAnsi="Times New Roman" w:cs="Times New Roman"/>
        </w:rPr>
      </w:pPr>
      <w:r w:rsidRPr="00F37176">
        <w:rPr>
          <w:rFonts w:ascii="Times New Roman" w:hAnsi="Times New Roman" w:cs="Times New Roman"/>
          <w:noProof/>
        </w:rPr>
        <w:drawing>
          <wp:anchor distT="0" distB="0" distL="114300" distR="114300" simplePos="0" relativeHeight="252100096" behindDoc="0" locked="0" layoutInCell="1" allowOverlap="1" wp14:anchorId="0E18AECF" wp14:editId="63F6F544">
            <wp:simplePos x="0" y="0"/>
            <wp:positionH relativeFrom="margin">
              <wp:align>right</wp:align>
            </wp:positionH>
            <wp:positionV relativeFrom="page">
              <wp:align>center</wp:align>
            </wp:positionV>
            <wp:extent cx="7227570" cy="4010025"/>
            <wp:effectExtent l="0" t="0" r="0" b="9525"/>
            <wp:wrapSquare wrapText="bothSides"/>
            <wp:docPr id="17470" name="Image 17470" descr="C:\Users\Marianna\Projet\EnigmaProject\Conception\maquett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nna\Projet\EnigmaProject\Conception\maquette interfa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2757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54350F" w:rsidRDefault="0054350F" w:rsidP="0054350F">
      <w:pPr>
        <w:tabs>
          <w:tab w:val="left" w:pos="567"/>
        </w:tabs>
        <w:ind w:left="567" w:right="465" w:hanging="141"/>
        <w:jc w:val="both"/>
        <w:rPr>
          <w:rFonts w:ascii="Times New Roman" w:hAnsi="Times New Roman" w:cs="Times New Roman"/>
        </w:rPr>
      </w:pPr>
      <w:r>
        <w:rPr>
          <w:color w:val="002060"/>
          <w:sz w:val="32"/>
          <w:szCs w:val="32"/>
        </w:rPr>
        <w:t xml:space="preserve">        </w:t>
      </w:r>
      <w:r>
        <w:rPr>
          <w:rFonts w:ascii="Times New Roman" w:hAnsi="Times New Roman" w:cs="Times New Roman"/>
        </w:rPr>
        <w:t>Afin de respecter les délais, et d’avoir un point de repère temporel sur le travail effectué, nous avons conçu un diagramme de Gantt prévisionnel nous permettant de mieux nous situer dans le temps et d’améliorer notre efficacité (voir annexe diagramme.pdf).</w:t>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B979DB" w:rsidRPr="005D2413" w:rsidRDefault="00180783" w:rsidP="00B979DB">
      <w:pPr>
        <w:ind w:left="567"/>
        <w:rPr>
          <w:rFonts w:ascii="Times New Roman" w:hAnsi="Times New Roman" w:cs="Times New Roman"/>
        </w:rPr>
      </w:pPr>
      <w:r>
        <w:rPr>
          <w:color w:val="002060"/>
          <w:sz w:val="32"/>
          <w:szCs w:val="32"/>
        </w:rPr>
        <w:lastRenderedPageBreak/>
        <w:tab/>
        <w:t xml:space="preserve">    </w:t>
      </w:r>
      <w:r w:rsidRPr="005D2413">
        <w:rPr>
          <w:rFonts w:ascii="Times New Roman" w:hAnsi="Times New Roman" w:cs="Times New Roman"/>
        </w:rPr>
        <w:t xml:space="preserve">Nos méthodes de travail se sont apparentés aux méthodes agiles pour la gestion de projet et plus précisément </w:t>
      </w:r>
      <w:proofErr w:type="spellStart"/>
      <w:r w:rsidRPr="005D2413">
        <w:rPr>
          <w:rFonts w:ascii="Times New Roman" w:hAnsi="Times New Roman" w:cs="Times New Roman"/>
        </w:rPr>
        <w:t>Scrum</w:t>
      </w:r>
      <w:proofErr w:type="spellEnd"/>
      <w:r w:rsidRPr="005D2413">
        <w:rPr>
          <w:rFonts w:ascii="Times New Roman" w:hAnsi="Times New Roman" w:cs="Times New Roman"/>
        </w:rPr>
        <w:t xml:space="preserve"> du fait de nos réunions, de nos  découpage de tâches mais aussi parce que lorsque nous avions  terminés une micro-tâche (ex : une fonction complexe d’une classe), nous la testions et nous étions susceptible de modifier pour l’adapter. Plus précisément, nous n’avons pas suivi un cycle en V : </w:t>
      </w:r>
    </w:p>
    <w:p w:rsidR="00F37176" w:rsidRDefault="00F37176" w:rsidP="00B979DB">
      <w:pPr>
        <w:rPr>
          <w:noProof/>
        </w:rPr>
      </w:pPr>
    </w:p>
    <w:p w:rsidR="00F37176" w:rsidRDefault="0054350F" w:rsidP="00B979DB">
      <w:pPr>
        <w:rPr>
          <w:noProof/>
        </w:rPr>
      </w:pPr>
      <w:r>
        <w:rPr>
          <w:noProof/>
        </w:rPr>
        <w:drawing>
          <wp:anchor distT="0" distB="0" distL="114300" distR="114300" simplePos="0" relativeHeight="252083712" behindDoc="0" locked="0" layoutInCell="1" allowOverlap="1" wp14:anchorId="192D4379" wp14:editId="788240CF">
            <wp:simplePos x="0" y="0"/>
            <wp:positionH relativeFrom="margin">
              <wp:posOffset>1419860</wp:posOffset>
            </wp:positionH>
            <wp:positionV relativeFrom="margin">
              <wp:posOffset>889000</wp:posOffset>
            </wp:positionV>
            <wp:extent cx="4800600" cy="3317240"/>
            <wp:effectExtent l="0" t="0" r="0" b="0"/>
            <wp:wrapSquare wrapText="bothSides"/>
            <wp:docPr id="17451" name="Image 17451" descr="http://www.methodesagiles.info/Agile/Cycle%20en%2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hodesagiles.info/Agile/Cycle%20en%20V.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79DB" w:rsidRPr="00B979DB" w:rsidRDefault="00B979DB" w:rsidP="00B979DB"/>
    <w:p w:rsidR="00B979DB" w:rsidRPr="00B979DB" w:rsidRDefault="00B979DB" w:rsidP="00B979DB"/>
    <w:p w:rsidR="00F37176" w:rsidRDefault="00F37176"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Default="00B979DB" w:rsidP="00B979DB"/>
    <w:p w:rsidR="00F37176" w:rsidRPr="00B979DB" w:rsidRDefault="00F37176" w:rsidP="00B979DB"/>
    <w:p w:rsidR="00B979DB" w:rsidRPr="00B979DB" w:rsidRDefault="00B979DB" w:rsidP="00B979DB"/>
    <w:p w:rsidR="00B979DB" w:rsidRPr="00B979DB" w:rsidRDefault="00B979DB" w:rsidP="00B979DB"/>
    <w:p w:rsidR="00B979DB" w:rsidRPr="005D2413" w:rsidRDefault="00B979DB" w:rsidP="00B979DB">
      <w:pPr>
        <w:rPr>
          <w:rFonts w:ascii="Times New Roman" w:hAnsi="Times New Roman" w:cs="Times New Roman"/>
        </w:rPr>
      </w:pPr>
      <w:r>
        <w:tab/>
      </w:r>
      <w:r w:rsidRPr="005D2413">
        <w:rPr>
          <w:rFonts w:ascii="Times New Roman" w:hAnsi="Times New Roman" w:cs="Times New Roman"/>
        </w:rPr>
        <w:t xml:space="preserve">Source : </w:t>
      </w:r>
      <w:hyperlink r:id="rId30" w:history="1">
        <w:r w:rsidR="00F12199" w:rsidRPr="00F12199">
          <w:rPr>
            <w:rStyle w:val="Lienhypertexte"/>
            <w:rFonts w:ascii="Times New Roman" w:hAnsi="Times New Roman" w:cs="Times New Roman"/>
          </w:rPr>
          <w:t>http://www.methodesagiles.info/Agilite.php</w:t>
        </w:r>
      </w:hyperlink>
    </w:p>
    <w:p w:rsidR="00B979DB" w:rsidRPr="005D2413" w:rsidRDefault="00B979DB" w:rsidP="00B979DB">
      <w:pPr>
        <w:rPr>
          <w:rFonts w:ascii="Times New Roman" w:hAnsi="Times New Roman" w:cs="Times New Roman"/>
        </w:rPr>
      </w:pPr>
    </w:p>
    <w:p w:rsidR="00B979DB" w:rsidRPr="005D2413" w:rsidRDefault="00B979DB" w:rsidP="00B979DB">
      <w:pPr>
        <w:rPr>
          <w:rFonts w:ascii="Times New Roman" w:hAnsi="Times New Roman" w:cs="Times New Roman"/>
        </w:rPr>
      </w:pPr>
      <w:r w:rsidRPr="005D2413">
        <w:rPr>
          <w:rFonts w:ascii="Times New Roman" w:hAnsi="Times New Roman" w:cs="Times New Roman"/>
        </w:rPr>
        <w:tab/>
        <w:t>Nous avons réalisé chaque fonctions puis effectués des tests fonctionnels et corriger/adapter au besoin.</w:t>
      </w:r>
    </w:p>
    <w:p w:rsidR="00B979DB" w:rsidRPr="005D2413" w:rsidRDefault="00B979DB" w:rsidP="00B979DB">
      <w:pPr>
        <w:ind w:left="709"/>
        <w:rPr>
          <w:rFonts w:ascii="Times New Roman" w:hAnsi="Times New Roman" w:cs="Times New Roman"/>
        </w:rPr>
      </w:pPr>
      <w:r w:rsidRPr="005D2413">
        <w:rPr>
          <w:rFonts w:ascii="Times New Roman" w:hAnsi="Times New Roman" w:cs="Times New Roman"/>
        </w:rPr>
        <w:t>Cette méthode à l’avantage d’être moins rigide que le cycle en V</w:t>
      </w:r>
      <w:r w:rsidR="00E243B5">
        <w:rPr>
          <w:rFonts w:ascii="Times New Roman" w:hAnsi="Times New Roman" w:cs="Times New Roman"/>
        </w:rPr>
        <w:t xml:space="preserve"> et de permettre une évaluation </w:t>
      </w:r>
      <w:r w:rsidRPr="005D2413">
        <w:rPr>
          <w:rFonts w:ascii="Times New Roman" w:hAnsi="Times New Roman" w:cs="Times New Roman"/>
        </w:rPr>
        <w:t>quotidienne des fonctionnalités.</w:t>
      </w:r>
    </w:p>
    <w:p w:rsidR="00B979DB" w:rsidRPr="007453B7" w:rsidRDefault="00B979DB" w:rsidP="00B979DB">
      <w:pPr>
        <w:ind w:left="567"/>
        <w:rPr>
          <w:rFonts w:ascii="Times New Roman" w:hAnsi="Times New Roman" w:cs="Times New Roman"/>
        </w:rPr>
      </w:pPr>
    </w:p>
    <w:p w:rsidR="001377CF" w:rsidRDefault="007453B7" w:rsidP="007453B7">
      <w:pPr>
        <w:tabs>
          <w:tab w:val="left" w:pos="2205"/>
        </w:tabs>
        <w:ind w:left="709"/>
        <w:rPr>
          <w:rFonts w:ascii="Times New Roman" w:hAnsi="Times New Roman" w:cs="Times New Roman"/>
        </w:rPr>
      </w:pPr>
      <w:r w:rsidRPr="007453B7">
        <w:rPr>
          <w:rFonts w:ascii="Times New Roman" w:hAnsi="Times New Roman" w:cs="Times New Roman"/>
        </w:rPr>
        <w:t>Grâce à cela, la gestion de l’équipe a été grandement facilitée  et le travail d’équipe a été plus efficace ainsi que la mise en place du projet.</w:t>
      </w:r>
      <w:r>
        <w:rPr>
          <w:rFonts w:ascii="Times New Roman" w:hAnsi="Times New Roman" w:cs="Times New Roman"/>
        </w:rPr>
        <w:t xml:space="preserve"> </w:t>
      </w:r>
    </w:p>
    <w:p w:rsidR="009E489C" w:rsidRDefault="009E489C" w:rsidP="007453B7">
      <w:pPr>
        <w:tabs>
          <w:tab w:val="left" w:pos="2205"/>
        </w:tabs>
        <w:ind w:left="709"/>
        <w:rPr>
          <w:rFonts w:ascii="Times New Roman" w:hAnsi="Times New Roman" w:cs="Times New Roman"/>
        </w:rPr>
      </w:pPr>
    </w:p>
    <w:p w:rsidR="009E489C" w:rsidRDefault="009E489C" w:rsidP="007453B7">
      <w:pPr>
        <w:tabs>
          <w:tab w:val="left" w:pos="2205"/>
        </w:tabs>
        <w:ind w:left="709"/>
        <w:rPr>
          <w:rFonts w:ascii="Times New Roman" w:hAnsi="Times New Roman" w:cs="Times New Roman"/>
        </w:rPr>
      </w:pPr>
    </w:p>
    <w:p w:rsidR="009E489C" w:rsidRDefault="009E489C" w:rsidP="009E489C">
      <w:pPr>
        <w:rPr>
          <w:rFonts w:ascii="Times New Roman" w:hAnsi="Times New Roman" w:cs="Times New Roman"/>
        </w:rPr>
      </w:pPr>
      <w:r>
        <w:rPr>
          <w:rFonts w:ascii="Times New Roman" w:hAnsi="Times New Roman" w:cs="Times New Roman"/>
        </w:rPr>
        <w:br w:type="page"/>
      </w:r>
    </w:p>
    <w:p w:rsidR="009E489C" w:rsidRPr="009E489C" w:rsidRDefault="00E061BA" w:rsidP="009E489C">
      <w:pPr>
        <w:pStyle w:val="Paragraphedeliste"/>
        <w:numPr>
          <w:ilvl w:val="1"/>
          <w:numId w:val="2"/>
        </w:numPr>
        <w:rPr>
          <w:color w:val="002060"/>
          <w:sz w:val="36"/>
          <w:szCs w:val="36"/>
        </w:rPr>
      </w:pPr>
      <w:r>
        <w:rPr>
          <w:color w:val="002060"/>
          <w:sz w:val="36"/>
          <w:szCs w:val="36"/>
        </w:rPr>
        <w:lastRenderedPageBreak/>
        <w:t>Représentation d’</w:t>
      </w:r>
      <w:proofErr w:type="spellStart"/>
      <w:r>
        <w:rPr>
          <w:color w:val="002060"/>
          <w:sz w:val="36"/>
          <w:szCs w:val="36"/>
        </w:rPr>
        <w:t>Enigma</w:t>
      </w:r>
      <w:proofErr w:type="spellEnd"/>
    </w:p>
    <w:p w:rsidR="009E489C" w:rsidRDefault="009E489C" w:rsidP="009E489C">
      <w:pPr>
        <w:pStyle w:val="Paragraphedeliste"/>
        <w:ind w:left="1080"/>
        <w:rPr>
          <w:color w:val="002060"/>
          <w:sz w:val="36"/>
          <w:szCs w:val="36"/>
        </w:rPr>
      </w:pPr>
    </w:p>
    <w:p w:rsidR="009E489C" w:rsidRDefault="009E489C" w:rsidP="009E489C">
      <w:pPr>
        <w:pStyle w:val="Paragraphedeliste"/>
        <w:ind w:left="567" w:right="465" w:hanging="141"/>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C6070E">
        <w:rPr>
          <w:rFonts w:ascii="Times New Roman" w:hAnsi="Times New Roman" w:cs="Times New Roman"/>
        </w:rPr>
        <w:t>Une part importante dans la simulation d’</w:t>
      </w:r>
      <w:proofErr w:type="spellStart"/>
      <w:r w:rsidR="00C6070E">
        <w:rPr>
          <w:rFonts w:ascii="Times New Roman" w:hAnsi="Times New Roman" w:cs="Times New Roman"/>
        </w:rPr>
        <w:t>Enigma</w:t>
      </w:r>
      <w:proofErr w:type="spellEnd"/>
      <w:r w:rsidR="00C6070E">
        <w:rPr>
          <w:rFonts w:ascii="Times New Roman" w:hAnsi="Times New Roman" w:cs="Times New Roman"/>
        </w:rPr>
        <w:t xml:space="preserve"> a été de modéliser la machin</w:t>
      </w:r>
      <w:r w:rsidR="00CD5567">
        <w:rPr>
          <w:rFonts w:ascii="Times New Roman" w:hAnsi="Times New Roman" w:cs="Times New Roman"/>
        </w:rPr>
        <w:t xml:space="preserve">e pour mettre en valeur les composants et les fonctionnalités primordiales </w:t>
      </w:r>
      <w:r w:rsidR="00B47D06">
        <w:rPr>
          <w:rFonts w:ascii="Times New Roman" w:hAnsi="Times New Roman" w:cs="Times New Roman"/>
        </w:rPr>
        <w:t>de la machine</w:t>
      </w:r>
      <w:r w:rsidR="00CD5567">
        <w:rPr>
          <w:rFonts w:ascii="Times New Roman" w:hAnsi="Times New Roman" w:cs="Times New Roman"/>
        </w:rPr>
        <w:t>.</w:t>
      </w:r>
      <w:r>
        <w:rPr>
          <w:rFonts w:ascii="Times New Roman" w:hAnsi="Times New Roman" w:cs="Times New Roman"/>
        </w:rPr>
        <w:t xml:space="preserve"> </w:t>
      </w:r>
    </w:p>
    <w:p w:rsidR="009E489C" w:rsidRDefault="009E489C" w:rsidP="009E489C">
      <w:pPr>
        <w:pStyle w:val="Paragraphedeliste"/>
        <w:ind w:left="567" w:right="465" w:hanging="141"/>
        <w:rPr>
          <w:rFonts w:ascii="Times New Roman" w:hAnsi="Times New Roman" w:cs="Times New Roman"/>
        </w:rPr>
      </w:pPr>
    </w:p>
    <w:p w:rsidR="009E489C" w:rsidRDefault="009E489C" w:rsidP="009E489C">
      <w:pPr>
        <w:pStyle w:val="Paragraphedeliste"/>
        <w:ind w:left="567" w:right="465" w:hanging="141"/>
        <w:rPr>
          <w:rFonts w:ascii="Times New Roman" w:hAnsi="Times New Roman" w:cs="Times New Roman"/>
        </w:rPr>
      </w:pPr>
    </w:p>
    <w:p w:rsidR="009E489C" w:rsidRPr="009450E8" w:rsidRDefault="009E489C" w:rsidP="009E489C">
      <w:pPr>
        <w:ind w:left="567" w:right="465" w:hanging="141"/>
        <w:rPr>
          <w:color w:val="002060"/>
          <w:sz w:val="32"/>
          <w:szCs w:val="32"/>
        </w:rPr>
      </w:pPr>
      <w:r w:rsidRPr="009450E8">
        <w:rPr>
          <w:color w:val="002060"/>
          <w:sz w:val="32"/>
          <w:szCs w:val="32"/>
        </w:rPr>
        <w:tab/>
      </w:r>
      <w:r w:rsidRPr="009450E8">
        <w:rPr>
          <w:color w:val="002060"/>
          <w:sz w:val="32"/>
          <w:szCs w:val="32"/>
        </w:rPr>
        <w:tab/>
      </w:r>
      <w:r w:rsidR="00E061BA">
        <w:rPr>
          <w:color w:val="002060"/>
          <w:sz w:val="32"/>
          <w:szCs w:val="32"/>
        </w:rPr>
        <w:t>2.2</w:t>
      </w:r>
      <w:r>
        <w:rPr>
          <w:color w:val="002060"/>
          <w:sz w:val="32"/>
          <w:szCs w:val="32"/>
        </w:rPr>
        <w:t xml:space="preserve">.1. </w:t>
      </w:r>
      <w:bookmarkStart w:id="9" w:name="Conception"/>
      <w:r w:rsidR="00B93D9C">
        <w:rPr>
          <w:color w:val="002060"/>
          <w:sz w:val="32"/>
          <w:szCs w:val="32"/>
        </w:rPr>
        <w:t>Conception</w:t>
      </w:r>
      <w:r w:rsidR="00E061BA">
        <w:rPr>
          <w:color w:val="002060"/>
          <w:sz w:val="32"/>
          <w:szCs w:val="32"/>
        </w:rPr>
        <w:t xml:space="preserve"> </w:t>
      </w:r>
      <w:bookmarkEnd w:id="9"/>
      <w:r w:rsidR="00B93D9C">
        <w:rPr>
          <w:color w:val="002060"/>
          <w:sz w:val="32"/>
          <w:szCs w:val="32"/>
        </w:rPr>
        <w:t>UML</w:t>
      </w:r>
    </w:p>
    <w:p w:rsidR="009E489C" w:rsidRDefault="009E489C" w:rsidP="009E489C">
      <w:pPr>
        <w:ind w:left="567" w:hanging="141"/>
        <w:rPr>
          <w:rFonts w:ascii="Times New Roman" w:hAnsi="Times New Roman" w:cs="Times New Roman"/>
        </w:rPr>
      </w:pPr>
    </w:p>
    <w:p w:rsidR="00597E48" w:rsidRDefault="00FC0504" w:rsidP="00FC0504">
      <w:pPr>
        <w:ind w:left="567" w:right="465"/>
        <w:jc w:val="both"/>
        <w:rPr>
          <w:rFonts w:ascii="Times New Roman" w:hAnsi="Times New Roman" w:cs="Times New Roman"/>
        </w:rPr>
      </w:pPr>
      <w:r>
        <w:rPr>
          <w:noProof/>
        </w:rPr>
        <w:drawing>
          <wp:anchor distT="0" distB="0" distL="114300" distR="114300" simplePos="0" relativeHeight="252112384" behindDoc="0" locked="0" layoutInCell="1" allowOverlap="1" wp14:anchorId="19759ECF" wp14:editId="505A359A">
            <wp:simplePos x="0" y="0"/>
            <wp:positionH relativeFrom="column">
              <wp:posOffset>426720</wp:posOffset>
            </wp:positionH>
            <wp:positionV relativeFrom="paragraph">
              <wp:posOffset>76200</wp:posOffset>
            </wp:positionV>
            <wp:extent cx="1400175" cy="1057275"/>
            <wp:effectExtent l="0" t="0" r="9525" b="9525"/>
            <wp:wrapSquare wrapText="bothSides"/>
            <wp:docPr id="17465" name="Image 17465" descr="http://upload.wikimedia.org/wikipedia/fr/9/9a/Unified_Modeling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fr/9/9a/Unified_Modeling_Langu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0175" cy="1057275"/>
                    </a:xfrm>
                    <a:prstGeom prst="rect">
                      <a:avLst/>
                    </a:prstGeom>
                    <a:noFill/>
                    <a:ln>
                      <a:noFill/>
                    </a:ln>
                  </pic:spPr>
                </pic:pic>
              </a:graphicData>
            </a:graphic>
          </wp:anchor>
        </w:drawing>
      </w:r>
      <w:r>
        <w:rPr>
          <w:noProof/>
        </w:rPr>
        <w:t xml:space="preserve">  </w:t>
      </w:r>
      <w:r>
        <w:rPr>
          <w:rFonts w:ascii="Times New Roman" w:hAnsi="Times New Roman" w:cs="Times New Roman"/>
        </w:rPr>
        <w:t xml:space="preserve">    L’</w:t>
      </w:r>
      <w:r w:rsidR="00597E48">
        <w:rPr>
          <w:rFonts w:ascii="Times New Roman" w:hAnsi="Times New Roman" w:cs="Times New Roman"/>
        </w:rPr>
        <w:t>UML (</w:t>
      </w:r>
      <w:proofErr w:type="spellStart"/>
      <w:r w:rsidR="00597E48">
        <w:rPr>
          <w:rFonts w:ascii="Times New Roman" w:hAnsi="Times New Roman" w:cs="Times New Roman"/>
        </w:rPr>
        <w:t>Unified</w:t>
      </w:r>
      <w:proofErr w:type="spellEnd"/>
      <w:r w:rsidR="00597E48">
        <w:rPr>
          <w:rFonts w:ascii="Times New Roman" w:hAnsi="Times New Roman" w:cs="Times New Roman"/>
        </w:rPr>
        <w:t xml:space="preserve"> </w:t>
      </w:r>
      <w:proofErr w:type="spellStart"/>
      <w:r w:rsidR="00597E48">
        <w:rPr>
          <w:rFonts w:ascii="Times New Roman" w:hAnsi="Times New Roman" w:cs="Times New Roman"/>
        </w:rPr>
        <w:t>Modeling</w:t>
      </w:r>
      <w:proofErr w:type="spellEnd"/>
      <w:r w:rsidR="00597E48">
        <w:rPr>
          <w:rFonts w:ascii="Times New Roman" w:hAnsi="Times New Roman" w:cs="Times New Roman"/>
        </w:rPr>
        <w:t xml:space="preserve"> </w:t>
      </w:r>
      <w:proofErr w:type="spellStart"/>
      <w:r w:rsidR="00597E48">
        <w:rPr>
          <w:rFonts w:ascii="Times New Roman" w:hAnsi="Times New Roman" w:cs="Times New Roman"/>
        </w:rPr>
        <w:t>Language</w:t>
      </w:r>
      <w:proofErr w:type="spellEnd"/>
      <w:r w:rsidR="00597E48">
        <w:rPr>
          <w:rFonts w:ascii="Times New Roman" w:hAnsi="Times New Roman" w:cs="Times New Roman"/>
        </w:rPr>
        <w:t>) est un langage de modélisation</w:t>
      </w:r>
      <w:r>
        <w:rPr>
          <w:rFonts w:ascii="Times New Roman" w:hAnsi="Times New Roman" w:cs="Times New Roman"/>
        </w:rPr>
        <w:t xml:space="preserve"> qui subvient durant la phase d’analyse d’un projet (pour notre cas, juste après l’analyse de la machine </w:t>
      </w:r>
      <w:proofErr w:type="spellStart"/>
      <w:r>
        <w:rPr>
          <w:rFonts w:ascii="Times New Roman" w:hAnsi="Times New Roman" w:cs="Times New Roman"/>
        </w:rPr>
        <w:t>Enigma</w:t>
      </w:r>
      <w:proofErr w:type="spellEnd"/>
      <w:r>
        <w:rPr>
          <w:rFonts w:ascii="Times New Roman" w:hAnsi="Times New Roman" w:cs="Times New Roman"/>
        </w:rPr>
        <w:t>).</w:t>
      </w:r>
      <w:r w:rsidR="00597E48">
        <w:rPr>
          <w:rFonts w:ascii="Times New Roman" w:hAnsi="Times New Roman" w:cs="Times New Roman"/>
        </w:rPr>
        <w:t xml:space="preserve"> </w:t>
      </w:r>
      <w:r>
        <w:rPr>
          <w:rFonts w:ascii="Times New Roman" w:hAnsi="Times New Roman" w:cs="Times New Roman"/>
        </w:rPr>
        <w:t>Il permet d’avoir une vue globale du projet avec une possible manière de fonctionner. La conception UML</w:t>
      </w:r>
      <w:r w:rsidRPr="00597E48">
        <w:rPr>
          <w:rFonts w:ascii="Times New Roman" w:hAnsi="Times New Roman" w:cs="Times New Roman"/>
        </w:rPr>
        <w:t xml:space="preserve"> permet </w:t>
      </w:r>
      <w:r>
        <w:rPr>
          <w:rFonts w:ascii="Times New Roman" w:hAnsi="Times New Roman" w:cs="Times New Roman"/>
        </w:rPr>
        <w:t xml:space="preserve">donc </w:t>
      </w:r>
      <w:r w:rsidRPr="00597E48">
        <w:rPr>
          <w:rFonts w:ascii="Times New Roman" w:hAnsi="Times New Roman" w:cs="Times New Roman"/>
        </w:rPr>
        <w:t>de faire le squelette du programme et oblige à se poser les bonnes questions</w:t>
      </w:r>
      <w:r>
        <w:rPr>
          <w:rFonts w:ascii="Times New Roman" w:hAnsi="Times New Roman" w:cs="Times New Roman"/>
        </w:rPr>
        <w:t xml:space="preserve"> </w:t>
      </w:r>
      <w:r w:rsidRPr="00597E48">
        <w:rPr>
          <w:rFonts w:ascii="Times New Roman" w:hAnsi="Times New Roman" w:cs="Times New Roman"/>
        </w:rPr>
        <w:t xml:space="preserve">au niveau des fonctionnalités et de la logique de fonctionnement </w:t>
      </w:r>
      <w:r>
        <w:rPr>
          <w:rFonts w:ascii="Times New Roman" w:hAnsi="Times New Roman" w:cs="Times New Roman"/>
        </w:rPr>
        <w:t>avant de commencer à programmer</w:t>
      </w:r>
      <w:r w:rsidRPr="00597E48">
        <w:rPr>
          <w:rFonts w:ascii="Times New Roman" w:hAnsi="Times New Roman" w:cs="Times New Roman"/>
        </w:rPr>
        <w:t xml:space="preserve">. </w:t>
      </w:r>
      <w:r>
        <w:rPr>
          <w:rFonts w:ascii="Times New Roman" w:hAnsi="Times New Roman" w:cs="Times New Roman"/>
        </w:rPr>
        <w:t xml:space="preserve">Il y a plusieurs types de diagrammes réalisables : diagrammes de cas d’utilisation, diagrammes de séquence, diagramme d’activité…Nous avons choisi d’effectuer uniquement le diagramme de classe qui permettait répondre à nos principales interrogations. Il consiste à représenter les principales classes qui seront présentes dans le programme et </w:t>
      </w:r>
      <w:proofErr w:type="gramStart"/>
      <w:r>
        <w:rPr>
          <w:rFonts w:ascii="Times New Roman" w:hAnsi="Times New Roman" w:cs="Times New Roman"/>
        </w:rPr>
        <w:t>leurs lien</w:t>
      </w:r>
      <w:proofErr w:type="gramEnd"/>
      <w:r>
        <w:rPr>
          <w:rFonts w:ascii="Times New Roman" w:hAnsi="Times New Roman" w:cs="Times New Roman"/>
        </w:rPr>
        <w:t xml:space="preserve"> avec les autres classes.</w:t>
      </w:r>
    </w:p>
    <w:p w:rsidR="00597E48" w:rsidRPr="009450E8" w:rsidRDefault="00597E48" w:rsidP="00FC0504">
      <w:pPr>
        <w:rPr>
          <w:rFonts w:ascii="Times New Roman" w:hAnsi="Times New Roman" w:cs="Times New Roman"/>
        </w:rPr>
      </w:pPr>
    </w:p>
    <w:p w:rsidR="003A1227" w:rsidRPr="003A1227" w:rsidRDefault="00496B0B" w:rsidP="003A1227">
      <w:pPr>
        <w:ind w:left="567" w:right="465"/>
        <w:jc w:val="both"/>
        <w:rPr>
          <w:rFonts w:ascii="Times New Roman" w:hAnsi="Times New Roman" w:cs="Times New Roman"/>
        </w:rPr>
      </w:pPr>
      <w:r w:rsidRPr="003A1227">
        <w:rPr>
          <w:rFonts w:ascii="Times New Roman" w:hAnsi="Times New Roman" w:cs="Times New Roman"/>
        </w:rPr>
        <w:t xml:space="preserve">      Nous avons gardé tous les composants de la machine car ils jouaient tous un rôle important dans le fonctionnement d’</w:t>
      </w:r>
      <w:proofErr w:type="spellStart"/>
      <w:r w:rsidRPr="003A1227">
        <w:rPr>
          <w:rFonts w:ascii="Times New Roman" w:hAnsi="Times New Roman" w:cs="Times New Roman"/>
        </w:rPr>
        <w:t>Enigma</w:t>
      </w:r>
      <w:proofErr w:type="spellEnd"/>
      <w:r w:rsidRPr="003A1227">
        <w:rPr>
          <w:rFonts w:ascii="Times New Roman" w:hAnsi="Times New Roman" w:cs="Times New Roman"/>
        </w:rPr>
        <w:t>. Ainsi, dans notre diagramme UML que nous avons établi après l’étude d’</w:t>
      </w:r>
      <w:proofErr w:type="spellStart"/>
      <w:r w:rsidRPr="003A1227">
        <w:rPr>
          <w:rFonts w:ascii="Times New Roman" w:hAnsi="Times New Roman" w:cs="Times New Roman"/>
        </w:rPr>
        <w:t>Enigma</w:t>
      </w:r>
      <w:proofErr w:type="spellEnd"/>
      <w:r w:rsidRPr="003A1227">
        <w:rPr>
          <w:rFonts w:ascii="Times New Roman" w:hAnsi="Times New Roman" w:cs="Times New Roman"/>
        </w:rPr>
        <w:t xml:space="preserve">, nous retrouvons les rotors, le </w:t>
      </w:r>
      <w:proofErr w:type="spellStart"/>
      <w:r w:rsidRPr="003A1227">
        <w:rPr>
          <w:rFonts w:ascii="Times New Roman" w:hAnsi="Times New Roman" w:cs="Times New Roman"/>
        </w:rPr>
        <w:t>plugboard</w:t>
      </w:r>
      <w:proofErr w:type="spellEnd"/>
      <w:r w:rsidRPr="003A1227">
        <w:rPr>
          <w:rFonts w:ascii="Times New Roman" w:hAnsi="Times New Roman" w:cs="Times New Roman"/>
        </w:rPr>
        <w:t xml:space="preserve"> et le réflecteur. Cette partie est la partie « Métier » et le cœur même du programme. C’est là où les calculs seront effectués, et c’est cette partie qui représente </w:t>
      </w:r>
      <w:proofErr w:type="spellStart"/>
      <w:r w:rsidRPr="003A1227">
        <w:rPr>
          <w:rFonts w:ascii="Times New Roman" w:hAnsi="Times New Roman" w:cs="Times New Roman"/>
        </w:rPr>
        <w:t>Enigma</w:t>
      </w:r>
      <w:proofErr w:type="spellEnd"/>
      <w:r w:rsidRPr="003A1227">
        <w:rPr>
          <w:rFonts w:ascii="Times New Roman" w:hAnsi="Times New Roman" w:cs="Times New Roman"/>
        </w:rPr>
        <w:t xml:space="preserve"> en soit.</w:t>
      </w:r>
    </w:p>
    <w:p w:rsidR="009E489C" w:rsidRPr="003A1227" w:rsidRDefault="003A1227" w:rsidP="003A1227">
      <w:pPr>
        <w:ind w:left="567" w:right="465"/>
        <w:jc w:val="both"/>
        <w:rPr>
          <w:rFonts w:ascii="Times New Roman" w:hAnsi="Times New Roman" w:cs="Times New Roman"/>
          <w:noProof/>
        </w:rPr>
      </w:pPr>
      <w:r w:rsidRPr="003A1227">
        <w:rPr>
          <w:rFonts w:ascii="Times New Roman" w:hAnsi="Times New Roman" w:cs="Times New Roman"/>
          <w:noProof/>
        </w:rPr>
        <w:drawing>
          <wp:anchor distT="0" distB="0" distL="114300" distR="114300" simplePos="0" relativeHeight="252106240" behindDoc="0" locked="0" layoutInCell="1" allowOverlap="1" wp14:anchorId="27434315" wp14:editId="5A7132F3">
            <wp:simplePos x="0" y="0"/>
            <wp:positionH relativeFrom="column">
              <wp:posOffset>407670</wp:posOffset>
            </wp:positionH>
            <wp:positionV relativeFrom="paragraph">
              <wp:posOffset>76200</wp:posOffset>
            </wp:positionV>
            <wp:extent cx="676275" cy="342900"/>
            <wp:effectExtent l="0" t="0" r="9525" b="0"/>
            <wp:wrapSquare wrapText="bothSides"/>
            <wp:docPr id="17461" name="Image 1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6275" cy="342900"/>
                    </a:xfrm>
                    <a:prstGeom prst="rect">
                      <a:avLst/>
                    </a:prstGeom>
                  </pic:spPr>
                </pic:pic>
              </a:graphicData>
            </a:graphic>
          </wp:anchor>
        </w:drawing>
      </w:r>
      <w:r w:rsidRPr="003A1227">
        <w:rPr>
          <w:rFonts w:ascii="Times New Roman" w:hAnsi="Times New Roman" w:cs="Times New Roman"/>
          <w:noProof/>
        </w:rPr>
        <mc:AlternateContent>
          <mc:Choice Requires="wps">
            <w:drawing>
              <wp:anchor distT="0" distB="0" distL="114300" distR="114300" simplePos="0" relativeHeight="252108288" behindDoc="0" locked="0" layoutInCell="1" allowOverlap="1" wp14:anchorId="4E68CFF3" wp14:editId="25FE8AE6">
                <wp:simplePos x="0" y="0"/>
                <wp:positionH relativeFrom="column">
                  <wp:posOffset>407670</wp:posOffset>
                </wp:positionH>
                <wp:positionV relativeFrom="paragraph">
                  <wp:posOffset>504825</wp:posOffset>
                </wp:positionV>
                <wp:extent cx="685800" cy="266700"/>
                <wp:effectExtent l="0" t="0" r="0" b="0"/>
                <wp:wrapSquare wrapText="bothSides"/>
                <wp:docPr id="17462" name="Zone de texte 17462"/>
                <wp:cNvGraphicFramePr/>
                <a:graphic xmlns:a="http://schemas.openxmlformats.org/drawingml/2006/main">
                  <a:graphicData uri="http://schemas.microsoft.com/office/word/2010/wordprocessingShape">
                    <wps:wsp>
                      <wps:cNvSpPr txBox="1"/>
                      <wps:spPr>
                        <a:xfrm>
                          <a:off x="0" y="0"/>
                          <a:ext cx="685800" cy="266700"/>
                        </a:xfrm>
                        <a:prstGeom prst="rect">
                          <a:avLst/>
                        </a:prstGeom>
                        <a:solidFill>
                          <a:prstClr val="white"/>
                        </a:solidFill>
                        <a:ln>
                          <a:noFill/>
                        </a:ln>
                        <a:effectLst/>
                      </wps:spPr>
                      <wps:txbx>
                        <w:txbxContent>
                          <w:p w:rsidR="00CC358C" w:rsidRPr="00723371" w:rsidRDefault="00CC358C" w:rsidP="00496B0B">
                            <w:pPr>
                              <w:pStyle w:val="Lgende"/>
                              <w:rPr>
                                <w:noProof/>
                                <w:sz w:val="24"/>
                                <w:szCs w:val="24"/>
                              </w:rPr>
                            </w:pPr>
                            <w:r>
                              <w:t>Flèche de composition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8CFF3" id="Zone de texte 17462" o:spid="_x0000_s1063" type="#_x0000_t202" style="position:absolute;left:0;text-align:left;margin-left:32.1pt;margin-top:39.75pt;width:54pt;height:21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QbPQIAAIEEAAAOAAAAZHJzL2Uyb0RvYy54bWysVE2P2jAQvVfqf7B8LwHUstuIsKKsqCqh&#10;3ZXYaqXejGMTS7bHtQ0J/fUdOwTabU9VL854Pt543sxkftcZTY7CBwW2opPRmBJhOdTK7iv69Xn9&#10;7paSEJmtmQYrKnoSgd4t3r6Zt64UU2hA18ITBLGhbF1FmxhdWRSBN8KwMAInLBoleMMiXv2+qD1r&#10;Ed3oYjoez4oWfO08cBECau97I11kfCkFj49SBhGJrii+LebT53OXzmIxZ+XeM9cofn4G+4dXGKYs&#10;Jr1A3bPIyMGrP6CM4h4CyDjiYAqQUnGRa8BqJuNX1Wwb5kSuBckJ7kJT+H+w/OH45ImqsXc372dT&#10;Siwz2KZv2CxSCxJFFwXpTUhV60KJEVuHMbH7BB2GJQqTPqAyMdBJb9IXayNoR9JPF6IRjXBUzm4/&#10;3I7RwtE0nc1uUEaU4hrsfIifBRiShIp67GOmlx03Ifaug0vKFUCreq20TpdkWGlPjgx73jYqijP4&#10;b17aJl8LKaoH7DUiD805y7WuJMVu12WqPg4176A+IRUe+rkKjq8VZt+wEJ+Yx0HCGnE54iMeUkNb&#10;UThLlDTgf/xNn/yxv2ilpMXBrGj4fmBeUKK/WOx8muJB8IOwGwR7MCvAuie4do5nEQN81IMoPZgX&#10;3JllyoImZjnmqmgcxFXs1wN3jovlMjvhrDoWN3breIIeWH7uXph35x6lUXmAYWRZ+apVvW/P+fIQ&#10;Qarcx8RrzyL2P11wzvMknHcyLdKv9+x1/XMsfgIAAP//AwBQSwMEFAAGAAgAAAAhAAq2PBLeAAAA&#10;CQEAAA8AAABkcnMvZG93bnJldi54bWxMj0FPwzAMhe9I/IfISFwQSxexDUrTCTZ2g8PGtLPXhLai&#10;caomXbt/j3caN9vv6fl72XJ0jTjZLtSeNEwnCQhLhTc1lRr235vHZxAhIhlsPFkNZxtgmd/eZJga&#10;P9DWnnaxFBxCIUUNVYxtKmUoKuswTHxribUf3zmMvHalNB0OHO4aqZJkLh3WxB8qbO2qssXvrnca&#10;5uuuH7a0eljvPz7xqy3V4f180Pr+bnx7BRHtGK9muOAzOuTMdPQ9mSAaznhS7NSweJmBuOgLxYcj&#10;D2o6A5ln8n+D/A8AAP//AwBQSwECLQAUAAYACAAAACEAtoM4kv4AAADhAQAAEwAAAAAAAAAAAAAA&#10;AAAAAAAAW0NvbnRlbnRfVHlwZXNdLnhtbFBLAQItABQABgAIAAAAIQA4/SH/1gAAAJQBAAALAAAA&#10;AAAAAAAAAAAAAC8BAABfcmVscy8ucmVsc1BLAQItABQABgAIAAAAIQBWPDQbPQIAAIEEAAAOAAAA&#10;AAAAAAAAAAAAAC4CAABkcnMvZTJvRG9jLnhtbFBLAQItABQABgAIAAAAIQAKtjwS3gAAAAkBAAAP&#10;AAAAAAAAAAAAAAAAAJcEAABkcnMvZG93bnJldi54bWxQSwUGAAAAAAQABADzAAAAogUAAAAA&#10;" stroked="f">
                <v:textbox inset="0,0,0,0">
                  <w:txbxContent>
                    <w:p w:rsidR="00CC358C" w:rsidRPr="00723371" w:rsidRDefault="00CC358C" w:rsidP="00496B0B">
                      <w:pPr>
                        <w:pStyle w:val="Lgende"/>
                        <w:rPr>
                          <w:noProof/>
                          <w:sz w:val="24"/>
                          <w:szCs w:val="24"/>
                        </w:rPr>
                      </w:pPr>
                      <w:r>
                        <w:t>Flèche de composition</w:t>
                      </w:r>
                    </w:p>
                  </w:txbxContent>
                </v:textbox>
                <w10:wrap type="square"/>
              </v:shape>
            </w:pict>
          </mc:Fallback>
        </mc:AlternateContent>
      </w:r>
      <w:r w:rsidR="00496B0B" w:rsidRPr="003A1227">
        <w:rPr>
          <w:rFonts w:ascii="Times New Roman" w:hAnsi="Times New Roman" w:cs="Times New Roman"/>
        </w:rPr>
        <w:t xml:space="preserve"> Nous pouvons y voir la classe Machine</w:t>
      </w:r>
      <w:r w:rsidRPr="003A1227">
        <w:rPr>
          <w:rFonts w:ascii="Times New Roman" w:hAnsi="Times New Roman" w:cs="Times New Roman"/>
        </w:rPr>
        <w:t xml:space="preserve"> qui</w:t>
      </w:r>
      <w:r w:rsidR="00496B0B" w:rsidRPr="003A1227">
        <w:rPr>
          <w:rFonts w:ascii="Times New Roman" w:hAnsi="Times New Roman" w:cs="Times New Roman"/>
        </w:rPr>
        <w:t xml:space="preserve"> peut être vue comme la boite d’</w:t>
      </w:r>
      <w:proofErr w:type="spellStart"/>
      <w:r w:rsidRPr="003A1227">
        <w:rPr>
          <w:rFonts w:ascii="Times New Roman" w:hAnsi="Times New Roman" w:cs="Times New Roman"/>
        </w:rPr>
        <w:t>Enigma</w:t>
      </w:r>
      <w:proofErr w:type="spellEnd"/>
      <w:r w:rsidRPr="003A1227">
        <w:rPr>
          <w:rFonts w:ascii="Times New Roman" w:hAnsi="Times New Roman" w:cs="Times New Roman"/>
        </w:rPr>
        <w:t>. A</w:t>
      </w:r>
      <w:r w:rsidR="00496B0B" w:rsidRPr="003A1227">
        <w:rPr>
          <w:rFonts w:ascii="Times New Roman" w:hAnsi="Times New Roman" w:cs="Times New Roman"/>
        </w:rPr>
        <w:t xml:space="preserve"> l’intérieure de cette boîte nous avons les rotors, le </w:t>
      </w:r>
      <w:proofErr w:type="spellStart"/>
      <w:r w:rsidR="00496B0B" w:rsidRPr="003A1227">
        <w:rPr>
          <w:rFonts w:ascii="Times New Roman" w:hAnsi="Times New Roman" w:cs="Times New Roman"/>
        </w:rPr>
        <w:t>plugboard</w:t>
      </w:r>
      <w:proofErr w:type="spellEnd"/>
      <w:r w:rsidR="00496B0B" w:rsidRPr="003A1227">
        <w:rPr>
          <w:rFonts w:ascii="Times New Roman" w:hAnsi="Times New Roman" w:cs="Times New Roman"/>
        </w:rPr>
        <w:t xml:space="preserve"> et le </w:t>
      </w:r>
      <w:proofErr w:type="spellStart"/>
      <w:r w:rsidR="00496B0B" w:rsidRPr="003A1227">
        <w:rPr>
          <w:rFonts w:ascii="Times New Roman" w:hAnsi="Times New Roman" w:cs="Times New Roman"/>
        </w:rPr>
        <w:t>reflecteur</w:t>
      </w:r>
      <w:proofErr w:type="spellEnd"/>
      <w:r w:rsidR="00496B0B" w:rsidRPr="003A1227">
        <w:rPr>
          <w:rFonts w:ascii="Times New Roman" w:hAnsi="Times New Roman" w:cs="Times New Roman"/>
        </w:rPr>
        <w:t>. Notre UML montre qu’</w:t>
      </w:r>
      <w:proofErr w:type="spellStart"/>
      <w:r w:rsidR="00496B0B" w:rsidRPr="003A1227">
        <w:rPr>
          <w:rFonts w:ascii="Times New Roman" w:hAnsi="Times New Roman" w:cs="Times New Roman"/>
        </w:rPr>
        <w:t>Enigma</w:t>
      </w:r>
      <w:proofErr w:type="spellEnd"/>
      <w:r w:rsidR="00496B0B" w:rsidRPr="003A1227">
        <w:rPr>
          <w:rFonts w:ascii="Times New Roman" w:hAnsi="Times New Roman" w:cs="Times New Roman"/>
        </w:rPr>
        <w:t xml:space="preserve"> est « composée » de ces </w:t>
      </w:r>
      <w:r w:rsidRPr="003A1227">
        <w:rPr>
          <w:rFonts w:ascii="Times New Roman" w:hAnsi="Times New Roman" w:cs="Times New Roman"/>
        </w:rPr>
        <w:t>éléments</w:t>
      </w:r>
      <w:r w:rsidR="00496B0B" w:rsidRPr="003A1227">
        <w:rPr>
          <w:rFonts w:ascii="Times New Roman" w:hAnsi="Times New Roman" w:cs="Times New Roman"/>
        </w:rPr>
        <w:t>.</w:t>
      </w:r>
      <w:r w:rsidR="00496B0B" w:rsidRPr="003A1227">
        <w:rPr>
          <w:rFonts w:ascii="Times New Roman" w:hAnsi="Times New Roman" w:cs="Times New Roman"/>
          <w:noProof/>
        </w:rPr>
        <w:t xml:space="preserve"> </w:t>
      </w:r>
      <w:r w:rsidRPr="003A1227">
        <w:rPr>
          <w:rFonts w:ascii="Times New Roman" w:hAnsi="Times New Roman" w:cs="Times New Roman"/>
          <w:noProof/>
        </w:rPr>
        <w:t xml:space="preserve"> La machine entière est capable de crypter, décrypter grâce à l’interaction de ses composants. C’est la classe Machine qui se chargera de faire le lien entre eux. Par exemple, elle ira chercher la correspondance d’une lettre dans le plugboard puis la transmettra aux rotors puis au reflecteur et indiquera le chemin inverse.</w:t>
      </w:r>
    </w:p>
    <w:p w:rsidR="003A1227" w:rsidRPr="003A1227" w:rsidRDefault="003A1227" w:rsidP="003A1227">
      <w:pPr>
        <w:ind w:left="567" w:right="465"/>
        <w:jc w:val="both"/>
        <w:rPr>
          <w:rFonts w:ascii="Times New Roman" w:hAnsi="Times New Roman" w:cs="Times New Roman"/>
        </w:rPr>
      </w:pPr>
      <w:r w:rsidRPr="003A1227">
        <w:rPr>
          <w:rFonts w:ascii="Times New Roman" w:hAnsi="Times New Roman" w:cs="Times New Roman"/>
          <w:noProof/>
        </w:rPr>
        <w:t>Les classes Rotor, Reflecteur, et Plugboard ne sont autre qu’une reproduction de ce que nous avons compris sur leur fonctionnement : les rotors lient deux lettres ensembles et tournes, le plugboard fait 10 couples de lettres et le reflecteur effectue une ultime permutation.</w:t>
      </w:r>
    </w:p>
    <w:p w:rsidR="00496B0B" w:rsidRDefault="00496B0B" w:rsidP="003A1227">
      <w:pPr>
        <w:ind w:left="567" w:right="465"/>
        <w:jc w:val="both"/>
        <w:rPr>
          <w:rFonts w:ascii="Times New Roman" w:hAnsi="Times New Roman" w:cs="Times New Roman"/>
        </w:rPr>
      </w:pPr>
    </w:p>
    <w:p w:rsidR="003A1227" w:rsidRDefault="00FC0504" w:rsidP="003A1227">
      <w:pPr>
        <w:ind w:left="567" w:right="465"/>
        <w:jc w:val="both"/>
        <w:rPr>
          <w:rFonts w:ascii="Times New Roman" w:hAnsi="Times New Roman" w:cs="Times New Roman"/>
        </w:rPr>
      </w:pPr>
      <w:r>
        <w:rPr>
          <w:rFonts w:ascii="Times New Roman" w:hAnsi="Times New Roman" w:cs="Times New Roman"/>
        </w:rPr>
        <w:t xml:space="preserve">       </w:t>
      </w:r>
      <w:r w:rsidR="003A1227">
        <w:rPr>
          <w:rFonts w:ascii="Times New Roman" w:hAnsi="Times New Roman" w:cs="Times New Roman"/>
        </w:rPr>
        <w:t xml:space="preserve">Nous avons ensuite la classe Vue qui concerne tout ce qui est visuel et saisie utilisateur: champ de texte, affichage des messages cryptés et décryptés. C’est une interface qui fait le lien entre l’utilisateur et le programme. </w:t>
      </w:r>
    </w:p>
    <w:p w:rsidR="003A1227" w:rsidRDefault="003A1227" w:rsidP="003A1227">
      <w:pPr>
        <w:ind w:left="567" w:right="465"/>
        <w:jc w:val="both"/>
        <w:rPr>
          <w:noProof/>
        </w:rPr>
      </w:pPr>
      <w:r>
        <w:rPr>
          <w:noProof/>
        </w:rPr>
        <mc:AlternateContent>
          <mc:Choice Requires="wps">
            <w:drawing>
              <wp:anchor distT="0" distB="0" distL="114300" distR="114300" simplePos="0" relativeHeight="252111360" behindDoc="0" locked="0" layoutInCell="1" allowOverlap="1" wp14:anchorId="48979A59" wp14:editId="7B092BE9">
                <wp:simplePos x="0" y="0"/>
                <wp:positionH relativeFrom="column">
                  <wp:posOffset>350520</wp:posOffset>
                </wp:positionH>
                <wp:positionV relativeFrom="paragraph">
                  <wp:posOffset>535305</wp:posOffset>
                </wp:positionV>
                <wp:extent cx="1190625" cy="635"/>
                <wp:effectExtent l="0" t="0" r="0" b="0"/>
                <wp:wrapSquare wrapText="bothSides"/>
                <wp:docPr id="17464" name="Zone de texte 17464"/>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CC358C" w:rsidRPr="000322BB" w:rsidRDefault="00CC358C" w:rsidP="003A1227">
                            <w:pPr>
                              <w:pStyle w:val="Lgende"/>
                              <w:rPr>
                                <w:noProof/>
                                <w:sz w:val="24"/>
                                <w:szCs w:val="24"/>
                              </w:rPr>
                            </w:pPr>
                            <w:r>
                              <w:t>Flèche d'association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9A59" id="Zone de texte 17464" o:spid="_x0000_s1064" type="#_x0000_t202" style="position:absolute;left:0;text-align:left;margin-left:27.6pt;margin-top:42.15pt;width:93.75pt;height:.05pt;z-index:25211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XrOwIAAIAEAAAOAAAAZHJzL2Uyb0RvYy54bWysVN9v0zAQfkfif7D8TtOWrYyq6VQ6FSFN&#10;26QOTeLNdZwmku0zZ7dJ+es5O0kLgyfEi3O+n77vvsvitjWaHRX6GmzOJ6MxZ8pKKGq7z/nX5827&#10;G858ELYQGqzK+Ul5frt8+2bRuLmaQgW6UMgoifXzxuW8CsHNs8zLShnhR+CUJWMJaESgK+6zAkVD&#10;2Y3OpuPxLGsAC4cglfekveuMfJnyl6WS4bEsvQpM55zeFtKJ6dzFM1suxHyPwlW17J8h/uEVRtSW&#10;ip5T3Ykg2AHrP1KZWiJ4KMNIgsmgLGupUg/UzWT8qpttJZxKvRA43p1h8v8vrXw4PiGrC5rdh6vZ&#10;FWdWGBrTNxoWKxQLqg2KdSaCqnF+ThFbRzGh/QQthUUIo96TMiLQlmjil3pjZCfQT2egKRuTMWjy&#10;cTybXnMmyTZ7fx1zZJdQhz58VmBYFHKONMUErjje+9C5Di6xkgddF5ta63iJhrVGdhQ08aaqg+qT&#10;/+albfS1EKO6hJ1GJcr0VS5dRSm0u7YDKrEmqnZQnAgJhI5W3slNTeXvhQ9PAolH1DztRniko9TQ&#10;5Bx6ibMK8Mff9NGfxktWzhriZc7994NAxZn+YmnwkcSDgIOwGwR7MGugxie0dU4mkQIw6EEsEcwL&#10;rcwqViGTsJJq5TwM4jp020ErJ9VqlZyIqk6Ee7t1MqYeYH5uXwS6fkiRKQ8wMFbMX82q803TcqtD&#10;IODTIC8oEgHihWieqNCvZNyjX+/J6/LjWP4EAAD//wMAUEsDBBQABgAIAAAAIQBNHhHj3wAAAAgB&#10;AAAPAAAAZHJzL2Rvd25yZXYueG1sTI/BTsMwEETvSPyDtUhcEHVI3VKFOFVVwQEuFaEXbm68jQPx&#10;OrKdNvw97gmOszOaeVuuJ9uzE/rQOZLwMMuAITVOd9RK2H+83K+AhahIq94RSvjBAOvq+qpUhXZn&#10;esdTHVuWSigUSoKJcSg4D41Bq8LMDUjJOzpvVUzSt1x7dU7ltud5li25VR2lBaMG3BpsvuvRStiJ&#10;z525G4/Pbxsx96/7cbv8amspb2+mzROwiFP8C8MFP6FDlZgObiQdWC9hschTUsJKzIElPxf5I7DD&#10;5SCAVyX//0D1CwAA//8DAFBLAQItABQABgAIAAAAIQC2gziS/gAAAOEBAAATAAAAAAAAAAAAAAAA&#10;AAAAAABbQ29udGVudF9UeXBlc10ueG1sUEsBAi0AFAAGAAgAAAAhADj9If/WAAAAlAEAAAsAAAAA&#10;AAAAAAAAAAAALwEAAF9yZWxzLy5yZWxzUEsBAi0AFAAGAAgAAAAhAEqoZes7AgAAgAQAAA4AAAAA&#10;AAAAAAAAAAAALgIAAGRycy9lMm9Eb2MueG1sUEsBAi0AFAAGAAgAAAAhAE0eEePfAAAACAEAAA8A&#10;AAAAAAAAAAAAAAAAlQQAAGRycy9kb3ducmV2LnhtbFBLBQYAAAAABAAEAPMAAAChBQAAAAA=&#10;" stroked="f">
                <v:textbox style="mso-fit-shape-to-text:t" inset="0,0,0,0">
                  <w:txbxContent>
                    <w:p w:rsidR="00CC358C" w:rsidRPr="000322BB" w:rsidRDefault="00CC358C" w:rsidP="003A1227">
                      <w:pPr>
                        <w:pStyle w:val="Lgende"/>
                        <w:rPr>
                          <w:noProof/>
                          <w:sz w:val="24"/>
                          <w:szCs w:val="24"/>
                        </w:rPr>
                      </w:pPr>
                      <w:r>
                        <w:t>Flèche d'association</w:t>
                      </w:r>
                    </w:p>
                  </w:txbxContent>
                </v:textbox>
                <w10:wrap type="square"/>
              </v:shape>
            </w:pict>
          </mc:Fallback>
        </mc:AlternateContent>
      </w:r>
      <w:r>
        <w:rPr>
          <w:noProof/>
        </w:rPr>
        <w:drawing>
          <wp:anchor distT="0" distB="0" distL="114300" distR="114300" simplePos="0" relativeHeight="252109312" behindDoc="0" locked="0" layoutInCell="1" allowOverlap="1" wp14:anchorId="1C11D4FB" wp14:editId="732460A5">
            <wp:simplePos x="0" y="0"/>
            <wp:positionH relativeFrom="column">
              <wp:posOffset>350520</wp:posOffset>
            </wp:positionH>
            <wp:positionV relativeFrom="paragraph">
              <wp:posOffset>11430</wp:posOffset>
            </wp:positionV>
            <wp:extent cx="1190625" cy="466725"/>
            <wp:effectExtent l="0" t="0" r="9525" b="9525"/>
            <wp:wrapSquare wrapText="bothSides"/>
            <wp:docPr id="17463" name="Image 1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90625" cy="466725"/>
                    </a:xfrm>
                    <a:prstGeom prst="rect">
                      <a:avLst/>
                    </a:prstGeom>
                  </pic:spPr>
                </pic:pic>
              </a:graphicData>
            </a:graphic>
          </wp:anchor>
        </w:drawing>
      </w:r>
      <w:r>
        <w:rPr>
          <w:rFonts w:ascii="Times New Roman" w:hAnsi="Times New Roman" w:cs="Times New Roman"/>
        </w:rPr>
        <w:t>La classe Vue récupère automatiquement les modifications qui s’effectuent via la classe Machine et se met à jour. Pour se faire, la classe Vue est donc « associée » à la classe Machine.</w:t>
      </w:r>
      <w:r w:rsidRPr="003A1227">
        <w:rPr>
          <w:noProof/>
        </w:rPr>
        <w:t xml:space="preserve"> </w:t>
      </w:r>
    </w:p>
    <w:p w:rsidR="003A1227" w:rsidRDefault="003A1227" w:rsidP="003A1227">
      <w:pPr>
        <w:ind w:left="567" w:right="465"/>
        <w:jc w:val="both"/>
        <w:rPr>
          <w:noProof/>
        </w:rPr>
      </w:pPr>
    </w:p>
    <w:p w:rsidR="003A1227" w:rsidRDefault="003A1227" w:rsidP="003A1227">
      <w:pPr>
        <w:ind w:left="567" w:right="465"/>
        <w:jc w:val="both"/>
        <w:rPr>
          <w:noProof/>
        </w:rPr>
      </w:pPr>
    </w:p>
    <w:p w:rsidR="003A1227" w:rsidRPr="00597E48" w:rsidRDefault="00FC0504" w:rsidP="003A1227">
      <w:pPr>
        <w:ind w:left="567" w:right="465"/>
        <w:jc w:val="both"/>
        <w:rPr>
          <w:rFonts w:ascii="Times New Roman" w:hAnsi="Times New Roman" w:cs="Times New Roman"/>
        </w:rPr>
      </w:pPr>
      <w:r>
        <w:rPr>
          <w:rFonts w:ascii="Times New Roman" w:hAnsi="Times New Roman" w:cs="Times New Roman"/>
          <w:noProof/>
        </w:rPr>
        <w:t xml:space="preserve">      </w:t>
      </w:r>
      <w:r w:rsidR="003A1227" w:rsidRPr="00597E48">
        <w:rPr>
          <w:rFonts w:ascii="Times New Roman" w:hAnsi="Times New Roman" w:cs="Times New Roman"/>
          <w:noProof/>
        </w:rPr>
        <w:t>La classe Vue et la classe Machine sont finalement associées à la classe Controleur</w:t>
      </w:r>
      <w:r w:rsidR="00597E48" w:rsidRPr="00597E48">
        <w:rPr>
          <w:rFonts w:ascii="Times New Roman" w:hAnsi="Times New Roman" w:cs="Times New Roman"/>
          <w:noProof/>
        </w:rPr>
        <w:t xml:space="preserve"> qui permet d’harmoniser le tout. La classe Controleur est déclenchée à chaque action de l’utilisateur, elle vérifie les informations saisies avant de les envoyer à la classe Machine. Cela permet d’éviter tout plantage du programme à cause d’informations qui ne seraient pas attendues . Elle peut aussi mettre à jour la Vue (affichage d’un message d’erreur par exemple).</w:t>
      </w:r>
    </w:p>
    <w:p w:rsidR="00496B0B" w:rsidRDefault="00496B0B" w:rsidP="003A1227">
      <w:pPr>
        <w:ind w:left="567" w:right="465"/>
        <w:jc w:val="both"/>
        <w:rPr>
          <w:rFonts w:ascii="Times New Roman" w:hAnsi="Times New Roman" w:cs="Times New Roman"/>
        </w:rPr>
      </w:pPr>
    </w:p>
    <w:p w:rsidR="00FC0504" w:rsidRDefault="00FC0504" w:rsidP="003A1227">
      <w:pPr>
        <w:ind w:left="567" w:right="465"/>
        <w:jc w:val="both"/>
        <w:rPr>
          <w:rFonts w:ascii="Times New Roman" w:hAnsi="Times New Roman" w:cs="Times New Roman"/>
        </w:rPr>
      </w:pPr>
      <w:r>
        <w:rPr>
          <w:rFonts w:ascii="Times New Roman" w:hAnsi="Times New Roman" w:cs="Times New Roman"/>
        </w:rPr>
        <w:t>Même si le diagramme d</w:t>
      </w:r>
      <w:r w:rsidR="00083CC9">
        <w:rPr>
          <w:rFonts w:ascii="Times New Roman" w:hAnsi="Times New Roman" w:cs="Times New Roman"/>
        </w:rPr>
        <w:t>e classe a constitué la base de notre code, nous avons dû effectuer quelques modifications au cours du projet afin de s’adapter à de nouveaux besoins apparus en programmant.</w:t>
      </w:r>
      <w:r w:rsidR="00083CC9" w:rsidRPr="00083CC9">
        <w:rPr>
          <w:rFonts w:ascii="Times New Roman" w:hAnsi="Times New Roman" w:cs="Times New Roman"/>
        </w:rPr>
        <w:t xml:space="preserve"> </w:t>
      </w:r>
      <w:r w:rsidR="00083CC9" w:rsidRPr="00597E48">
        <w:rPr>
          <w:rFonts w:ascii="Times New Roman" w:hAnsi="Times New Roman" w:cs="Times New Roman"/>
        </w:rPr>
        <w:t>Sans conception, ces modifications auraient été bien plus nombreuses et le risque d’un mauvais fonctionnement entre toutes les classes aurait été plus élevé.</w:t>
      </w:r>
    </w:p>
    <w:p w:rsidR="00FC0504" w:rsidRDefault="00FC0504" w:rsidP="003A1227">
      <w:pPr>
        <w:ind w:left="567" w:right="465"/>
        <w:jc w:val="both"/>
        <w:rPr>
          <w:rFonts w:ascii="Times New Roman" w:hAnsi="Times New Roman" w:cs="Times New Roman"/>
        </w:rPr>
      </w:pPr>
    </w:p>
    <w:p w:rsidR="00496B0B" w:rsidRDefault="00496B0B">
      <w:pPr>
        <w:rPr>
          <w:rFonts w:ascii="Times New Roman" w:hAnsi="Times New Roman" w:cs="Times New Roman"/>
        </w:rPr>
      </w:pPr>
    </w:p>
    <w:p w:rsidR="00496B0B" w:rsidRDefault="00496B0B">
      <w:pPr>
        <w:rPr>
          <w:rFonts w:ascii="Times New Roman" w:hAnsi="Times New Roman" w:cs="Times New Roman"/>
        </w:rPr>
      </w:pPr>
    </w:p>
    <w:p w:rsidR="00B93D9C" w:rsidRDefault="00B93D9C">
      <w:pPr>
        <w:rPr>
          <w:color w:val="002060"/>
          <w:sz w:val="32"/>
          <w:szCs w:val="32"/>
        </w:rPr>
      </w:pPr>
      <w:r w:rsidRPr="009450E8">
        <w:rPr>
          <w:color w:val="002060"/>
          <w:sz w:val="32"/>
          <w:szCs w:val="32"/>
        </w:rPr>
        <w:lastRenderedPageBreak/>
        <w:tab/>
      </w:r>
      <w:r>
        <w:rPr>
          <w:color w:val="002060"/>
          <w:sz w:val="32"/>
          <w:szCs w:val="32"/>
        </w:rPr>
        <w:t>2.2.2. Logique de fonctionnement</w:t>
      </w:r>
    </w:p>
    <w:p w:rsidR="00B93D9C" w:rsidRDefault="00B93D9C">
      <w:pPr>
        <w:rPr>
          <w:color w:val="002060"/>
          <w:sz w:val="32"/>
          <w:szCs w:val="32"/>
        </w:rPr>
      </w:pPr>
    </w:p>
    <w:p w:rsidR="00B93D9C" w:rsidRDefault="00B93D9C" w:rsidP="00B93D9C">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 xml:space="preserve">Entrées/sorties des rotors (vu comme un circuit) représenté par un </w:t>
      </w:r>
      <w:r w:rsidR="000602B1">
        <w:rPr>
          <w:rFonts w:ascii="Times New Roman" w:hAnsi="Times New Roman" w:cs="Times New Roman"/>
        </w:rPr>
        <w:t>ta</w:t>
      </w:r>
      <w:r w:rsidR="00F66782">
        <w:rPr>
          <w:rFonts w:ascii="Times New Roman" w:hAnsi="Times New Roman" w:cs="Times New Roman"/>
        </w:rPr>
        <w:t>b</w:t>
      </w:r>
      <w:r w:rsidR="000602B1">
        <w:rPr>
          <w:rFonts w:ascii="Times New Roman" w:hAnsi="Times New Roman" w:cs="Times New Roman"/>
        </w:rPr>
        <w:t>leau</w:t>
      </w:r>
    </w:p>
    <w:p w:rsidR="00B93D9C" w:rsidRDefault="000602B1" w:rsidP="00B93D9C">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Cryptage caractère par caractère (</w:t>
      </w:r>
      <w:proofErr w:type="spellStart"/>
      <w:r>
        <w:rPr>
          <w:rFonts w:ascii="Times New Roman" w:hAnsi="Times New Roman" w:cs="Times New Roman"/>
        </w:rPr>
        <w:t>listener</w:t>
      </w:r>
      <w:proofErr w:type="spellEnd"/>
      <w:r>
        <w:rPr>
          <w:rFonts w:ascii="Times New Roman" w:hAnsi="Times New Roman" w:cs="Times New Roman"/>
        </w:rPr>
        <w:t xml:space="preserve"> de l’interface)</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Décryptage par chaine de caractère (non implémenté)</w:t>
      </w:r>
    </w:p>
    <w:p w:rsidR="000602B1" w:rsidRP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Dictionnaire de mot (non implémenté)</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 xml:space="preserve">Création des circuits différents pour chaque </w:t>
      </w:r>
      <w:proofErr w:type="gramStart"/>
      <w:r>
        <w:rPr>
          <w:rFonts w:ascii="Times New Roman" w:hAnsi="Times New Roman" w:cs="Times New Roman"/>
        </w:rPr>
        <w:t>rotors</w:t>
      </w:r>
      <w:proofErr w:type="gramEnd"/>
    </w:p>
    <w:p w:rsidR="000602B1" w:rsidRDefault="000602B1" w:rsidP="000602B1">
      <w:pPr>
        <w:tabs>
          <w:tab w:val="left" w:pos="567"/>
        </w:tabs>
        <w:ind w:right="465"/>
        <w:jc w:val="both"/>
        <w:rPr>
          <w:rFonts w:ascii="Times New Roman" w:hAnsi="Times New Roman" w:cs="Times New Roman"/>
        </w:rPr>
      </w:pPr>
    </w:p>
    <w:p w:rsidR="00083CC9" w:rsidRDefault="00083CC9" w:rsidP="000602B1">
      <w:pPr>
        <w:tabs>
          <w:tab w:val="left" w:pos="567"/>
        </w:tabs>
        <w:ind w:right="465"/>
        <w:jc w:val="both"/>
        <w:rPr>
          <w:rFonts w:ascii="Times New Roman" w:hAnsi="Times New Roman" w:cs="Times New Roman"/>
        </w:rPr>
      </w:pPr>
    </w:p>
    <w:p w:rsidR="00083CC9" w:rsidRDefault="00083CC9" w:rsidP="000602B1">
      <w:pPr>
        <w:tabs>
          <w:tab w:val="left" w:pos="567"/>
        </w:tabs>
        <w:ind w:right="465"/>
        <w:jc w:val="both"/>
        <w:rPr>
          <w:rFonts w:ascii="Times New Roman" w:hAnsi="Times New Roman" w:cs="Times New Roman"/>
        </w:rPr>
      </w:pPr>
    </w:p>
    <w:p w:rsidR="00083CC9" w:rsidRDefault="00083CC9" w:rsidP="000602B1">
      <w:pPr>
        <w:tabs>
          <w:tab w:val="left" w:pos="567"/>
        </w:tabs>
        <w:ind w:right="465"/>
        <w:jc w:val="both"/>
        <w:rPr>
          <w:rFonts w:ascii="Times New Roman" w:hAnsi="Times New Roman" w:cs="Times New Roman"/>
        </w:rPr>
      </w:pPr>
    </w:p>
    <w:p w:rsidR="00083CC9" w:rsidRDefault="00083CC9" w:rsidP="000602B1">
      <w:pPr>
        <w:tabs>
          <w:tab w:val="left" w:pos="567"/>
        </w:tabs>
        <w:ind w:right="465"/>
        <w:jc w:val="both"/>
        <w:rPr>
          <w:rFonts w:ascii="Times New Roman" w:hAnsi="Times New Roman" w:cs="Times New Roman"/>
        </w:rPr>
      </w:pPr>
    </w:p>
    <w:p w:rsidR="00083CC9" w:rsidRDefault="00083CC9" w:rsidP="000602B1">
      <w:pPr>
        <w:tabs>
          <w:tab w:val="left" w:pos="567"/>
        </w:tabs>
        <w:ind w:right="465"/>
        <w:jc w:val="both"/>
        <w:rPr>
          <w:rFonts w:ascii="Times New Roman" w:hAnsi="Times New Roman" w:cs="Times New Roman"/>
        </w:rPr>
      </w:pPr>
    </w:p>
    <w:p w:rsidR="000602B1" w:rsidRDefault="000602B1" w:rsidP="000602B1">
      <w:pPr>
        <w:pStyle w:val="Paragraphedeliste"/>
        <w:numPr>
          <w:ilvl w:val="1"/>
          <w:numId w:val="2"/>
        </w:numPr>
        <w:rPr>
          <w:color w:val="002060"/>
          <w:sz w:val="36"/>
          <w:szCs w:val="36"/>
        </w:rPr>
      </w:pPr>
      <w:r>
        <w:rPr>
          <w:color w:val="002060"/>
          <w:sz w:val="36"/>
          <w:szCs w:val="36"/>
        </w:rPr>
        <w:t>Difficultés rencontrées et solutions retenues</w:t>
      </w:r>
    </w:p>
    <w:p w:rsidR="000602B1" w:rsidRDefault="000602B1" w:rsidP="000602B1">
      <w:pPr>
        <w:rPr>
          <w:color w:val="002060"/>
          <w:sz w:val="36"/>
          <w:szCs w:val="36"/>
        </w:rPr>
      </w:pP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Complexité algorithmique : parcours de tableaux O(n) choix : tableaux miroirs</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Décryptage de chaine : Etude des mots courants à placer</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p>
    <w:p w:rsidR="000602B1" w:rsidRPr="000602B1" w:rsidRDefault="000602B1" w:rsidP="000602B1">
      <w:pPr>
        <w:rPr>
          <w:color w:val="002060"/>
          <w:sz w:val="36"/>
          <w:szCs w:val="36"/>
        </w:rPr>
      </w:pPr>
    </w:p>
    <w:p w:rsidR="00AC621D" w:rsidRDefault="00CB57C3" w:rsidP="00CB57C3">
      <w:pPr>
        <w:tabs>
          <w:tab w:val="left" w:pos="567"/>
        </w:tabs>
        <w:ind w:right="465"/>
        <w:jc w:val="both"/>
        <w:rPr>
          <w:rFonts w:ascii="Times New Roman" w:hAnsi="Times New Roman" w:cs="Times New Roman"/>
        </w:rPr>
      </w:pPr>
      <w:r>
        <w:rPr>
          <w:rFonts w:ascii="Times New Roman" w:hAnsi="Times New Roman" w:cs="Times New Roman"/>
        </w:rPr>
        <w:br w:type="page"/>
      </w: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Pr="007D7CCF" w:rsidRDefault="00AC621D" w:rsidP="00AC621D">
      <w:pPr>
        <w:spacing w:line="216" w:lineRule="auto"/>
        <w:jc w:val="center"/>
        <w:rPr>
          <w:rFonts w:ascii="Times New Roman" w:hAnsi="Times New Roman" w:cs="Times New Roman"/>
          <w:color w:val="002060"/>
          <w:sz w:val="44"/>
          <w:szCs w:val="44"/>
        </w:rPr>
      </w:pPr>
      <w:r>
        <w:rPr>
          <w:rFonts w:ascii="Times New Roman" w:hAnsi="Times New Roman" w:cs="Times New Roman"/>
          <w:color w:val="002060"/>
          <w:sz w:val="44"/>
          <w:szCs w:val="44"/>
        </w:rPr>
        <w:t>Bilan</w:t>
      </w: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ind w:left="567" w:right="465"/>
        <w:jc w:val="both"/>
        <w:rPr>
          <w:rFonts w:ascii="Times New Roman" w:hAnsi="Times New Roman" w:cs="Times New Roman"/>
          <w:sz w:val="44"/>
          <w:szCs w:val="44"/>
        </w:rPr>
      </w:pPr>
    </w:p>
    <w:p w:rsidR="000944AB" w:rsidRDefault="00A7536F" w:rsidP="00AC621D">
      <w:pPr>
        <w:ind w:left="567" w:right="465" w:firstLine="282"/>
        <w:jc w:val="both"/>
        <w:rPr>
          <w:rFonts w:ascii="Times New Roman" w:hAnsi="Times New Roman" w:cs="Times New Roman"/>
        </w:rPr>
      </w:pPr>
      <w:r>
        <w:rPr>
          <w:rFonts w:ascii="Times New Roman" w:hAnsi="Times New Roman" w:cs="Times New Roman"/>
        </w:rPr>
        <w:t xml:space="preserve"> </w:t>
      </w:r>
      <w:r w:rsidR="00BE5D28">
        <w:rPr>
          <w:rFonts w:ascii="Times New Roman" w:hAnsi="Times New Roman" w:cs="Times New Roman"/>
        </w:rPr>
        <w:t xml:space="preserve">Nous avons trouvé ce projet très intéressant car même si nous connaissions la machine </w:t>
      </w:r>
      <w:proofErr w:type="spellStart"/>
      <w:r w:rsidR="00BE5D28">
        <w:rPr>
          <w:rFonts w:ascii="Times New Roman" w:hAnsi="Times New Roman" w:cs="Times New Roman"/>
        </w:rPr>
        <w:t>Enigma</w:t>
      </w:r>
      <w:proofErr w:type="spellEnd"/>
      <w:r w:rsidR="00BE5D28">
        <w:rPr>
          <w:rFonts w:ascii="Times New Roman" w:hAnsi="Times New Roman" w:cs="Times New Roman"/>
        </w:rPr>
        <w:t xml:space="preserve">, nous ne savions pas concrètement comment elle fonctionnait. Cela nous a alors permis d’acquérir des notions de cryptographie supplémentaires car lors de nos recherches, nous avons aussi </w:t>
      </w:r>
      <w:r>
        <w:rPr>
          <w:rFonts w:ascii="Times New Roman" w:hAnsi="Times New Roman" w:cs="Times New Roman"/>
        </w:rPr>
        <w:t>comparé</w:t>
      </w:r>
      <w:r w:rsidR="00BE5D28">
        <w:rPr>
          <w:rFonts w:ascii="Times New Roman" w:hAnsi="Times New Roman" w:cs="Times New Roman"/>
        </w:rPr>
        <w:t xml:space="preserve"> le fonctionnement d’</w:t>
      </w:r>
      <w:proofErr w:type="spellStart"/>
      <w:r w:rsidR="00BE5D28">
        <w:rPr>
          <w:rFonts w:ascii="Times New Roman" w:hAnsi="Times New Roman" w:cs="Times New Roman"/>
        </w:rPr>
        <w:t>Enigma</w:t>
      </w:r>
      <w:proofErr w:type="spellEnd"/>
      <w:r w:rsidR="00BE5D28">
        <w:rPr>
          <w:rFonts w:ascii="Times New Roman" w:hAnsi="Times New Roman" w:cs="Times New Roman"/>
        </w:rPr>
        <w:t xml:space="preserve"> avec d’autres méthodes de cryptage et décryptage et nous nous sommes intéressés à la cryptanalyse en générale. </w:t>
      </w:r>
    </w:p>
    <w:p w:rsidR="00AC621D" w:rsidRDefault="00BE5D28" w:rsidP="00AC621D">
      <w:pPr>
        <w:ind w:left="567" w:right="465" w:firstLine="282"/>
        <w:jc w:val="both"/>
        <w:rPr>
          <w:rFonts w:ascii="Times New Roman" w:hAnsi="Times New Roman" w:cs="Times New Roman"/>
        </w:rPr>
      </w:pPr>
      <w:r>
        <w:rPr>
          <w:rFonts w:ascii="Times New Roman" w:hAnsi="Times New Roman" w:cs="Times New Roman"/>
        </w:rPr>
        <w:t>Sur le plan informatique, nous avons essayé de mettre en pratique toutes les connaissances que nous avions pu acquérir jusque-là dans notre formation</w:t>
      </w:r>
      <w:r w:rsidR="00A7536F">
        <w:rPr>
          <w:rFonts w:ascii="Times New Roman" w:hAnsi="Times New Roman" w:cs="Times New Roman"/>
        </w:rPr>
        <w:t xml:space="preserve"> et notamment pour la gestion de projet</w:t>
      </w:r>
      <w:r>
        <w:rPr>
          <w:rFonts w:ascii="Times New Roman" w:hAnsi="Times New Roman" w:cs="Times New Roman"/>
        </w:rPr>
        <w:t>. Se faisant, nous avons eu un aperçu réaliste des phases d’analyse et de conception</w:t>
      </w:r>
      <w:r w:rsidR="00A7536F">
        <w:rPr>
          <w:rFonts w:ascii="Times New Roman" w:hAnsi="Times New Roman" w:cs="Times New Roman"/>
        </w:rPr>
        <w:t xml:space="preserve"> que nous devons dorénavant appliquer dans chaque projet car le résultat en est positivement affecté. Nous avons aussi considérablement amélioré notre communication au sein de l’équipe et </w:t>
      </w:r>
      <w:r w:rsidR="000944AB">
        <w:rPr>
          <w:rFonts w:ascii="Times New Roman" w:hAnsi="Times New Roman" w:cs="Times New Roman"/>
        </w:rPr>
        <w:t>nos</w:t>
      </w:r>
      <w:r w:rsidR="00A7536F">
        <w:rPr>
          <w:rFonts w:ascii="Times New Roman" w:hAnsi="Times New Roman" w:cs="Times New Roman"/>
        </w:rPr>
        <w:t xml:space="preserve"> choix d’outils de travail performants et adaptés par rapport aux autres projets que nous avions pu mener lors de notre formation.</w:t>
      </w:r>
      <w:r w:rsidR="000944AB">
        <w:rPr>
          <w:rFonts w:ascii="Times New Roman" w:hAnsi="Times New Roman" w:cs="Times New Roman"/>
        </w:rPr>
        <w:t xml:space="preserve"> Nous avons aussi compris l’importance des tests car travaillant en équipe, il est impératif que le code de chacun soit fonctionnel pour pouvoir le mettre en commun avec les autres membres et ne pas perdre de temps sur le débogage.</w:t>
      </w:r>
    </w:p>
    <w:p w:rsidR="00A7536F" w:rsidRDefault="00A7536F" w:rsidP="00AC621D">
      <w:pPr>
        <w:ind w:left="567" w:right="465" w:firstLine="282"/>
        <w:jc w:val="both"/>
        <w:rPr>
          <w:rFonts w:ascii="Times New Roman" w:hAnsi="Times New Roman" w:cs="Times New Roman"/>
        </w:rPr>
      </w:pPr>
      <w:r>
        <w:rPr>
          <w:rFonts w:ascii="Times New Roman" w:hAnsi="Times New Roman" w:cs="Times New Roman"/>
        </w:rPr>
        <w:t>Outre le fait de mettre en pratique nos connaissances informatiques, ce projet nous a  aussi donné l’occasion d’en acquérir de nouvelles et d’en consolider d’autres. En effet, certaines des notions que nous avons mis en pratique n’avaient été vues que théoriquement (architecture MVC par exemple), cela a donc été l’occasion de les appliquer et de mieux les comprendre.</w:t>
      </w:r>
    </w:p>
    <w:p w:rsidR="00A7536F" w:rsidRDefault="00A7536F" w:rsidP="00AC621D">
      <w:pPr>
        <w:ind w:left="567" w:right="465" w:firstLine="282"/>
        <w:jc w:val="both"/>
        <w:rPr>
          <w:rFonts w:ascii="Times New Roman" w:hAnsi="Times New Roman" w:cs="Times New Roman"/>
        </w:rPr>
      </w:pPr>
      <w:r>
        <w:rPr>
          <w:rFonts w:ascii="Times New Roman" w:hAnsi="Times New Roman" w:cs="Times New Roman"/>
        </w:rPr>
        <w:t xml:space="preserve">De plus, nous avons été très sensibles à la notion de complexité algorithmique, une véritable problématique pour nous qui n’est pas toujours facile de résoudre. Cependant nous avons fait de notre mieux pour avoir un code optimisé, clair et cohérent ce qui était une vraie préoccupation pour nous. </w:t>
      </w:r>
    </w:p>
    <w:p w:rsidR="000944AB" w:rsidRDefault="000944AB" w:rsidP="00AC621D">
      <w:pPr>
        <w:ind w:left="567" w:right="465" w:firstLine="282"/>
        <w:jc w:val="both"/>
        <w:rPr>
          <w:rFonts w:ascii="Times New Roman" w:hAnsi="Times New Roman" w:cs="Times New Roman"/>
        </w:rPr>
      </w:pPr>
      <w:r>
        <w:rPr>
          <w:rFonts w:ascii="Times New Roman" w:hAnsi="Times New Roman" w:cs="Times New Roman"/>
        </w:rPr>
        <w:t>Ce projet nous a donc beaucoup appris et nous conforte dans l’idée qu’une bonne compréhension du sujet est essentielle pour avoir une bonne conception et que notre formation nous a permis d’acquérir assez de connaissances pour mener à bien un projet</w:t>
      </w:r>
      <w:r w:rsidR="00EA0B7E">
        <w:rPr>
          <w:rFonts w:ascii="Times New Roman" w:hAnsi="Times New Roman" w:cs="Times New Roman"/>
        </w:rPr>
        <w:t xml:space="preserve"> de façon structurée.</w:t>
      </w:r>
    </w:p>
    <w:p w:rsidR="00A7536F" w:rsidRPr="00B80BE3" w:rsidRDefault="00A7536F" w:rsidP="00AC621D">
      <w:pPr>
        <w:ind w:left="567" w:right="465" w:firstLine="282"/>
        <w:jc w:val="both"/>
        <w:rPr>
          <w:rFonts w:ascii="Times New Roman" w:hAnsi="Times New Roman" w:cs="Times New Roman"/>
        </w:rPr>
      </w:pPr>
    </w:p>
    <w:p w:rsidR="00AC621D" w:rsidRDefault="00AC621D">
      <w:pPr>
        <w:rPr>
          <w:rFonts w:ascii="Times New Roman" w:hAnsi="Times New Roman" w:cs="Times New Roman"/>
        </w:rPr>
      </w:pPr>
      <w:r>
        <w:rPr>
          <w:rFonts w:ascii="Times New Roman" w:hAnsi="Times New Roman" w:cs="Times New Roman"/>
        </w:rPr>
        <w:br w:type="page"/>
      </w:r>
      <w:r>
        <w:rPr>
          <w:rFonts w:ascii="Times New Roman" w:hAnsi="Times New Roman" w:cs="Times New Roman"/>
        </w:rPr>
        <w:lastRenderedPageBreak/>
        <w:t xml:space="preserve"> </w:t>
      </w:r>
    </w:p>
    <w:p w:rsidR="00CB57C3" w:rsidRDefault="00CB57C3" w:rsidP="00CB57C3">
      <w:pPr>
        <w:tabs>
          <w:tab w:val="left" w:pos="567"/>
        </w:tabs>
        <w:ind w:right="465"/>
        <w:jc w:val="both"/>
        <w:rPr>
          <w:rFonts w:ascii="Times New Roman" w:hAnsi="Times New Roman" w:cs="Times New Roman"/>
        </w:rPr>
      </w:pPr>
    </w:p>
    <w:p w:rsidR="00CB57C3" w:rsidRDefault="00CB57C3" w:rsidP="00CB57C3">
      <w:pPr>
        <w:jc w:val="center"/>
        <w:rPr>
          <w:rFonts w:ascii="Times New Roman" w:hAnsi="Times New Roman" w:cs="Times New Roman"/>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Pr="00CB57C3" w:rsidRDefault="00CB57C3" w:rsidP="00CB57C3">
      <w:pPr>
        <w:jc w:val="center"/>
        <w:rPr>
          <w:rFonts w:ascii="Times New Roman" w:hAnsi="Times New Roman" w:cs="Times New Roman"/>
          <w:b/>
          <w:sz w:val="44"/>
          <w:szCs w:val="44"/>
        </w:rPr>
      </w:pPr>
      <w:r w:rsidRPr="00CB57C3">
        <w:rPr>
          <w:rFonts w:ascii="Times New Roman" w:hAnsi="Times New Roman" w:cs="Times New Roman"/>
          <w:b/>
          <w:sz w:val="44"/>
          <w:szCs w:val="44"/>
        </w:rPr>
        <w:t>ANNEXES</w:t>
      </w:r>
      <w:r w:rsidRPr="00CB57C3">
        <w:rPr>
          <w:rFonts w:ascii="Times New Roman" w:hAnsi="Times New Roman" w:cs="Times New Roman"/>
          <w:b/>
          <w:sz w:val="44"/>
          <w:szCs w:val="44"/>
        </w:rPr>
        <w:br w:type="page"/>
      </w:r>
    </w:p>
    <w:p w:rsidR="00CB57C3" w:rsidRDefault="00CB57C3" w:rsidP="00CB57C3">
      <w:pPr>
        <w:tabs>
          <w:tab w:val="left" w:pos="567"/>
        </w:tabs>
        <w:ind w:right="465"/>
        <w:jc w:val="both"/>
        <w:rPr>
          <w:rFonts w:ascii="Times New Roman" w:hAnsi="Times New Roman" w:cs="Times New Roman"/>
        </w:rPr>
      </w:pPr>
    </w:p>
    <w:p w:rsidR="00CB57C3" w:rsidRDefault="00CB57C3">
      <w:pPr>
        <w:rPr>
          <w:rFonts w:ascii="Times New Roman" w:hAnsi="Times New Roman" w:cs="Times New Roman"/>
        </w:rPr>
      </w:pPr>
    </w:p>
    <w:p w:rsidR="00F82005" w:rsidRDefault="00F641D5" w:rsidP="00F82005">
      <w:pPr>
        <w:tabs>
          <w:tab w:val="left" w:pos="567"/>
        </w:tabs>
        <w:ind w:right="465"/>
        <w:jc w:val="center"/>
        <w:rPr>
          <w:rFonts w:ascii="Times New Roman" w:hAnsi="Times New Roman" w:cs="Times New Roman"/>
          <w:sz w:val="36"/>
          <w:szCs w:val="36"/>
        </w:rPr>
      </w:pPr>
      <w:r w:rsidRPr="00F641D5">
        <w:rPr>
          <w:rFonts w:ascii="Times-Roman" w:hAnsi="Times-Roman" w:cs="Times-Roman"/>
          <w:noProof/>
          <w:sz w:val="36"/>
          <w:szCs w:val="36"/>
        </w:rPr>
        <w:drawing>
          <wp:anchor distT="0" distB="0" distL="114300" distR="114300" simplePos="0" relativeHeight="252102144" behindDoc="0" locked="0" layoutInCell="1" allowOverlap="1" wp14:anchorId="6AF639F2" wp14:editId="0319EFFB">
            <wp:simplePos x="0" y="0"/>
            <wp:positionH relativeFrom="margin">
              <wp:align>center</wp:align>
            </wp:positionH>
            <wp:positionV relativeFrom="margin">
              <wp:posOffset>1059815</wp:posOffset>
            </wp:positionV>
            <wp:extent cx="7029450" cy="5286375"/>
            <wp:effectExtent l="0" t="0" r="0" b="9525"/>
            <wp:wrapSquare wrapText="bothSides"/>
            <wp:docPr id="17456" name="image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34">
                      <a:lum bright="-50000"/>
                      <a:alphaModFix/>
                      <a:extLst>
                        <a:ext uri="{28A0092B-C50C-407E-A947-70E740481C1C}">
                          <a14:useLocalDpi xmlns:a14="http://schemas.microsoft.com/office/drawing/2010/main" val="0"/>
                        </a:ext>
                      </a:extLst>
                    </a:blip>
                    <a:srcRect/>
                    <a:stretch>
                      <a:fillRect/>
                    </a:stretch>
                  </pic:blipFill>
                  <pic:spPr>
                    <a:xfrm>
                      <a:off x="0" y="0"/>
                      <a:ext cx="7029450" cy="5286375"/>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Pr="00F641D5">
        <w:rPr>
          <w:rFonts w:ascii="Times New Roman" w:hAnsi="Times New Roman" w:cs="Times New Roman"/>
          <w:sz w:val="36"/>
          <w:szCs w:val="36"/>
        </w:rPr>
        <w:t>Livr</w:t>
      </w:r>
      <w:r w:rsidR="00F82005" w:rsidRPr="00F641D5">
        <w:rPr>
          <w:rFonts w:ascii="Times New Roman" w:hAnsi="Times New Roman" w:cs="Times New Roman"/>
          <w:sz w:val="36"/>
          <w:szCs w:val="36"/>
        </w:rPr>
        <w:t>e de</w:t>
      </w:r>
      <w:r w:rsidR="00F82005">
        <w:rPr>
          <w:rFonts w:ascii="Times New Roman" w:hAnsi="Times New Roman" w:cs="Times New Roman"/>
          <w:sz w:val="36"/>
          <w:szCs w:val="36"/>
        </w:rPr>
        <w:t>s</w:t>
      </w:r>
      <w:r w:rsidR="00F82005" w:rsidRPr="00F641D5">
        <w:rPr>
          <w:rFonts w:ascii="Times New Roman" w:hAnsi="Times New Roman" w:cs="Times New Roman"/>
          <w:sz w:val="36"/>
          <w:szCs w:val="36"/>
        </w:rPr>
        <w:t xml:space="preserve"> positions des rotors pour chaque jour</w:t>
      </w: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pPr>
        <w:rPr>
          <w:rFonts w:ascii="Times New Roman" w:hAnsi="Times New Roman" w:cs="Times New Roman"/>
          <w:sz w:val="36"/>
          <w:szCs w:val="36"/>
        </w:rPr>
      </w:pPr>
      <w:r>
        <w:rPr>
          <w:rFonts w:ascii="Times New Roman" w:hAnsi="Times New Roman" w:cs="Times New Roman"/>
          <w:sz w:val="36"/>
          <w:szCs w:val="36"/>
        </w:rPr>
        <w:br w:type="page"/>
      </w:r>
    </w:p>
    <w:p w:rsidR="00A85B44" w:rsidRDefault="00A85B44" w:rsidP="00A85B44">
      <w:pPr>
        <w:tabs>
          <w:tab w:val="left" w:pos="567"/>
        </w:tabs>
        <w:ind w:right="465"/>
        <w:jc w:val="center"/>
        <w:rPr>
          <w:rFonts w:ascii="Times New Roman" w:hAnsi="Times New Roman" w:cs="Times New Roman"/>
          <w:sz w:val="36"/>
          <w:szCs w:val="36"/>
        </w:rPr>
      </w:pPr>
      <w:proofErr w:type="spellStart"/>
      <w:r>
        <w:rPr>
          <w:rFonts w:ascii="Times New Roman" w:hAnsi="Times New Roman" w:cs="Times New Roman"/>
          <w:sz w:val="36"/>
          <w:szCs w:val="36"/>
        </w:rPr>
        <w:lastRenderedPageBreak/>
        <w:t>Github</w:t>
      </w:r>
      <w:proofErr w:type="spellEnd"/>
      <w:r>
        <w:rPr>
          <w:rFonts w:ascii="Times New Roman" w:hAnsi="Times New Roman" w:cs="Times New Roman"/>
          <w:sz w:val="36"/>
          <w:szCs w:val="36"/>
        </w:rPr>
        <w:t> : partage du projet entre les membres de l’équipe</w:t>
      </w:r>
    </w:p>
    <w:p w:rsidR="00A85B44" w:rsidRDefault="00A85B44" w:rsidP="00A85B44">
      <w:pPr>
        <w:rPr>
          <w:rFonts w:ascii="Times New Roman" w:hAnsi="Times New Roman" w:cs="Times New Roman"/>
          <w:sz w:val="36"/>
          <w:szCs w:val="36"/>
        </w:rPr>
      </w:pPr>
      <w:r>
        <w:rPr>
          <w:noProof/>
        </w:rPr>
        <w:drawing>
          <wp:anchor distT="0" distB="0" distL="114300" distR="114300" simplePos="0" relativeHeight="252116480" behindDoc="1" locked="0" layoutInCell="1" allowOverlap="1" wp14:anchorId="0FFD25B7" wp14:editId="7D9C9719">
            <wp:simplePos x="0" y="0"/>
            <wp:positionH relativeFrom="margin">
              <wp:align>right</wp:align>
            </wp:positionH>
            <wp:positionV relativeFrom="paragraph">
              <wp:posOffset>864235</wp:posOffset>
            </wp:positionV>
            <wp:extent cx="7316470" cy="4568825"/>
            <wp:effectExtent l="0" t="0" r="0" b="3175"/>
            <wp:wrapTight wrapText="bothSides">
              <wp:wrapPolygon edited="0">
                <wp:start x="0" y="0"/>
                <wp:lineTo x="0" y="21525"/>
                <wp:lineTo x="21540" y="21525"/>
                <wp:lineTo x="21540" y="0"/>
                <wp:lineTo x="0" y="0"/>
              </wp:wrapPolygon>
            </wp:wrapTight>
            <wp:docPr id="17471" name="Image 1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16470" cy="4568825"/>
                    </a:xfrm>
                    <a:prstGeom prst="rect">
                      <a:avLst/>
                    </a:prstGeom>
                  </pic:spPr>
                </pic:pic>
              </a:graphicData>
            </a:graphic>
          </wp:anchor>
        </w:drawing>
      </w:r>
      <w:r>
        <w:rPr>
          <w:rFonts w:ascii="Times New Roman" w:hAnsi="Times New Roman" w:cs="Times New Roman"/>
          <w:sz w:val="36"/>
          <w:szCs w:val="36"/>
        </w:rPr>
        <w:t xml:space="preserve">    </w:t>
      </w:r>
    </w:p>
    <w:p w:rsidR="00A85B44" w:rsidRDefault="00A85B44" w:rsidP="00A85B44">
      <w:pPr>
        <w:rPr>
          <w:rFonts w:ascii="Times New Roman" w:hAnsi="Times New Roman" w:cs="Times New Roman"/>
          <w:sz w:val="36"/>
          <w:szCs w:val="36"/>
        </w:rPr>
      </w:pPr>
    </w:p>
    <w:p w:rsidR="00A85B44" w:rsidRDefault="00A85B44" w:rsidP="00A85B44">
      <w:pPr>
        <w:rPr>
          <w:rFonts w:ascii="Times New Roman" w:hAnsi="Times New Roman" w:cs="Times New Roman"/>
          <w:sz w:val="36"/>
          <w:szCs w:val="36"/>
        </w:rPr>
      </w:pPr>
    </w:p>
    <w:p w:rsidR="004E211E" w:rsidRDefault="004E211E" w:rsidP="00F82005">
      <w:pPr>
        <w:tabs>
          <w:tab w:val="left" w:pos="567"/>
        </w:tabs>
        <w:ind w:right="465"/>
        <w:jc w:val="center"/>
        <w:rPr>
          <w:rFonts w:ascii="Times New Roman" w:hAnsi="Times New Roman" w:cs="Times New Roman"/>
          <w:sz w:val="36"/>
          <w:szCs w:val="36"/>
        </w:rPr>
      </w:pPr>
    </w:p>
    <w:p w:rsidR="004E211E" w:rsidRDefault="004E211E">
      <w:pPr>
        <w:rPr>
          <w:rFonts w:ascii="Times New Roman" w:hAnsi="Times New Roman" w:cs="Times New Roman"/>
          <w:sz w:val="36"/>
          <w:szCs w:val="36"/>
        </w:rPr>
      </w:pPr>
      <w:r>
        <w:rPr>
          <w:rFonts w:ascii="Times New Roman" w:hAnsi="Times New Roman" w:cs="Times New Roman"/>
          <w:sz w:val="36"/>
          <w:szCs w:val="36"/>
        </w:rPr>
        <w:br w:type="page"/>
      </w:r>
      <w:bookmarkStart w:id="10" w:name="_GoBack"/>
      <w:bookmarkEnd w:id="10"/>
    </w:p>
    <w:p w:rsidR="004E211E" w:rsidRDefault="004E211E" w:rsidP="004E211E">
      <w:pPr>
        <w:tabs>
          <w:tab w:val="left" w:pos="567"/>
        </w:tabs>
        <w:ind w:right="465"/>
        <w:jc w:val="center"/>
        <w:rPr>
          <w:rFonts w:ascii="Times New Roman" w:hAnsi="Times New Roman" w:cs="Times New Roman"/>
          <w:sz w:val="36"/>
          <w:szCs w:val="36"/>
        </w:rPr>
      </w:pPr>
      <w:r>
        <w:rPr>
          <w:rFonts w:ascii="Times New Roman" w:hAnsi="Times New Roman" w:cs="Times New Roman"/>
          <w:sz w:val="36"/>
          <w:szCs w:val="36"/>
        </w:rPr>
        <w:lastRenderedPageBreak/>
        <w:t>Conception UML</w:t>
      </w: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r w:rsidRPr="002767B7">
        <w:rPr>
          <w:rFonts w:ascii="Times New Roman" w:hAnsi="Times New Roman" w:cs="Times New Roman"/>
          <w:noProof/>
          <w:sz w:val="36"/>
          <w:szCs w:val="36"/>
        </w:rPr>
        <w:drawing>
          <wp:anchor distT="0" distB="0" distL="114300" distR="114300" simplePos="0" relativeHeight="252118528" behindDoc="0" locked="0" layoutInCell="1" allowOverlap="1" wp14:anchorId="6F7BA0C7" wp14:editId="74D3EE85">
            <wp:simplePos x="0" y="0"/>
            <wp:positionH relativeFrom="margin">
              <wp:align>right</wp:align>
            </wp:positionH>
            <wp:positionV relativeFrom="paragraph">
              <wp:posOffset>254635</wp:posOffset>
            </wp:positionV>
            <wp:extent cx="7316470" cy="5085715"/>
            <wp:effectExtent l="0" t="0" r="0" b="635"/>
            <wp:wrapTopAndBottom/>
            <wp:docPr id="17472" name="Image 17472" descr="C:\Users\Marianna\Projet\EnigmaProject\Conception\enigma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Conception\enigma_um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6470" cy="5085715"/>
                    </a:xfrm>
                    <a:prstGeom prst="rect">
                      <a:avLst/>
                    </a:prstGeom>
                    <a:noFill/>
                    <a:ln>
                      <a:noFill/>
                    </a:ln>
                  </pic:spPr>
                </pic:pic>
              </a:graphicData>
            </a:graphic>
          </wp:anchor>
        </w:drawing>
      </w: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hyperlink r:id="rId37" w:history="1">
        <w:r>
          <w:rPr>
            <w:rStyle w:val="Lienhypertexte"/>
            <w:rFonts w:ascii="Times New Roman" w:hAnsi="Times New Roman" w:cs="Times New Roman"/>
          </w:rPr>
          <w:t>Conce</w:t>
        </w:r>
        <w:r>
          <w:rPr>
            <w:rStyle w:val="Lienhypertexte"/>
            <w:rFonts w:ascii="Times New Roman" w:hAnsi="Times New Roman" w:cs="Times New Roman"/>
          </w:rPr>
          <w:t>p</w:t>
        </w:r>
        <w:r>
          <w:rPr>
            <w:rStyle w:val="Lienhypertexte"/>
            <w:rFonts w:ascii="Times New Roman" w:hAnsi="Times New Roman" w:cs="Times New Roman"/>
          </w:rPr>
          <w:t>tion UML (PDF)</w:t>
        </w:r>
      </w:hyperlink>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hyperlink r:id="rId38" w:history="1">
        <w:r w:rsidRPr="004E14F0">
          <w:rPr>
            <w:rStyle w:val="Lienhypertexte"/>
            <w:rFonts w:ascii="Times New Roman" w:hAnsi="Times New Roman" w:cs="Times New Roman"/>
          </w:rPr>
          <w:t>Diagramme de Gantt (PDF)</w:t>
        </w:r>
      </w:hyperlink>
    </w:p>
    <w:p w:rsidR="004E211E" w:rsidRDefault="004E211E" w:rsidP="00A85B44">
      <w:pPr>
        <w:rPr>
          <w:rFonts w:ascii="Times New Roman" w:hAnsi="Times New Roman" w:cs="Times New Roman"/>
          <w:sz w:val="36"/>
          <w:szCs w:val="36"/>
        </w:rPr>
      </w:pPr>
    </w:p>
    <w:p w:rsidR="004E211E" w:rsidRDefault="004E211E">
      <w:pPr>
        <w:rPr>
          <w:rFonts w:ascii="Times New Roman" w:hAnsi="Times New Roman" w:cs="Times New Roman"/>
          <w:sz w:val="36"/>
          <w:szCs w:val="36"/>
        </w:rPr>
      </w:pPr>
      <w:r>
        <w:rPr>
          <w:rFonts w:ascii="Times New Roman" w:hAnsi="Times New Roman" w:cs="Times New Roman"/>
          <w:sz w:val="36"/>
          <w:szCs w:val="36"/>
        </w:rPr>
        <w:br w:type="page"/>
      </w:r>
    </w:p>
    <w:p w:rsidR="004E211E" w:rsidRDefault="004E211E" w:rsidP="00A85B44">
      <w:pPr>
        <w:rPr>
          <w:rFonts w:ascii="Times New Roman" w:hAnsi="Times New Roman" w:cs="Times New Roman"/>
          <w:sz w:val="36"/>
          <w:szCs w:val="36"/>
        </w:rPr>
      </w:pPr>
    </w:p>
    <w:p w:rsidR="004E211E" w:rsidRDefault="004E211E">
      <w:pPr>
        <w:rPr>
          <w:rFonts w:ascii="Times New Roman" w:hAnsi="Times New Roman" w:cs="Times New Roman"/>
          <w:sz w:val="36"/>
          <w:szCs w:val="36"/>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Pr="00CB57C3" w:rsidRDefault="004E211E" w:rsidP="004E211E">
      <w:pPr>
        <w:tabs>
          <w:tab w:val="left" w:pos="567"/>
        </w:tabs>
        <w:ind w:left="567" w:right="465" w:hanging="141"/>
        <w:jc w:val="center"/>
        <w:rPr>
          <w:rFonts w:ascii="Times New Roman" w:hAnsi="Times New Roman" w:cs="Times New Roman"/>
          <w:sz w:val="44"/>
          <w:szCs w:val="44"/>
        </w:rPr>
      </w:pPr>
      <w:r w:rsidRPr="00CB57C3">
        <w:rPr>
          <w:rFonts w:ascii="Times New Roman" w:hAnsi="Times New Roman" w:cs="Times New Roman"/>
          <w:sz w:val="44"/>
          <w:szCs w:val="44"/>
        </w:rPr>
        <w:t>Sources</w:t>
      </w:r>
    </w:p>
    <w:p w:rsidR="004E211E" w:rsidRPr="003D035E" w:rsidRDefault="004E211E" w:rsidP="004E211E">
      <w:pPr>
        <w:tabs>
          <w:tab w:val="left" w:pos="567"/>
        </w:tabs>
        <w:ind w:left="567" w:right="465" w:hanging="141"/>
        <w:jc w:val="both"/>
        <w:rPr>
          <w:rFonts w:ascii="Times New Roman" w:hAnsi="Times New Roman" w:cs="Times New Roman"/>
        </w:rPr>
      </w:pPr>
    </w:p>
    <w:p w:rsidR="004E211E" w:rsidRPr="00716681" w:rsidRDefault="004E211E" w:rsidP="004E211E">
      <w:pPr>
        <w:pStyle w:val="Paragraphedeliste"/>
        <w:ind w:left="1440"/>
        <w:rPr>
          <w:rFonts w:ascii="Times New Roman" w:hAnsi="Times New Roman" w:cs="Times New Roman"/>
          <w:color w:val="002060"/>
        </w:rPr>
      </w:pPr>
    </w:p>
    <w:p w:rsidR="004E211E" w:rsidRPr="00716681" w:rsidRDefault="004E211E" w:rsidP="004E211E">
      <w:pPr>
        <w:pStyle w:val="Paragraphedeliste"/>
        <w:ind w:left="1440"/>
        <w:rPr>
          <w:color w:val="002060"/>
        </w:rPr>
      </w:pPr>
    </w:p>
    <w:p w:rsidR="004E211E" w:rsidRDefault="004E211E" w:rsidP="004E211E">
      <w:pPr>
        <w:ind w:left="567"/>
      </w:pPr>
    </w:p>
    <w:p w:rsidR="004E211E" w:rsidRDefault="004E211E" w:rsidP="004E211E">
      <w:pPr>
        <w:ind w:left="567"/>
      </w:pPr>
      <w:hyperlink r:id="rId39" w:history="1">
        <w:r w:rsidRPr="00145447">
          <w:rPr>
            <w:rStyle w:val="Lienhypertexte"/>
          </w:rPr>
          <w:t>https://www.youtube.com/watch?v=G2_Q9FoD-oQ</w:t>
        </w:r>
      </w:hyperlink>
      <w:r>
        <w:t xml:space="preserve"> par « </w:t>
      </w:r>
      <w:proofErr w:type="spellStart"/>
      <w:r>
        <w:t>numberphile</w:t>
      </w:r>
      <w:proofErr w:type="spellEnd"/>
      <w:r>
        <w:t> »</w:t>
      </w:r>
    </w:p>
    <w:p w:rsidR="004E211E" w:rsidRDefault="004E211E" w:rsidP="004E211E">
      <w:pPr>
        <w:ind w:left="567"/>
      </w:pPr>
    </w:p>
    <w:p w:rsidR="004E211E" w:rsidRDefault="004E211E" w:rsidP="004E211E">
      <w:pPr>
        <w:ind w:left="567"/>
      </w:pPr>
      <w:hyperlink r:id="rId40" w:history="1">
        <w:r w:rsidRPr="00145447">
          <w:rPr>
            <w:rStyle w:val="Lienhypertexte"/>
          </w:rPr>
          <w:t>https://www.youtube.com/watch?v=7dpFeXV_hqs</w:t>
        </w:r>
      </w:hyperlink>
      <w:r>
        <w:t xml:space="preserve"> par « e-penser »</w:t>
      </w:r>
    </w:p>
    <w:p w:rsidR="004E211E" w:rsidRDefault="004E211E" w:rsidP="004E211E">
      <w:pPr>
        <w:tabs>
          <w:tab w:val="left" w:pos="1245"/>
        </w:tabs>
      </w:pPr>
      <w:r>
        <w:tab/>
      </w:r>
    </w:p>
    <w:p w:rsidR="004E211E" w:rsidRDefault="004E211E" w:rsidP="004E211E">
      <w:pPr>
        <w:tabs>
          <w:tab w:val="left" w:pos="1245"/>
        </w:tabs>
      </w:pPr>
      <w:r>
        <w:t xml:space="preserve">           </w:t>
      </w:r>
      <w:hyperlink r:id="rId41" w:history="1">
        <w:r w:rsidRPr="00057E3A">
          <w:rPr>
            <w:rStyle w:val="Lienhypertexte"/>
          </w:rPr>
          <w:t>https://interstices.info/encart.jsp?id=c_9752&amp;encart=0&amp;size=790,700</w:t>
        </w:r>
      </w:hyperlink>
    </w:p>
    <w:p w:rsidR="004E211E" w:rsidRDefault="004E211E" w:rsidP="004E211E">
      <w:pPr>
        <w:tabs>
          <w:tab w:val="left" w:pos="1245"/>
        </w:tabs>
      </w:pPr>
    </w:p>
    <w:p w:rsidR="00EB4B59" w:rsidRPr="00887BCA" w:rsidRDefault="004E211E" w:rsidP="004E211E">
      <w:pPr>
        <w:tabs>
          <w:tab w:val="left" w:pos="1245"/>
        </w:tabs>
      </w:pPr>
      <w:r>
        <w:t xml:space="preserve">           </w:t>
      </w:r>
      <w:hyperlink r:id="rId42" w:history="1">
        <w:r w:rsidRPr="000B5E0A">
          <w:rPr>
            <w:rStyle w:val="Lienhypertexte"/>
          </w:rPr>
          <w:t>http://www.bibmath.net/crypto/index.php?action=affiche&amp;quoi=debvingt/enigmafonc</w:t>
        </w:r>
      </w:hyperlink>
    </w:p>
    <w:sectPr w:rsidR="00EB4B59" w:rsidRPr="00887BCA" w:rsidSect="001377CF">
      <w:headerReference w:type="default" r:id="rId43"/>
      <w:footerReference w:type="default" r:id="rId44"/>
      <w:pgSz w:w="11901" w:h="16817"/>
      <w:pgMar w:top="159" w:right="198" w:bottom="278" w:left="181" w:header="227" w:footer="0" w:gutter="0"/>
      <w:pgNumType w:start="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6192" w:rsidRDefault="009F6192" w:rsidP="00307692">
      <w:r>
        <w:separator/>
      </w:r>
    </w:p>
  </w:endnote>
  <w:endnote w:type="continuationSeparator" w:id="0">
    <w:p w:rsidR="009F6192" w:rsidRDefault="009F6192"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8C" w:rsidRDefault="00CC358C">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7207F8">
      <w:rPr>
        <w:caps/>
        <w:noProof/>
        <w:color w:val="4F81BD" w:themeColor="accent1"/>
      </w:rPr>
      <w:t>22</w:t>
    </w:r>
    <w:r>
      <w:rPr>
        <w:caps/>
        <w:color w:val="4F81BD" w:themeColor="accent1"/>
      </w:rPr>
      <w:fldChar w:fldCharType="end"/>
    </w:r>
  </w:p>
  <w:p w:rsidR="00CC358C" w:rsidRDefault="00CC358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6192" w:rsidRDefault="009F6192" w:rsidP="00307692">
      <w:r>
        <w:separator/>
      </w:r>
    </w:p>
  </w:footnote>
  <w:footnote w:type="continuationSeparator" w:id="0">
    <w:p w:rsidR="009F6192" w:rsidRDefault="009F6192" w:rsidP="003076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58C" w:rsidRDefault="00CC358C">
    <w:pPr>
      <w:pStyle w:val="En-tte"/>
    </w:pPr>
    <w:r>
      <w:ptab w:relativeTo="margin" w:alignment="center" w:leader="none"/>
    </w:r>
    <w:r>
      <w:t xml:space="preserve">Projet </w:t>
    </w:r>
    <w:proofErr w:type="spellStart"/>
    <w:r>
      <w:t>Enigma</w:t>
    </w:r>
    <w:proofErr w:type="spellEnd"/>
    <w:r>
      <w:t> : Compte-rendu</w:t>
    </w:r>
  </w:p>
  <w:p w:rsidR="00CC358C" w:rsidRDefault="00CC358C">
    <w:pPr>
      <w:pStyle w:val="En-tte"/>
    </w:pP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1B2C"/>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1C134D71"/>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nsid w:val="25E61758"/>
    <w:multiLevelType w:val="multilevel"/>
    <w:tmpl w:val="6616C59A"/>
    <w:lvl w:ilvl="0">
      <w:start w:val="2"/>
      <w:numFmt w:val="decimal"/>
      <w:lvlText w:val="%1"/>
      <w:lvlJc w:val="left"/>
      <w:pPr>
        <w:ind w:left="660" w:hanging="660"/>
      </w:pPr>
      <w:rPr>
        <w:rFonts w:hint="default"/>
        <w:sz w:val="32"/>
      </w:rPr>
    </w:lvl>
    <w:lvl w:ilvl="1">
      <w:start w:val="1"/>
      <w:numFmt w:val="decimal"/>
      <w:lvlText w:val="%1.%2"/>
      <w:lvlJc w:val="left"/>
      <w:pPr>
        <w:ind w:left="1072" w:hanging="720"/>
      </w:pPr>
      <w:rPr>
        <w:rFonts w:hint="default"/>
        <w:sz w:val="32"/>
      </w:rPr>
    </w:lvl>
    <w:lvl w:ilvl="2">
      <w:start w:val="1"/>
      <w:numFmt w:val="decimal"/>
      <w:lvlText w:val="%1.%2.%3"/>
      <w:lvlJc w:val="left"/>
      <w:pPr>
        <w:ind w:left="1784" w:hanging="1080"/>
      </w:pPr>
      <w:rPr>
        <w:rFonts w:hint="default"/>
        <w:sz w:val="32"/>
      </w:rPr>
    </w:lvl>
    <w:lvl w:ilvl="3">
      <w:start w:val="1"/>
      <w:numFmt w:val="decimal"/>
      <w:lvlText w:val="%1.%2.%3.%4"/>
      <w:lvlJc w:val="left"/>
      <w:pPr>
        <w:ind w:left="2496" w:hanging="1440"/>
      </w:pPr>
      <w:rPr>
        <w:rFonts w:hint="default"/>
        <w:sz w:val="32"/>
      </w:rPr>
    </w:lvl>
    <w:lvl w:ilvl="4">
      <w:start w:val="1"/>
      <w:numFmt w:val="decimal"/>
      <w:lvlText w:val="%1.%2.%3.%4.%5"/>
      <w:lvlJc w:val="left"/>
      <w:pPr>
        <w:ind w:left="2848" w:hanging="1440"/>
      </w:pPr>
      <w:rPr>
        <w:rFonts w:hint="default"/>
        <w:sz w:val="32"/>
      </w:rPr>
    </w:lvl>
    <w:lvl w:ilvl="5">
      <w:start w:val="1"/>
      <w:numFmt w:val="decimal"/>
      <w:lvlText w:val="%1.%2.%3.%4.%5.%6"/>
      <w:lvlJc w:val="left"/>
      <w:pPr>
        <w:ind w:left="3560" w:hanging="1800"/>
      </w:pPr>
      <w:rPr>
        <w:rFonts w:hint="default"/>
        <w:sz w:val="32"/>
      </w:rPr>
    </w:lvl>
    <w:lvl w:ilvl="6">
      <w:start w:val="1"/>
      <w:numFmt w:val="decimal"/>
      <w:lvlText w:val="%1.%2.%3.%4.%5.%6.%7"/>
      <w:lvlJc w:val="left"/>
      <w:pPr>
        <w:ind w:left="4272" w:hanging="2160"/>
      </w:pPr>
      <w:rPr>
        <w:rFonts w:hint="default"/>
        <w:sz w:val="32"/>
      </w:rPr>
    </w:lvl>
    <w:lvl w:ilvl="7">
      <w:start w:val="1"/>
      <w:numFmt w:val="decimal"/>
      <w:lvlText w:val="%1.%2.%3.%4.%5.%6.%7.%8"/>
      <w:lvlJc w:val="left"/>
      <w:pPr>
        <w:ind w:left="4984" w:hanging="2520"/>
      </w:pPr>
      <w:rPr>
        <w:rFonts w:hint="default"/>
        <w:sz w:val="32"/>
      </w:rPr>
    </w:lvl>
    <w:lvl w:ilvl="8">
      <w:start w:val="1"/>
      <w:numFmt w:val="decimal"/>
      <w:lvlText w:val="%1.%2.%3.%4.%5.%6.%7.%8.%9"/>
      <w:lvlJc w:val="left"/>
      <w:pPr>
        <w:ind w:left="5696" w:hanging="2880"/>
      </w:pPr>
      <w:rPr>
        <w:rFonts w:hint="default"/>
        <w:sz w:val="32"/>
      </w:rPr>
    </w:lvl>
  </w:abstractNum>
  <w:abstractNum w:abstractNumId="3">
    <w:nsid w:val="27CC024F"/>
    <w:multiLevelType w:val="multilevel"/>
    <w:tmpl w:val="8E96906A"/>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nsid w:val="2D000D67"/>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nsid w:val="547A0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E503C12"/>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nsid w:val="72ED4A4E"/>
    <w:multiLevelType w:val="multilevel"/>
    <w:tmpl w:val="AE4E568C"/>
    <w:lvl w:ilvl="0">
      <w:start w:val="2"/>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758E2121"/>
    <w:multiLevelType w:val="hybridMultilevel"/>
    <w:tmpl w:val="8D78CE24"/>
    <w:lvl w:ilvl="0" w:tplc="13BEC0F8">
      <w:start w:val="2"/>
      <w:numFmt w:val="bullet"/>
      <w:lvlText w:val="-"/>
      <w:lvlJc w:val="left"/>
      <w:pPr>
        <w:ind w:left="1356" w:hanging="360"/>
      </w:pPr>
      <w:rPr>
        <w:rFonts w:ascii="Times New Roman" w:eastAsiaTheme="minorEastAsia" w:hAnsi="Times New Roman" w:cs="Times New Roman" w:hint="default"/>
      </w:rPr>
    </w:lvl>
    <w:lvl w:ilvl="1" w:tplc="040C0003" w:tentative="1">
      <w:start w:val="1"/>
      <w:numFmt w:val="bullet"/>
      <w:lvlText w:val="o"/>
      <w:lvlJc w:val="left"/>
      <w:pPr>
        <w:ind w:left="2076" w:hanging="360"/>
      </w:pPr>
      <w:rPr>
        <w:rFonts w:ascii="Courier New" w:hAnsi="Courier New" w:cs="Courier New" w:hint="default"/>
      </w:rPr>
    </w:lvl>
    <w:lvl w:ilvl="2" w:tplc="040C0005" w:tentative="1">
      <w:start w:val="1"/>
      <w:numFmt w:val="bullet"/>
      <w:lvlText w:val=""/>
      <w:lvlJc w:val="left"/>
      <w:pPr>
        <w:ind w:left="2796" w:hanging="360"/>
      </w:pPr>
      <w:rPr>
        <w:rFonts w:ascii="Wingdings" w:hAnsi="Wingdings" w:hint="default"/>
      </w:rPr>
    </w:lvl>
    <w:lvl w:ilvl="3" w:tplc="040C0001" w:tentative="1">
      <w:start w:val="1"/>
      <w:numFmt w:val="bullet"/>
      <w:lvlText w:val=""/>
      <w:lvlJc w:val="left"/>
      <w:pPr>
        <w:ind w:left="3516" w:hanging="360"/>
      </w:pPr>
      <w:rPr>
        <w:rFonts w:ascii="Symbol" w:hAnsi="Symbol" w:hint="default"/>
      </w:rPr>
    </w:lvl>
    <w:lvl w:ilvl="4" w:tplc="040C0003" w:tentative="1">
      <w:start w:val="1"/>
      <w:numFmt w:val="bullet"/>
      <w:lvlText w:val="o"/>
      <w:lvlJc w:val="left"/>
      <w:pPr>
        <w:ind w:left="4236" w:hanging="360"/>
      </w:pPr>
      <w:rPr>
        <w:rFonts w:ascii="Courier New" w:hAnsi="Courier New" w:cs="Courier New" w:hint="default"/>
      </w:rPr>
    </w:lvl>
    <w:lvl w:ilvl="5" w:tplc="040C0005" w:tentative="1">
      <w:start w:val="1"/>
      <w:numFmt w:val="bullet"/>
      <w:lvlText w:val=""/>
      <w:lvlJc w:val="left"/>
      <w:pPr>
        <w:ind w:left="4956" w:hanging="360"/>
      </w:pPr>
      <w:rPr>
        <w:rFonts w:ascii="Wingdings" w:hAnsi="Wingdings" w:hint="default"/>
      </w:rPr>
    </w:lvl>
    <w:lvl w:ilvl="6" w:tplc="040C0001" w:tentative="1">
      <w:start w:val="1"/>
      <w:numFmt w:val="bullet"/>
      <w:lvlText w:val=""/>
      <w:lvlJc w:val="left"/>
      <w:pPr>
        <w:ind w:left="5676" w:hanging="360"/>
      </w:pPr>
      <w:rPr>
        <w:rFonts w:ascii="Symbol" w:hAnsi="Symbol" w:hint="default"/>
      </w:rPr>
    </w:lvl>
    <w:lvl w:ilvl="7" w:tplc="040C0003" w:tentative="1">
      <w:start w:val="1"/>
      <w:numFmt w:val="bullet"/>
      <w:lvlText w:val="o"/>
      <w:lvlJc w:val="left"/>
      <w:pPr>
        <w:ind w:left="6396" w:hanging="360"/>
      </w:pPr>
      <w:rPr>
        <w:rFonts w:ascii="Courier New" w:hAnsi="Courier New" w:cs="Courier New" w:hint="default"/>
      </w:rPr>
    </w:lvl>
    <w:lvl w:ilvl="8" w:tplc="040C0005" w:tentative="1">
      <w:start w:val="1"/>
      <w:numFmt w:val="bullet"/>
      <w:lvlText w:val=""/>
      <w:lvlJc w:val="left"/>
      <w:pPr>
        <w:ind w:left="7116"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1"/>
  </w:num>
  <w:num w:numId="6">
    <w:abstractNumId w:val="2"/>
  </w:num>
  <w:num w:numId="7">
    <w:abstractNumId w:val="7"/>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206"/>
    <w:rsid w:val="000053BF"/>
    <w:rsid w:val="00005DBD"/>
    <w:rsid w:val="00021757"/>
    <w:rsid w:val="00022A26"/>
    <w:rsid w:val="000326C5"/>
    <w:rsid w:val="0003428E"/>
    <w:rsid w:val="00037E3A"/>
    <w:rsid w:val="0004471E"/>
    <w:rsid w:val="00052FC5"/>
    <w:rsid w:val="00056A0F"/>
    <w:rsid w:val="000602B1"/>
    <w:rsid w:val="000704CB"/>
    <w:rsid w:val="00070B3E"/>
    <w:rsid w:val="00074B9E"/>
    <w:rsid w:val="00083CC9"/>
    <w:rsid w:val="000861DC"/>
    <w:rsid w:val="00087A21"/>
    <w:rsid w:val="000913BB"/>
    <w:rsid w:val="000944AB"/>
    <w:rsid w:val="000A1118"/>
    <w:rsid w:val="000A4648"/>
    <w:rsid w:val="000D004D"/>
    <w:rsid w:val="000D28B5"/>
    <w:rsid w:val="000D5DBF"/>
    <w:rsid w:val="000E3268"/>
    <w:rsid w:val="001016B1"/>
    <w:rsid w:val="001066D1"/>
    <w:rsid w:val="00112541"/>
    <w:rsid w:val="001234F4"/>
    <w:rsid w:val="0012603C"/>
    <w:rsid w:val="00133645"/>
    <w:rsid w:val="00137144"/>
    <w:rsid w:val="001377CF"/>
    <w:rsid w:val="00142B1D"/>
    <w:rsid w:val="00154F18"/>
    <w:rsid w:val="0016159C"/>
    <w:rsid w:val="00172995"/>
    <w:rsid w:val="001730CA"/>
    <w:rsid w:val="00174809"/>
    <w:rsid w:val="00180783"/>
    <w:rsid w:val="0018262B"/>
    <w:rsid w:val="001848DF"/>
    <w:rsid w:val="0019097F"/>
    <w:rsid w:val="001A02BE"/>
    <w:rsid w:val="001B1463"/>
    <w:rsid w:val="001B3206"/>
    <w:rsid w:val="001C7F46"/>
    <w:rsid w:val="001E7F0F"/>
    <w:rsid w:val="001F16D3"/>
    <w:rsid w:val="00201592"/>
    <w:rsid w:val="00202362"/>
    <w:rsid w:val="00212114"/>
    <w:rsid w:val="00247357"/>
    <w:rsid w:val="002534DD"/>
    <w:rsid w:val="00255463"/>
    <w:rsid w:val="0026104F"/>
    <w:rsid w:val="00261192"/>
    <w:rsid w:val="002750EE"/>
    <w:rsid w:val="002767B7"/>
    <w:rsid w:val="002A724D"/>
    <w:rsid w:val="002B3223"/>
    <w:rsid w:val="002B5390"/>
    <w:rsid w:val="002D1CB9"/>
    <w:rsid w:val="002E2D76"/>
    <w:rsid w:val="002F08D0"/>
    <w:rsid w:val="00307692"/>
    <w:rsid w:val="003078AF"/>
    <w:rsid w:val="00317884"/>
    <w:rsid w:val="003201B4"/>
    <w:rsid w:val="00327748"/>
    <w:rsid w:val="003440E4"/>
    <w:rsid w:val="003450D7"/>
    <w:rsid w:val="0034613E"/>
    <w:rsid w:val="0035101B"/>
    <w:rsid w:val="003605A4"/>
    <w:rsid w:val="00364ADF"/>
    <w:rsid w:val="003874D9"/>
    <w:rsid w:val="0039704E"/>
    <w:rsid w:val="003A1227"/>
    <w:rsid w:val="003B30D6"/>
    <w:rsid w:val="003B5121"/>
    <w:rsid w:val="003C52DE"/>
    <w:rsid w:val="003D035E"/>
    <w:rsid w:val="003E1A22"/>
    <w:rsid w:val="0042507C"/>
    <w:rsid w:val="004358E8"/>
    <w:rsid w:val="00435F4E"/>
    <w:rsid w:val="004644D3"/>
    <w:rsid w:val="00472FC1"/>
    <w:rsid w:val="004772F5"/>
    <w:rsid w:val="00496B0B"/>
    <w:rsid w:val="004A005B"/>
    <w:rsid w:val="004C0559"/>
    <w:rsid w:val="004D14E2"/>
    <w:rsid w:val="004D219B"/>
    <w:rsid w:val="004D257A"/>
    <w:rsid w:val="004E14F0"/>
    <w:rsid w:val="004E211E"/>
    <w:rsid w:val="004F481E"/>
    <w:rsid w:val="0051189D"/>
    <w:rsid w:val="00533095"/>
    <w:rsid w:val="0054032D"/>
    <w:rsid w:val="00540AF6"/>
    <w:rsid w:val="0054350F"/>
    <w:rsid w:val="00545DA9"/>
    <w:rsid w:val="00552A23"/>
    <w:rsid w:val="00562B04"/>
    <w:rsid w:val="00564802"/>
    <w:rsid w:val="0056664E"/>
    <w:rsid w:val="005746F7"/>
    <w:rsid w:val="0058332A"/>
    <w:rsid w:val="00591DBB"/>
    <w:rsid w:val="005920DF"/>
    <w:rsid w:val="00596BD4"/>
    <w:rsid w:val="00597C0C"/>
    <w:rsid w:val="00597E48"/>
    <w:rsid w:val="005A075F"/>
    <w:rsid w:val="005C665E"/>
    <w:rsid w:val="005D2413"/>
    <w:rsid w:val="005D2690"/>
    <w:rsid w:val="005E0029"/>
    <w:rsid w:val="006002CE"/>
    <w:rsid w:val="00605D75"/>
    <w:rsid w:val="0060710A"/>
    <w:rsid w:val="00615639"/>
    <w:rsid w:val="00622C21"/>
    <w:rsid w:val="00623BD1"/>
    <w:rsid w:val="00626949"/>
    <w:rsid w:val="00640320"/>
    <w:rsid w:val="006519B4"/>
    <w:rsid w:val="0065536C"/>
    <w:rsid w:val="00660DC5"/>
    <w:rsid w:val="00677BAF"/>
    <w:rsid w:val="00681FD7"/>
    <w:rsid w:val="006B445E"/>
    <w:rsid w:val="006D07E1"/>
    <w:rsid w:val="006E1377"/>
    <w:rsid w:val="006F5AA2"/>
    <w:rsid w:val="0070273D"/>
    <w:rsid w:val="00704D8A"/>
    <w:rsid w:val="007113F3"/>
    <w:rsid w:val="00716681"/>
    <w:rsid w:val="007207F8"/>
    <w:rsid w:val="00726528"/>
    <w:rsid w:val="007327E4"/>
    <w:rsid w:val="00740C6F"/>
    <w:rsid w:val="0074324A"/>
    <w:rsid w:val="007453B7"/>
    <w:rsid w:val="00773B9F"/>
    <w:rsid w:val="00777403"/>
    <w:rsid w:val="00782802"/>
    <w:rsid w:val="00784F87"/>
    <w:rsid w:val="007904DC"/>
    <w:rsid w:val="007916BD"/>
    <w:rsid w:val="007951E3"/>
    <w:rsid w:val="00796ACC"/>
    <w:rsid w:val="00796AD9"/>
    <w:rsid w:val="007975A2"/>
    <w:rsid w:val="007B43A6"/>
    <w:rsid w:val="007D0642"/>
    <w:rsid w:val="007D7CCF"/>
    <w:rsid w:val="007E4148"/>
    <w:rsid w:val="007F5327"/>
    <w:rsid w:val="008023A0"/>
    <w:rsid w:val="008029FF"/>
    <w:rsid w:val="00803489"/>
    <w:rsid w:val="00822714"/>
    <w:rsid w:val="008335CA"/>
    <w:rsid w:val="00835135"/>
    <w:rsid w:val="00854E9A"/>
    <w:rsid w:val="0087101A"/>
    <w:rsid w:val="00887BCA"/>
    <w:rsid w:val="00893E57"/>
    <w:rsid w:val="008A75AE"/>
    <w:rsid w:val="008A7F28"/>
    <w:rsid w:val="008D0B30"/>
    <w:rsid w:val="00900C79"/>
    <w:rsid w:val="00901EB1"/>
    <w:rsid w:val="00902BA9"/>
    <w:rsid w:val="00907377"/>
    <w:rsid w:val="00913AE6"/>
    <w:rsid w:val="00925CD0"/>
    <w:rsid w:val="00926235"/>
    <w:rsid w:val="00927390"/>
    <w:rsid w:val="009332D5"/>
    <w:rsid w:val="00934DEA"/>
    <w:rsid w:val="009450E8"/>
    <w:rsid w:val="009461F3"/>
    <w:rsid w:val="00953C71"/>
    <w:rsid w:val="00955B73"/>
    <w:rsid w:val="00980171"/>
    <w:rsid w:val="00991EED"/>
    <w:rsid w:val="00994907"/>
    <w:rsid w:val="0099687D"/>
    <w:rsid w:val="009C2594"/>
    <w:rsid w:val="009C3847"/>
    <w:rsid w:val="009E489C"/>
    <w:rsid w:val="009F3978"/>
    <w:rsid w:val="009F6192"/>
    <w:rsid w:val="00A03F35"/>
    <w:rsid w:val="00A1760C"/>
    <w:rsid w:val="00A21721"/>
    <w:rsid w:val="00A323D8"/>
    <w:rsid w:val="00A332C9"/>
    <w:rsid w:val="00A44C8E"/>
    <w:rsid w:val="00A4703F"/>
    <w:rsid w:val="00A50BD3"/>
    <w:rsid w:val="00A53474"/>
    <w:rsid w:val="00A646C3"/>
    <w:rsid w:val="00A74D64"/>
    <w:rsid w:val="00A7536F"/>
    <w:rsid w:val="00A85B44"/>
    <w:rsid w:val="00AA0210"/>
    <w:rsid w:val="00AA04D5"/>
    <w:rsid w:val="00AB2EA5"/>
    <w:rsid w:val="00AB79D2"/>
    <w:rsid w:val="00AC0341"/>
    <w:rsid w:val="00AC288A"/>
    <w:rsid w:val="00AC621D"/>
    <w:rsid w:val="00AD7BC2"/>
    <w:rsid w:val="00AE6059"/>
    <w:rsid w:val="00AF3316"/>
    <w:rsid w:val="00AF7742"/>
    <w:rsid w:val="00B16293"/>
    <w:rsid w:val="00B1700E"/>
    <w:rsid w:val="00B23F7D"/>
    <w:rsid w:val="00B3766B"/>
    <w:rsid w:val="00B4351A"/>
    <w:rsid w:val="00B47D06"/>
    <w:rsid w:val="00B73100"/>
    <w:rsid w:val="00B7520A"/>
    <w:rsid w:val="00B80BE3"/>
    <w:rsid w:val="00B8542C"/>
    <w:rsid w:val="00B906D2"/>
    <w:rsid w:val="00B93D9C"/>
    <w:rsid w:val="00B95C66"/>
    <w:rsid w:val="00B979DB"/>
    <w:rsid w:val="00BB08F5"/>
    <w:rsid w:val="00BB1179"/>
    <w:rsid w:val="00BB27D2"/>
    <w:rsid w:val="00BB5988"/>
    <w:rsid w:val="00BB5E4D"/>
    <w:rsid w:val="00BC5781"/>
    <w:rsid w:val="00BD6711"/>
    <w:rsid w:val="00BE5D28"/>
    <w:rsid w:val="00BE6948"/>
    <w:rsid w:val="00BF0E26"/>
    <w:rsid w:val="00BF3D53"/>
    <w:rsid w:val="00BF61CC"/>
    <w:rsid w:val="00C02A4A"/>
    <w:rsid w:val="00C101A8"/>
    <w:rsid w:val="00C14344"/>
    <w:rsid w:val="00C44121"/>
    <w:rsid w:val="00C46660"/>
    <w:rsid w:val="00C57FC3"/>
    <w:rsid w:val="00C6070E"/>
    <w:rsid w:val="00C65326"/>
    <w:rsid w:val="00CA5D23"/>
    <w:rsid w:val="00CB078C"/>
    <w:rsid w:val="00CB2D7E"/>
    <w:rsid w:val="00CB57C3"/>
    <w:rsid w:val="00CC358C"/>
    <w:rsid w:val="00CD3F14"/>
    <w:rsid w:val="00CD5567"/>
    <w:rsid w:val="00CE0C9C"/>
    <w:rsid w:val="00CE17A4"/>
    <w:rsid w:val="00CE5AD6"/>
    <w:rsid w:val="00CF60FF"/>
    <w:rsid w:val="00D14060"/>
    <w:rsid w:val="00D24684"/>
    <w:rsid w:val="00D33754"/>
    <w:rsid w:val="00D426DD"/>
    <w:rsid w:val="00D468DA"/>
    <w:rsid w:val="00D47CF9"/>
    <w:rsid w:val="00D51CBA"/>
    <w:rsid w:val="00D8573B"/>
    <w:rsid w:val="00D86F3D"/>
    <w:rsid w:val="00D90008"/>
    <w:rsid w:val="00D90AB5"/>
    <w:rsid w:val="00D97D16"/>
    <w:rsid w:val="00DB4A3B"/>
    <w:rsid w:val="00DE4713"/>
    <w:rsid w:val="00DF2C6E"/>
    <w:rsid w:val="00E04F9D"/>
    <w:rsid w:val="00E061BA"/>
    <w:rsid w:val="00E13F2A"/>
    <w:rsid w:val="00E242C3"/>
    <w:rsid w:val="00E243B5"/>
    <w:rsid w:val="00E5405E"/>
    <w:rsid w:val="00E62B3D"/>
    <w:rsid w:val="00E64AC9"/>
    <w:rsid w:val="00E85D13"/>
    <w:rsid w:val="00E94E15"/>
    <w:rsid w:val="00EA0B7E"/>
    <w:rsid w:val="00EB16D9"/>
    <w:rsid w:val="00EB257B"/>
    <w:rsid w:val="00EB4B59"/>
    <w:rsid w:val="00EC0520"/>
    <w:rsid w:val="00EC56A8"/>
    <w:rsid w:val="00EC7EEF"/>
    <w:rsid w:val="00ED6AA6"/>
    <w:rsid w:val="00ED7C3E"/>
    <w:rsid w:val="00EE21B0"/>
    <w:rsid w:val="00EE26D0"/>
    <w:rsid w:val="00EE5ED0"/>
    <w:rsid w:val="00F12199"/>
    <w:rsid w:val="00F3634B"/>
    <w:rsid w:val="00F37176"/>
    <w:rsid w:val="00F40A20"/>
    <w:rsid w:val="00F43E69"/>
    <w:rsid w:val="00F641D5"/>
    <w:rsid w:val="00F66782"/>
    <w:rsid w:val="00F67599"/>
    <w:rsid w:val="00F80662"/>
    <w:rsid w:val="00F8101C"/>
    <w:rsid w:val="00F82005"/>
    <w:rsid w:val="00F85417"/>
    <w:rsid w:val="00FA4A96"/>
    <w:rsid w:val="00FB3BDF"/>
    <w:rsid w:val="00FC0504"/>
    <w:rsid w:val="00FD72C6"/>
    <w:rsid w:val="00FF702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paragraph" w:styleId="Sansinterligne">
    <w:name w:val="No Spacing"/>
    <w:link w:val="SansinterligneCar"/>
    <w:uiPriority w:val="1"/>
    <w:qFormat/>
    <w:rsid w:val="001B3206"/>
    <w:rPr>
      <w:sz w:val="22"/>
      <w:szCs w:val="22"/>
    </w:rPr>
  </w:style>
  <w:style w:type="character" w:customStyle="1" w:styleId="SansinterligneCar">
    <w:name w:val="Sans interligne Car"/>
    <w:basedOn w:val="Policepardfaut"/>
    <w:link w:val="Sansinterligne"/>
    <w:uiPriority w:val="1"/>
    <w:rsid w:val="001B3206"/>
    <w:rPr>
      <w:sz w:val="22"/>
      <w:szCs w:val="22"/>
    </w:rPr>
  </w:style>
  <w:style w:type="paragraph" w:styleId="Paragraphedeliste">
    <w:name w:val="List Paragraph"/>
    <w:basedOn w:val="Normal"/>
    <w:uiPriority w:val="34"/>
    <w:qFormat/>
    <w:rsid w:val="00074B9E"/>
    <w:pPr>
      <w:ind w:left="720"/>
      <w:contextualSpacing/>
    </w:pPr>
  </w:style>
  <w:style w:type="table" w:styleId="Grilledutableau">
    <w:name w:val="Table Grid"/>
    <w:basedOn w:val="TableauNormal"/>
    <w:uiPriority w:val="59"/>
    <w:rsid w:val="00900C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44C8E"/>
    <w:rPr>
      <w:color w:val="808080"/>
    </w:rPr>
  </w:style>
  <w:style w:type="character" w:styleId="Lienhypertexte">
    <w:name w:val="Hyperlink"/>
    <w:basedOn w:val="Policepardfaut"/>
    <w:uiPriority w:val="99"/>
    <w:unhideWhenUsed/>
    <w:rsid w:val="00BF61CC"/>
    <w:rPr>
      <w:color w:val="0000FF" w:themeColor="hyperlink"/>
      <w:u w:val="single"/>
    </w:rPr>
  </w:style>
  <w:style w:type="paragraph" w:styleId="Lgende">
    <w:name w:val="caption"/>
    <w:basedOn w:val="Normal"/>
    <w:next w:val="Normal"/>
    <w:uiPriority w:val="35"/>
    <w:unhideWhenUsed/>
    <w:qFormat/>
    <w:rsid w:val="0034613E"/>
    <w:pPr>
      <w:spacing w:after="200"/>
    </w:pPr>
    <w:rPr>
      <w:i/>
      <w:iCs/>
      <w:color w:val="1F497D" w:themeColor="text2"/>
      <w:sz w:val="18"/>
      <w:szCs w:val="18"/>
    </w:rPr>
  </w:style>
  <w:style w:type="paragraph" w:customStyle="1" w:styleId="Standard">
    <w:name w:val="Standard"/>
    <w:rsid w:val="00F641D5"/>
    <w:pPr>
      <w:suppressAutoHyphens/>
      <w:autoSpaceDN w:val="0"/>
      <w:textAlignment w:val="baseline"/>
    </w:pPr>
    <w:rPr>
      <w:rFonts w:ascii="Cambria" w:eastAsia="Arial Unicode MS" w:hAnsi="Cambria" w:cs="F"/>
      <w:kern w:val="3"/>
    </w:rPr>
  </w:style>
  <w:style w:type="character" w:customStyle="1" w:styleId="StrongEmphasis">
    <w:name w:val="Strong Emphasis"/>
    <w:rsid w:val="00D14060"/>
    <w:rPr>
      <w:b/>
      <w:bCs/>
    </w:rPr>
  </w:style>
  <w:style w:type="character" w:styleId="Lienhypertextesuivivisit">
    <w:name w:val="FollowedHyperlink"/>
    <w:basedOn w:val="Policepardfaut"/>
    <w:uiPriority w:val="99"/>
    <w:semiHidden/>
    <w:unhideWhenUsed/>
    <w:rsid w:val="004E14F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hyperlink" Target="https://www.youtube.com/watch?v=G2_Q9FoD-oQ" TargetMode="External"/><Relationship Id="rId21" Type="http://schemas.openxmlformats.org/officeDocument/2006/relationships/image" Target="media/image11.jpeg"/><Relationship Id="rId34" Type="http://schemas.openxmlformats.org/officeDocument/2006/relationships/image" Target="http://upload.wikimedia.org/wikipedia/commons/thumb/8/82/Kenngruppenheft.jpg/1024px-Kenngruppenheft.jpg" TargetMode="External"/><Relationship Id="rId42" Type="http://schemas.openxmlformats.org/officeDocument/2006/relationships/hyperlink" Target="http://www.bibmath.net/crypto/index.php?action=affiche&amp;quoi=debvingt/enigmafonc"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http://cryptographie.weebly.com/uploads/2/5/4/6/254647/5912553.bmp"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raphael-waeselynck.developpez.com/tutoriels/java/java-me/mvc/" TargetMode="External"/><Relationship Id="rId32" Type="http://schemas.openxmlformats.org/officeDocument/2006/relationships/image" Target="media/image20.png"/><Relationship Id="rId37" Type="http://schemas.openxmlformats.org/officeDocument/2006/relationships/hyperlink" Target="../Conception/uml.pdf" TargetMode="External"/><Relationship Id="rId40" Type="http://schemas.openxmlformats.org/officeDocument/2006/relationships/hyperlink" Target="https://www.youtube.com/watch?v=7dpFeXV_hqs"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hyperlink" Target="http://www.methodesagiles.info/Agilite.php" TargetMode="External"/><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hyperlink" Target="../Gestion%20de%20projet/diagramme%20de%20gantt%20pr&#233;visionnel.pdf"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interstices.info/encart.jsp?id=c_9752&amp;encart=0&amp;size=790,70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anna\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63F8BE-089D-4A2C-8E82-417198F119E7}">
  <ds:schemaRefs>
    <ds:schemaRef ds:uri="http://schemas.microsoft.com/sharepoint/v3/contenttype/forms"/>
  </ds:schemaRefs>
</ds:datastoreItem>
</file>

<file path=customXml/itemProps3.xml><?xml version="1.0" encoding="utf-8"?>
<ds:datastoreItem xmlns:ds="http://schemas.openxmlformats.org/officeDocument/2006/customXml" ds:itemID="{09213430-2B7E-4AB2-9EBD-6033FB1BA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Pages>
  <Words>5641</Words>
  <Characters>31029</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Projet Enigma</vt:lpstr>
    </vt:vector>
  </TitlesOfParts>
  <Company/>
  <LinksUpToDate>false</LinksUpToDate>
  <CharactersWithSpaces>36597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Enigma</dc:title>
  <dc:subject>Compte-Rendu</dc:subject>
  <dc:creator/>
  <cp:keywords/>
  <dc:description/>
  <cp:lastModifiedBy/>
  <cp:revision>1</cp:revision>
  <dcterms:created xsi:type="dcterms:W3CDTF">2015-03-12T17:52:00Z</dcterms:created>
  <dcterms:modified xsi:type="dcterms:W3CDTF">2015-03-12T17:53:00Z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ies>
</file>